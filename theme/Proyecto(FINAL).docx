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079" w:rsidRPr="00B1293C" w:rsidRDefault="00B70079" w:rsidP="00B70079">
      <w:pPr>
        <w:jc w:val="center"/>
        <w:rPr>
          <w:lang w:val="es-ES"/>
        </w:rPr>
      </w:pPr>
      <w:bookmarkStart w:id="0" w:name="_Hlk479260053"/>
      <w:bookmarkEnd w:id="0"/>
      <w:r w:rsidRPr="00F60315">
        <w:rPr>
          <w:lang w:val="es-ES"/>
        </w:rPr>
        <w:t xml:space="preserve">PROJECTO WEB PARA LA ADMINISTRACION DE DATOS DE LA </w:t>
      </w:r>
      <w:bookmarkStart w:id="1" w:name="_Hlk479171083"/>
      <w:r w:rsidRPr="00F60315">
        <w:rPr>
          <w:lang w:val="es-ES"/>
        </w:rPr>
        <w:t>INSTITUCION EDUCATIVA MESOLANDIA EN EL MUNICIPIO DE MALAMBO</w:t>
      </w:r>
      <w:bookmarkEnd w:id="1"/>
    </w:p>
    <w:p w:rsidR="00720788" w:rsidRPr="00B1293C" w:rsidRDefault="00720788" w:rsidP="00720788">
      <w:pPr>
        <w:autoSpaceDE w:val="0"/>
        <w:autoSpaceDN w:val="0"/>
        <w:adjustRightInd w:val="0"/>
        <w:spacing w:after="0" w:line="240" w:lineRule="auto"/>
        <w:rPr>
          <w:b/>
          <w:bCs/>
          <w:iCs/>
        </w:rPr>
      </w:pPr>
    </w:p>
    <w:p w:rsidR="00720788" w:rsidRPr="00B1293C" w:rsidRDefault="00720788" w:rsidP="00105D4A">
      <w:pPr>
        <w:jc w:val="center"/>
        <w:rPr>
          <w:lang w:val="es-ES"/>
        </w:rPr>
      </w:pPr>
    </w:p>
    <w:p w:rsidR="00720788" w:rsidRPr="00B1293C" w:rsidRDefault="00720788" w:rsidP="00105D4A">
      <w:pPr>
        <w:jc w:val="center"/>
        <w:rPr>
          <w:lang w:val="es-ES"/>
        </w:rPr>
      </w:pPr>
    </w:p>
    <w:p w:rsidR="003B27AD" w:rsidRPr="00B1293C" w:rsidRDefault="003B27AD" w:rsidP="00105D4A">
      <w:pPr>
        <w:jc w:val="center"/>
        <w:rPr>
          <w:lang w:val="es-ES"/>
        </w:rPr>
      </w:pPr>
    </w:p>
    <w:p w:rsidR="00105D4A" w:rsidRDefault="00105D4A" w:rsidP="00105D4A">
      <w:pPr>
        <w:jc w:val="center"/>
        <w:rPr>
          <w:lang w:val="es-ES"/>
        </w:rPr>
      </w:pPr>
    </w:p>
    <w:p w:rsidR="00B70079" w:rsidRDefault="00B70079" w:rsidP="00105D4A">
      <w:pPr>
        <w:jc w:val="center"/>
        <w:rPr>
          <w:lang w:val="es-ES"/>
        </w:rPr>
      </w:pPr>
    </w:p>
    <w:p w:rsidR="009C2BE0" w:rsidRDefault="009C2BE0" w:rsidP="00105D4A">
      <w:pPr>
        <w:jc w:val="center"/>
        <w:rPr>
          <w:lang w:val="es-ES"/>
        </w:rPr>
      </w:pPr>
    </w:p>
    <w:p w:rsidR="00B70079" w:rsidRDefault="00B70079" w:rsidP="00105D4A">
      <w:pPr>
        <w:jc w:val="center"/>
        <w:rPr>
          <w:lang w:val="es-ES"/>
        </w:rPr>
      </w:pPr>
    </w:p>
    <w:p w:rsidR="00B70079" w:rsidRDefault="00B70079" w:rsidP="00105D4A">
      <w:pPr>
        <w:jc w:val="center"/>
        <w:rPr>
          <w:lang w:val="es-ES"/>
        </w:rPr>
      </w:pPr>
    </w:p>
    <w:p w:rsidR="00B70079" w:rsidRDefault="00B70079" w:rsidP="00105D4A">
      <w:pPr>
        <w:jc w:val="center"/>
        <w:rPr>
          <w:lang w:val="es-ES"/>
        </w:rPr>
      </w:pPr>
    </w:p>
    <w:p w:rsidR="00B70079" w:rsidRDefault="00B70079" w:rsidP="00105D4A">
      <w:pPr>
        <w:jc w:val="center"/>
        <w:rPr>
          <w:lang w:val="es-ES"/>
        </w:rPr>
      </w:pPr>
    </w:p>
    <w:p w:rsidR="00193D05" w:rsidRDefault="00193D05" w:rsidP="00105D4A">
      <w:pPr>
        <w:jc w:val="center"/>
        <w:rPr>
          <w:lang w:val="es-ES"/>
        </w:rPr>
      </w:pPr>
    </w:p>
    <w:p w:rsidR="009C2BE0" w:rsidRDefault="009C2BE0" w:rsidP="00105D4A">
      <w:pPr>
        <w:jc w:val="center"/>
        <w:rPr>
          <w:lang w:val="es-ES"/>
        </w:rPr>
      </w:pPr>
    </w:p>
    <w:p w:rsidR="00B70079" w:rsidRPr="00B1293C" w:rsidRDefault="00B70079" w:rsidP="00105D4A">
      <w:pPr>
        <w:jc w:val="center"/>
        <w:rPr>
          <w:lang w:val="es-ES"/>
        </w:rPr>
      </w:pPr>
    </w:p>
    <w:p w:rsidR="00B70079" w:rsidRPr="00B1293C" w:rsidRDefault="000E3AD1" w:rsidP="00B70079">
      <w:pPr>
        <w:jc w:val="center"/>
        <w:rPr>
          <w:lang w:val="es-ES"/>
        </w:rPr>
      </w:pPr>
      <w:r w:rsidRPr="00B1293C">
        <w:rPr>
          <w:lang w:val="es-ES"/>
        </w:rPr>
        <w:t>Andrés</w:t>
      </w:r>
      <w:r w:rsidR="00B70079">
        <w:rPr>
          <w:lang w:val="es-ES"/>
        </w:rPr>
        <w:t xml:space="preserve"> Sierra, </w:t>
      </w:r>
      <w:r w:rsidRPr="00B1293C">
        <w:rPr>
          <w:lang w:val="es-ES"/>
        </w:rPr>
        <w:t>José</w:t>
      </w:r>
      <w:r w:rsidR="00720788" w:rsidRPr="00B1293C">
        <w:rPr>
          <w:lang w:val="es-ES"/>
        </w:rPr>
        <w:t xml:space="preserve"> castro</w:t>
      </w:r>
      <w:r w:rsidR="00B70079">
        <w:rPr>
          <w:lang w:val="es-ES"/>
        </w:rPr>
        <w:t>, Jorge P</w:t>
      </w:r>
      <w:r w:rsidR="00B70079" w:rsidRPr="00B1293C">
        <w:rPr>
          <w:lang w:val="es-ES"/>
        </w:rPr>
        <w:t>érez</w:t>
      </w:r>
      <w:r w:rsidR="00B70079">
        <w:rPr>
          <w:lang w:val="es-ES"/>
        </w:rPr>
        <w:t xml:space="preserve">, </w:t>
      </w:r>
      <w:r w:rsidR="00720788" w:rsidRPr="00B1293C">
        <w:rPr>
          <w:lang w:val="es-ES"/>
        </w:rPr>
        <w:t>Ricardo</w:t>
      </w:r>
      <w:r w:rsidR="00101FD7">
        <w:rPr>
          <w:lang w:val="es-ES"/>
        </w:rPr>
        <w:t xml:space="preserve"> V</w:t>
      </w:r>
      <w:r w:rsidR="00C44C69">
        <w:rPr>
          <w:lang w:val="es-ES"/>
        </w:rPr>
        <w:t>illamizar</w:t>
      </w:r>
      <w:r w:rsidR="00B70079">
        <w:rPr>
          <w:lang w:val="es-ES"/>
        </w:rPr>
        <w:t>.</w:t>
      </w:r>
      <w:r w:rsidR="00B70079">
        <w:rPr>
          <w:lang w:val="es-ES"/>
        </w:rPr>
        <w:br/>
        <w:t xml:space="preserve">Marzo de </w:t>
      </w:r>
      <w:r w:rsidR="00B70079" w:rsidRPr="00B1293C">
        <w:rPr>
          <w:lang w:val="es-ES"/>
        </w:rPr>
        <w:t>2017</w:t>
      </w:r>
      <w:r w:rsidR="00B70079">
        <w:rPr>
          <w:lang w:val="es-ES"/>
        </w:rPr>
        <w:t>.</w:t>
      </w:r>
    </w:p>
    <w:p w:rsidR="00720788" w:rsidRDefault="00720788" w:rsidP="00105D4A">
      <w:pPr>
        <w:jc w:val="center"/>
        <w:rPr>
          <w:lang w:val="es-ES"/>
        </w:rPr>
      </w:pPr>
    </w:p>
    <w:p w:rsidR="009C2BE0" w:rsidRDefault="009C2BE0" w:rsidP="00105D4A">
      <w:pPr>
        <w:jc w:val="center"/>
        <w:rPr>
          <w:lang w:val="es-ES"/>
        </w:rPr>
      </w:pPr>
    </w:p>
    <w:p w:rsidR="009C2BE0" w:rsidRPr="00B1293C" w:rsidRDefault="009C2BE0" w:rsidP="00105D4A">
      <w:pPr>
        <w:jc w:val="center"/>
        <w:rPr>
          <w:lang w:val="es-ES"/>
        </w:rPr>
      </w:pPr>
    </w:p>
    <w:p w:rsidR="00B70079" w:rsidRDefault="00B70079" w:rsidP="00B70079">
      <w:pPr>
        <w:jc w:val="center"/>
      </w:pPr>
    </w:p>
    <w:p w:rsidR="00B70079" w:rsidRDefault="00B70079" w:rsidP="00B70079">
      <w:pPr>
        <w:jc w:val="center"/>
        <w:rPr>
          <w:lang w:val="es-ES"/>
        </w:rPr>
      </w:pPr>
      <w:r w:rsidRPr="00B1293C">
        <w:t>SENA COLOMBO ALEMAN</w:t>
      </w:r>
      <w:r>
        <w:t>.</w:t>
      </w:r>
      <w:r>
        <w:br/>
      </w:r>
      <w:r w:rsidRPr="00B1293C">
        <w:rPr>
          <w:lang w:val="es-ES"/>
        </w:rPr>
        <w:t>Programación de software</w:t>
      </w:r>
      <w:r>
        <w:rPr>
          <w:lang w:val="es-ES"/>
        </w:rPr>
        <w:t>.</w:t>
      </w:r>
      <w:r>
        <w:rPr>
          <w:lang w:val="es-ES"/>
        </w:rPr>
        <w:br/>
      </w:r>
      <w:r w:rsidRPr="00B1293C">
        <w:rPr>
          <w:lang w:val="es-ES"/>
        </w:rPr>
        <w:t>Grupo: TPS-11</w:t>
      </w:r>
      <w:r>
        <w:rPr>
          <w:lang w:val="es-ES"/>
        </w:rPr>
        <w:t xml:space="preserve"> – </w:t>
      </w:r>
      <w:r w:rsidR="00193D05">
        <w:rPr>
          <w:lang w:val="es-ES"/>
        </w:rPr>
        <w:t xml:space="preserve"> </w:t>
      </w:r>
      <w:r>
        <w:rPr>
          <w:lang w:val="es-ES"/>
        </w:rPr>
        <w:t>Ficha:</w:t>
      </w:r>
      <w:r w:rsidR="00193D05">
        <w:rPr>
          <w:lang w:val="es-ES"/>
        </w:rPr>
        <w:t xml:space="preserve"> </w:t>
      </w:r>
      <w:r>
        <w:rPr>
          <w:lang w:val="es-ES"/>
        </w:rPr>
        <w:t>1322767.</w:t>
      </w:r>
    </w:p>
    <w:p w:rsidR="00105D4A" w:rsidRDefault="00105D4A" w:rsidP="00105D4A">
      <w:pPr>
        <w:jc w:val="center"/>
        <w:rPr>
          <w:lang w:val="es-ES"/>
        </w:rPr>
      </w:pPr>
    </w:p>
    <w:p w:rsidR="00193D05" w:rsidRPr="00B1293C" w:rsidRDefault="00193D05" w:rsidP="00105D4A">
      <w:pPr>
        <w:jc w:val="center"/>
        <w:rPr>
          <w:lang w:val="es-ES"/>
        </w:rPr>
      </w:pPr>
    </w:p>
    <w:p w:rsidR="0053164C" w:rsidRPr="00B1293C" w:rsidRDefault="00890718" w:rsidP="00105D4A">
      <w:pPr>
        <w:jc w:val="center"/>
        <w:rPr>
          <w:b/>
          <w:lang w:val="es-ES"/>
        </w:rPr>
      </w:pPr>
      <w:r w:rsidRPr="00B1293C">
        <w:rPr>
          <w:b/>
          <w:lang w:val="es-ES"/>
        </w:rPr>
        <w:lastRenderedPageBreak/>
        <w:t>Tabla de contenido</w:t>
      </w:r>
    </w:p>
    <w:sdt>
      <w:sdtPr>
        <w:rPr>
          <w:rFonts w:ascii="Times New Roman" w:eastAsia="Calibri" w:hAnsi="Times New Roman" w:cs="Times New Roman"/>
          <w:color w:val="auto"/>
          <w:sz w:val="24"/>
          <w:szCs w:val="24"/>
          <w:lang w:val="es-ES" w:eastAsia="en-US"/>
        </w:rPr>
        <w:id w:val="911664457"/>
        <w:docPartObj>
          <w:docPartGallery w:val="Table of Contents"/>
          <w:docPartUnique/>
        </w:docPartObj>
      </w:sdtPr>
      <w:sdtEndPr>
        <w:rPr>
          <w:b/>
          <w:bCs/>
          <w:lang w:eastAsia="es-ES"/>
        </w:rPr>
      </w:sdtEndPr>
      <w:sdtContent>
        <w:p w:rsidR="00B70079" w:rsidRPr="00703C5C" w:rsidRDefault="00B70079" w:rsidP="00703C5C">
          <w:pPr>
            <w:pStyle w:val="TtuloTDC"/>
            <w:rPr>
              <w:rFonts w:ascii="Times New Roman" w:hAnsi="Times New Roman" w:cs="Times New Roman"/>
              <w:sz w:val="24"/>
              <w:szCs w:val="24"/>
            </w:rPr>
          </w:pPr>
        </w:p>
        <w:p w:rsidR="008022FC" w:rsidRDefault="00EA2C49">
          <w:pPr>
            <w:pStyle w:val="TDC1"/>
            <w:tabs>
              <w:tab w:val="left" w:pos="480"/>
              <w:tab w:val="right" w:leader="dot" w:pos="9350"/>
            </w:tabs>
            <w:rPr>
              <w:rFonts w:eastAsiaTheme="minorEastAsia" w:cstheme="minorBidi"/>
              <w:b w:val="0"/>
              <w:bCs w:val="0"/>
              <w:caps w:val="0"/>
              <w:noProof/>
              <w:sz w:val="22"/>
              <w:szCs w:val="22"/>
              <w:lang w:eastAsia="es-CO"/>
            </w:rPr>
          </w:pPr>
          <w:r w:rsidRPr="00B1293C">
            <w:fldChar w:fldCharType="begin"/>
          </w:r>
          <w:r w:rsidRPr="00B1293C">
            <w:instrText xml:space="preserve"> TOC \o "1-3" \h \z \u </w:instrText>
          </w:r>
          <w:r w:rsidRPr="00B1293C">
            <w:fldChar w:fldCharType="separate"/>
          </w:r>
          <w:hyperlink w:anchor="_Toc479341894" w:history="1">
            <w:r w:rsidR="008022FC" w:rsidRPr="00B62F09">
              <w:rPr>
                <w:rStyle w:val="Hipervnculo"/>
                <w:noProof/>
                <w:lang w:val="es-ES"/>
              </w:rPr>
              <w:t>1.</w:t>
            </w:r>
            <w:r w:rsidR="008022FC">
              <w:rPr>
                <w:rFonts w:eastAsiaTheme="minorEastAsia" w:cstheme="minorBidi"/>
                <w:b w:val="0"/>
                <w:bCs w:val="0"/>
                <w:caps w:val="0"/>
                <w:noProof/>
                <w:sz w:val="22"/>
                <w:szCs w:val="22"/>
                <w:lang w:eastAsia="es-CO"/>
              </w:rPr>
              <w:tab/>
            </w:r>
            <w:r w:rsidR="008022FC" w:rsidRPr="00B62F09">
              <w:rPr>
                <w:rStyle w:val="Hipervnculo"/>
                <w:noProof/>
                <w:lang w:val="es-ES"/>
              </w:rPr>
              <w:t>IN</w:t>
            </w:r>
            <w:r w:rsidR="008022FC" w:rsidRPr="00B62F09">
              <w:rPr>
                <w:rStyle w:val="Hipervnculo"/>
                <w:noProof/>
                <w:lang w:val="es-ES"/>
              </w:rPr>
              <w:t>T</w:t>
            </w:r>
            <w:r w:rsidR="008022FC" w:rsidRPr="00B62F09">
              <w:rPr>
                <w:rStyle w:val="Hipervnculo"/>
                <w:noProof/>
                <w:lang w:val="es-ES"/>
              </w:rPr>
              <w:t>RODUCCIÓN</w:t>
            </w:r>
            <w:r w:rsidR="008022FC">
              <w:rPr>
                <w:noProof/>
                <w:webHidden/>
              </w:rPr>
              <w:tab/>
            </w:r>
            <w:r w:rsidR="008022FC">
              <w:rPr>
                <w:noProof/>
                <w:webHidden/>
              </w:rPr>
              <w:fldChar w:fldCharType="begin"/>
            </w:r>
            <w:r w:rsidR="008022FC">
              <w:rPr>
                <w:noProof/>
                <w:webHidden/>
              </w:rPr>
              <w:instrText xml:space="preserve"> PAGEREF _Toc479341894 \h </w:instrText>
            </w:r>
            <w:r w:rsidR="008022FC">
              <w:rPr>
                <w:noProof/>
                <w:webHidden/>
              </w:rPr>
            </w:r>
            <w:r w:rsidR="008022FC">
              <w:rPr>
                <w:noProof/>
                <w:webHidden/>
              </w:rPr>
              <w:fldChar w:fldCharType="separate"/>
            </w:r>
            <w:r w:rsidR="008022FC">
              <w:rPr>
                <w:noProof/>
                <w:webHidden/>
              </w:rPr>
              <w:t>4</w:t>
            </w:r>
            <w:r w:rsidR="008022FC">
              <w:rPr>
                <w:noProof/>
                <w:webHidden/>
              </w:rPr>
              <w:fldChar w:fldCharType="end"/>
            </w:r>
          </w:hyperlink>
        </w:p>
        <w:p w:rsidR="008022FC" w:rsidRDefault="008022FC">
          <w:pPr>
            <w:pStyle w:val="TDC1"/>
            <w:tabs>
              <w:tab w:val="left" w:pos="480"/>
              <w:tab w:val="right" w:leader="dot" w:pos="9350"/>
            </w:tabs>
            <w:rPr>
              <w:rFonts w:eastAsiaTheme="minorEastAsia" w:cstheme="minorBidi"/>
              <w:b w:val="0"/>
              <w:bCs w:val="0"/>
              <w:caps w:val="0"/>
              <w:noProof/>
              <w:sz w:val="22"/>
              <w:szCs w:val="22"/>
              <w:lang w:eastAsia="es-CO"/>
            </w:rPr>
          </w:pPr>
          <w:hyperlink w:anchor="_Toc479341895" w:history="1">
            <w:r w:rsidRPr="00B62F09">
              <w:rPr>
                <w:rStyle w:val="Hipervnculo"/>
                <w:noProof/>
                <w:lang w:val="es-ES"/>
              </w:rPr>
              <w:t>2.</w:t>
            </w:r>
            <w:r>
              <w:rPr>
                <w:rFonts w:eastAsiaTheme="minorEastAsia" w:cstheme="minorBidi"/>
                <w:b w:val="0"/>
                <w:bCs w:val="0"/>
                <w:caps w:val="0"/>
                <w:noProof/>
                <w:sz w:val="22"/>
                <w:szCs w:val="22"/>
                <w:lang w:eastAsia="es-CO"/>
              </w:rPr>
              <w:tab/>
            </w:r>
            <w:r w:rsidRPr="00B62F09">
              <w:rPr>
                <w:rStyle w:val="Hipervnculo"/>
                <w:noProof/>
                <w:lang w:val="es-ES"/>
              </w:rPr>
              <w:t>OBJETIVOS</w:t>
            </w:r>
            <w:r>
              <w:rPr>
                <w:noProof/>
                <w:webHidden/>
              </w:rPr>
              <w:tab/>
            </w:r>
            <w:r>
              <w:rPr>
                <w:noProof/>
                <w:webHidden/>
              </w:rPr>
              <w:fldChar w:fldCharType="begin"/>
            </w:r>
            <w:r>
              <w:rPr>
                <w:noProof/>
                <w:webHidden/>
              </w:rPr>
              <w:instrText xml:space="preserve"> PAGEREF _Toc479341895 \h </w:instrText>
            </w:r>
            <w:r>
              <w:rPr>
                <w:noProof/>
                <w:webHidden/>
              </w:rPr>
            </w:r>
            <w:r>
              <w:rPr>
                <w:noProof/>
                <w:webHidden/>
              </w:rPr>
              <w:fldChar w:fldCharType="separate"/>
            </w:r>
            <w:r>
              <w:rPr>
                <w:noProof/>
                <w:webHidden/>
              </w:rPr>
              <w:t>5</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896" w:history="1">
            <w:r w:rsidRPr="00B62F09">
              <w:rPr>
                <w:rStyle w:val="Hipervnculo"/>
                <w:noProof/>
                <w:lang w:val="es-ES"/>
              </w:rPr>
              <w:t>2.1.</w:t>
            </w:r>
            <w:r>
              <w:rPr>
                <w:rFonts w:eastAsiaTheme="minorEastAsia" w:cstheme="minorBidi"/>
                <w:smallCaps w:val="0"/>
                <w:noProof/>
                <w:sz w:val="22"/>
                <w:szCs w:val="22"/>
                <w:lang w:eastAsia="es-CO"/>
              </w:rPr>
              <w:tab/>
            </w:r>
            <w:r w:rsidRPr="00B62F09">
              <w:rPr>
                <w:rStyle w:val="Hipervnculo"/>
                <w:noProof/>
                <w:lang w:val="es-ES"/>
              </w:rPr>
              <w:t>Objetivo general</w:t>
            </w:r>
            <w:r>
              <w:rPr>
                <w:noProof/>
                <w:webHidden/>
              </w:rPr>
              <w:tab/>
            </w:r>
            <w:r>
              <w:rPr>
                <w:noProof/>
                <w:webHidden/>
              </w:rPr>
              <w:fldChar w:fldCharType="begin"/>
            </w:r>
            <w:r>
              <w:rPr>
                <w:noProof/>
                <w:webHidden/>
              </w:rPr>
              <w:instrText xml:space="preserve"> PAGEREF _Toc479341896 \h </w:instrText>
            </w:r>
            <w:r>
              <w:rPr>
                <w:noProof/>
                <w:webHidden/>
              </w:rPr>
            </w:r>
            <w:r>
              <w:rPr>
                <w:noProof/>
                <w:webHidden/>
              </w:rPr>
              <w:fldChar w:fldCharType="separate"/>
            </w:r>
            <w:r>
              <w:rPr>
                <w:noProof/>
                <w:webHidden/>
              </w:rPr>
              <w:t>5</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897" w:history="1">
            <w:r w:rsidRPr="00B62F09">
              <w:rPr>
                <w:rStyle w:val="Hipervnculo"/>
                <w:noProof/>
                <w:lang w:val="es-ES"/>
              </w:rPr>
              <w:t>2.2.</w:t>
            </w:r>
            <w:r>
              <w:rPr>
                <w:rFonts w:eastAsiaTheme="minorEastAsia" w:cstheme="minorBidi"/>
                <w:smallCaps w:val="0"/>
                <w:noProof/>
                <w:sz w:val="22"/>
                <w:szCs w:val="22"/>
                <w:lang w:eastAsia="es-CO"/>
              </w:rPr>
              <w:tab/>
            </w:r>
            <w:r w:rsidRPr="00B62F09">
              <w:rPr>
                <w:rStyle w:val="Hipervnculo"/>
                <w:noProof/>
                <w:lang w:val="es-ES"/>
              </w:rPr>
              <w:t>Objetivos específicos</w:t>
            </w:r>
            <w:r>
              <w:rPr>
                <w:noProof/>
                <w:webHidden/>
              </w:rPr>
              <w:tab/>
            </w:r>
            <w:r>
              <w:rPr>
                <w:noProof/>
                <w:webHidden/>
              </w:rPr>
              <w:fldChar w:fldCharType="begin"/>
            </w:r>
            <w:r>
              <w:rPr>
                <w:noProof/>
                <w:webHidden/>
              </w:rPr>
              <w:instrText xml:space="preserve"> PAGEREF _Toc479341897 \h </w:instrText>
            </w:r>
            <w:r>
              <w:rPr>
                <w:noProof/>
                <w:webHidden/>
              </w:rPr>
            </w:r>
            <w:r>
              <w:rPr>
                <w:noProof/>
                <w:webHidden/>
              </w:rPr>
              <w:fldChar w:fldCharType="separate"/>
            </w:r>
            <w:r>
              <w:rPr>
                <w:noProof/>
                <w:webHidden/>
              </w:rPr>
              <w:t>6</w:t>
            </w:r>
            <w:r>
              <w:rPr>
                <w:noProof/>
                <w:webHidden/>
              </w:rPr>
              <w:fldChar w:fldCharType="end"/>
            </w:r>
          </w:hyperlink>
        </w:p>
        <w:p w:rsidR="008022FC" w:rsidRDefault="008022FC">
          <w:pPr>
            <w:pStyle w:val="TDC1"/>
            <w:tabs>
              <w:tab w:val="left" w:pos="480"/>
              <w:tab w:val="right" w:leader="dot" w:pos="9350"/>
            </w:tabs>
            <w:rPr>
              <w:rFonts w:eastAsiaTheme="minorEastAsia" w:cstheme="minorBidi"/>
              <w:b w:val="0"/>
              <w:bCs w:val="0"/>
              <w:caps w:val="0"/>
              <w:noProof/>
              <w:sz w:val="22"/>
              <w:szCs w:val="22"/>
              <w:lang w:eastAsia="es-CO"/>
            </w:rPr>
          </w:pPr>
          <w:hyperlink w:anchor="_Toc479341898" w:history="1">
            <w:r w:rsidRPr="00B62F09">
              <w:rPr>
                <w:rStyle w:val="Hipervnculo"/>
                <w:noProof/>
                <w:lang w:val="es-ES"/>
              </w:rPr>
              <w:t>3.</w:t>
            </w:r>
            <w:r>
              <w:rPr>
                <w:rFonts w:eastAsiaTheme="minorEastAsia" w:cstheme="minorBidi"/>
                <w:b w:val="0"/>
                <w:bCs w:val="0"/>
                <w:caps w:val="0"/>
                <w:noProof/>
                <w:sz w:val="22"/>
                <w:szCs w:val="22"/>
                <w:lang w:eastAsia="es-CO"/>
              </w:rPr>
              <w:tab/>
            </w:r>
            <w:r w:rsidRPr="00B62F09">
              <w:rPr>
                <w:rStyle w:val="Hipervnculo"/>
                <w:noProof/>
                <w:lang w:val="es-ES"/>
              </w:rPr>
              <w:t>AN</w:t>
            </w:r>
            <w:r w:rsidRPr="00B62F09">
              <w:rPr>
                <w:rStyle w:val="Hipervnculo"/>
                <w:noProof/>
                <w:lang w:val="es-ES"/>
              </w:rPr>
              <w:t>Á</w:t>
            </w:r>
            <w:r w:rsidRPr="00B62F09">
              <w:rPr>
                <w:rStyle w:val="Hipervnculo"/>
                <w:noProof/>
                <w:lang w:val="es-ES"/>
              </w:rPr>
              <w:t>LISIS</w:t>
            </w:r>
            <w:r>
              <w:rPr>
                <w:noProof/>
                <w:webHidden/>
              </w:rPr>
              <w:tab/>
            </w:r>
            <w:r>
              <w:rPr>
                <w:noProof/>
                <w:webHidden/>
              </w:rPr>
              <w:fldChar w:fldCharType="begin"/>
            </w:r>
            <w:r>
              <w:rPr>
                <w:noProof/>
                <w:webHidden/>
              </w:rPr>
              <w:instrText xml:space="preserve"> PAGEREF _Toc479341898 \h </w:instrText>
            </w:r>
            <w:r>
              <w:rPr>
                <w:noProof/>
                <w:webHidden/>
              </w:rPr>
            </w:r>
            <w:r>
              <w:rPr>
                <w:noProof/>
                <w:webHidden/>
              </w:rPr>
              <w:fldChar w:fldCharType="separate"/>
            </w:r>
            <w:r>
              <w:rPr>
                <w:noProof/>
                <w:webHidden/>
              </w:rPr>
              <w:t>7</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899" w:history="1">
            <w:r w:rsidRPr="00B62F09">
              <w:rPr>
                <w:rStyle w:val="Hipervnculo"/>
                <w:noProof/>
                <w:lang w:val="es-ES"/>
              </w:rPr>
              <w:t>3.1.</w:t>
            </w:r>
            <w:r>
              <w:rPr>
                <w:rFonts w:eastAsiaTheme="minorEastAsia" w:cstheme="minorBidi"/>
                <w:smallCaps w:val="0"/>
                <w:noProof/>
                <w:sz w:val="22"/>
                <w:szCs w:val="22"/>
                <w:lang w:eastAsia="es-CO"/>
              </w:rPr>
              <w:tab/>
            </w:r>
            <w:r w:rsidRPr="00B62F09">
              <w:rPr>
                <w:rStyle w:val="Hipervnculo"/>
                <w:noProof/>
                <w:lang w:val="es-ES"/>
              </w:rPr>
              <w:t>Estudio Preliminar</w:t>
            </w:r>
            <w:r>
              <w:rPr>
                <w:noProof/>
                <w:webHidden/>
              </w:rPr>
              <w:tab/>
            </w:r>
            <w:r>
              <w:rPr>
                <w:noProof/>
                <w:webHidden/>
              </w:rPr>
              <w:fldChar w:fldCharType="begin"/>
            </w:r>
            <w:r>
              <w:rPr>
                <w:noProof/>
                <w:webHidden/>
              </w:rPr>
              <w:instrText xml:space="preserve"> PAGEREF _Toc479341899 \h </w:instrText>
            </w:r>
            <w:r>
              <w:rPr>
                <w:noProof/>
                <w:webHidden/>
              </w:rPr>
            </w:r>
            <w:r>
              <w:rPr>
                <w:noProof/>
                <w:webHidden/>
              </w:rPr>
              <w:fldChar w:fldCharType="separate"/>
            </w:r>
            <w:r>
              <w:rPr>
                <w:noProof/>
                <w:webHidden/>
              </w:rPr>
              <w:t>8</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00" w:history="1">
            <w:r w:rsidRPr="00B62F09">
              <w:rPr>
                <w:rStyle w:val="Hipervnculo"/>
                <w:noProof/>
                <w:lang w:val="es-ES"/>
              </w:rPr>
              <w:t>3.1.1</w:t>
            </w:r>
            <w:r>
              <w:rPr>
                <w:rFonts w:eastAsiaTheme="minorEastAsia" w:cstheme="minorBidi"/>
                <w:smallCaps w:val="0"/>
                <w:noProof/>
                <w:sz w:val="22"/>
                <w:szCs w:val="22"/>
                <w:lang w:eastAsia="es-CO"/>
              </w:rPr>
              <w:tab/>
            </w:r>
            <w:r w:rsidRPr="00B62F09">
              <w:rPr>
                <w:rStyle w:val="Hipervnculo"/>
                <w:noProof/>
                <w:lang w:val="es-ES"/>
              </w:rPr>
              <w:t>Tipos De Encuestas</w:t>
            </w:r>
            <w:r>
              <w:rPr>
                <w:noProof/>
                <w:webHidden/>
              </w:rPr>
              <w:tab/>
            </w:r>
            <w:r>
              <w:rPr>
                <w:noProof/>
                <w:webHidden/>
              </w:rPr>
              <w:fldChar w:fldCharType="begin"/>
            </w:r>
            <w:r>
              <w:rPr>
                <w:noProof/>
                <w:webHidden/>
              </w:rPr>
              <w:instrText xml:space="preserve"> PAGEREF _Toc479341900 \h </w:instrText>
            </w:r>
            <w:r>
              <w:rPr>
                <w:noProof/>
                <w:webHidden/>
              </w:rPr>
            </w:r>
            <w:r>
              <w:rPr>
                <w:noProof/>
                <w:webHidden/>
              </w:rPr>
              <w:fldChar w:fldCharType="separate"/>
            </w:r>
            <w:r>
              <w:rPr>
                <w:noProof/>
                <w:webHidden/>
              </w:rPr>
              <w:t>9</w:t>
            </w:r>
            <w:r>
              <w:rPr>
                <w:noProof/>
                <w:webHidden/>
              </w:rPr>
              <w:fldChar w:fldCharType="end"/>
            </w:r>
          </w:hyperlink>
        </w:p>
        <w:p w:rsidR="008022FC" w:rsidRDefault="008022FC">
          <w:pPr>
            <w:pStyle w:val="TDC2"/>
            <w:tabs>
              <w:tab w:val="left" w:pos="1200"/>
              <w:tab w:val="right" w:leader="dot" w:pos="9350"/>
            </w:tabs>
            <w:rPr>
              <w:rFonts w:eastAsiaTheme="minorEastAsia" w:cstheme="minorBidi"/>
              <w:smallCaps w:val="0"/>
              <w:noProof/>
              <w:sz w:val="22"/>
              <w:szCs w:val="22"/>
              <w:lang w:eastAsia="es-CO"/>
            </w:rPr>
          </w:pPr>
          <w:hyperlink w:anchor="_Toc479341901" w:history="1">
            <w:r w:rsidRPr="00B62F09">
              <w:rPr>
                <w:rStyle w:val="Hipervnculo"/>
                <w:noProof/>
                <w:lang w:val="es-ES"/>
              </w:rPr>
              <w:t>3.1.1.1</w:t>
            </w:r>
            <w:r>
              <w:rPr>
                <w:rFonts w:eastAsiaTheme="minorEastAsia" w:cstheme="minorBidi"/>
                <w:smallCaps w:val="0"/>
                <w:noProof/>
                <w:sz w:val="22"/>
                <w:szCs w:val="22"/>
                <w:lang w:eastAsia="es-CO"/>
              </w:rPr>
              <w:tab/>
            </w:r>
            <w:r w:rsidRPr="00B62F09">
              <w:rPr>
                <w:rStyle w:val="Hipervnculo"/>
                <w:noProof/>
                <w:lang w:val="es-ES"/>
              </w:rPr>
              <w:t>Tipo pirámide</w:t>
            </w:r>
            <w:r>
              <w:rPr>
                <w:noProof/>
                <w:webHidden/>
              </w:rPr>
              <w:tab/>
            </w:r>
            <w:r>
              <w:rPr>
                <w:noProof/>
                <w:webHidden/>
              </w:rPr>
              <w:fldChar w:fldCharType="begin"/>
            </w:r>
            <w:r>
              <w:rPr>
                <w:noProof/>
                <w:webHidden/>
              </w:rPr>
              <w:instrText xml:space="preserve"> PAGEREF _Toc479341901 \h </w:instrText>
            </w:r>
            <w:r>
              <w:rPr>
                <w:noProof/>
                <w:webHidden/>
              </w:rPr>
            </w:r>
            <w:r>
              <w:rPr>
                <w:noProof/>
                <w:webHidden/>
              </w:rPr>
              <w:fldChar w:fldCharType="separate"/>
            </w:r>
            <w:r>
              <w:rPr>
                <w:noProof/>
                <w:webHidden/>
              </w:rPr>
              <w:t>9</w:t>
            </w:r>
            <w:r>
              <w:rPr>
                <w:noProof/>
                <w:webHidden/>
              </w:rPr>
              <w:fldChar w:fldCharType="end"/>
            </w:r>
          </w:hyperlink>
        </w:p>
        <w:p w:rsidR="008022FC" w:rsidRDefault="008022FC">
          <w:pPr>
            <w:pStyle w:val="TDC2"/>
            <w:tabs>
              <w:tab w:val="left" w:pos="1200"/>
              <w:tab w:val="right" w:leader="dot" w:pos="9350"/>
            </w:tabs>
            <w:rPr>
              <w:rFonts w:eastAsiaTheme="minorEastAsia" w:cstheme="minorBidi"/>
              <w:smallCaps w:val="0"/>
              <w:noProof/>
              <w:sz w:val="22"/>
              <w:szCs w:val="22"/>
              <w:lang w:eastAsia="es-CO"/>
            </w:rPr>
          </w:pPr>
          <w:hyperlink w:anchor="_Toc479341902" w:history="1">
            <w:r w:rsidRPr="00B62F09">
              <w:rPr>
                <w:rStyle w:val="Hipervnculo"/>
                <w:noProof/>
                <w:lang w:val="es-ES"/>
              </w:rPr>
              <w:t>3.1.1.2</w:t>
            </w:r>
            <w:r>
              <w:rPr>
                <w:rFonts w:eastAsiaTheme="minorEastAsia" w:cstheme="minorBidi"/>
                <w:smallCaps w:val="0"/>
                <w:noProof/>
                <w:sz w:val="22"/>
                <w:szCs w:val="22"/>
                <w:lang w:eastAsia="es-CO"/>
              </w:rPr>
              <w:tab/>
            </w:r>
            <w:r w:rsidRPr="00B62F09">
              <w:rPr>
                <w:rStyle w:val="Hipervnculo"/>
                <w:noProof/>
                <w:lang w:val="es-ES"/>
              </w:rPr>
              <w:t xml:space="preserve"> Tipo embudo</w:t>
            </w:r>
            <w:r>
              <w:rPr>
                <w:noProof/>
                <w:webHidden/>
              </w:rPr>
              <w:tab/>
            </w:r>
            <w:r>
              <w:rPr>
                <w:noProof/>
                <w:webHidden/>
              </w:rPr>
              <w:fldChar w:fldCharType="begin"/>
            </w:r>
            <w:r>
              <w:rPr>
                <w:noProof/>
                <w:webHidden/>
              </w:rPr>
              <w:instrText xml:space="preserve"> PAGEREF _Toc479341902 \h </w:instrText>
            </w:r>
            <w:r>
              <w:rPr>
                <w:noProof/>
                <w:webHidden/>
              </w:rPr>
            </w:r>
            <w:r>
              <w:rPr>
                <w:noProof/>
                <w:webHidden/>
              </w:rPr>
              <w:fldChar w:fldCharType="separate"/>
            </w:r>
            <w:r>
              <w:rPr>
                <w:noProof/>
                <w:webHidden/>
              </w:rPr>
              <w:t>11</w:t>
            </w:r>
            <w:r>
              <w:rPr>
                <w:noProof/>
                <w:webHidden/>
              </w:rPr>
              <w:fldChar w:fldCharType="end"/>
            </w:r>
          </w:hyperlink>
        </w:p>
        <w:p w:rsidR="008022FC" w:rsidRDefault="008022FC">
          <w:pPr>
            <w:pStyle w:val="TDC2"/>
            <w:tabs>
              <w:tab w:val="left" w:pos="1200"/>
              <w:tab w:val="right" w:leader="dot" w:pos="9350"/>
            </w:tabs>
            <w:rPr>
              <w:rFonts w:eastAsiaTheme="minorEastAsia" w:cstheme="minorBidi"/>
              <w:smallCaps w:val="0"/>
              <w:noProof/>
              <w:sz w:val="22"/>
              <w:szCs w:val="22"/>
              <w:lang w:eastAsia="es-CO"/>
            </w:rPr>
          </w:pPr>
          <w:hyperlink w:anchor="_Toc479341903" w:history="1">
            <w:r w:rsidRPr="00B62F09">
              <w:rPr>
                <w:rStyle w:val="Hipervnculo"/>
                <w:noProof/>
                <w:lang w:val="es-ES"/>
              </w:rPr>
              <w:t xml:space="preserve">3.1.1.3 </w:t>
            </w:r>
            <w:r>
              <w:rPr>
                <w:rFonts w:eastAsiaTheme="minorEastAsia" w:cstheme="minorBidi"/>
                <w:smallCaps w:val="0"/>
                <w:noProof/>
                <w:sz w:val="22"/>
                <w:szCs w:val="22"/>
                <w:lang w:eastAsia="es-CO"/>
              </w:rPr>
              <w:tab/>
            </w:r>
            <w:r w:rsidRPr="00B62F09">
              <w:rPr>
                <w:rStyle w:val="Hipervnculo"/>
                <w:noProof/>
                <w:lang w:val="es-ES"/>
              </w:rPr>
              <w:t>Tipo diamante</w:t>
            </w:r>
            <w:r>
              <w:rPr>
                <w:noProof/>
                <w:webHidden/>
              </w:rPr>
              <w:tab/>
            </w:r>
            <w:r>
              <w:rPr>
                <w:noProof/>
                <w:webHidden/>
              </w:rPr>
              <w:fldChar w:fldCharType="begin"/>
            </w:r>
            <w:r>
              <w:rPr>
                <w:noProof/>
                <w:webHidden/>
              </w:rPr>
              <w:instrText xml:space="preserve"> PAGEREF _Toc479341903 \h </w:instrText>
            </w:r>
            <w:r>
              <w:rPr>
                <w:noProof/>
                <w:webHidden/>
              </w:rPr>
            </w:r>
            <w:r>
              <w:rPr>
                <w:noProof/>
                <w:webHidden/>
              </w:rPr>
              <w:fldChar w:fldCharType="separate"/>
            </w:r>
            <w:r>
              <w:rPr>
                <w:noProof/>
                <w:webHidden/>
              </w:rPr>
              <w:t>14</w:t>
            </w:r>
            <w:r>
              <w:rPr>
                <w:noProof/>
                <w:webHidden/>
              </w:rPr>
              <w:fldChar w:fldCharType="end"/>
            </w:r>
          </w:hyperlink>
        </w:p>
        <w:p w:rsidR="008022FC" w:rsidRDefault="008022FC">
          <w:pPr>
            <w:pStyle w:val="TDC2"/>
            <w:tabs>
              <w:tab w:val="left" w:pos="720"/>
              <w:tab w:val="right" w:leader="dot" w:pos="9350"/>
            </w:tabs>
            <w:rPr>
              <w:rFonts w:eastAsiaTheme="minorEastAsia" w:cstheme="minorBidi"/>
              <w:smallCaps w:val="0"/>
              <w:noProof/>
              <w:sz w:val="22"/>
              <w:szCs w:val="22"/>
              <w:lang w:eastAsia="es-CO"/>
            </w:rPr>
          </w:pPr>
          <w:hyperlink w:anchor="_Toc479341904" w:history="1">
            <w:r w:rsidRPr="00B62F09">
              <w:rPr>
                <w:rStyle w:val="Hipervnculo"/>
                <w:noProof/>
                <w:lang w:val="es-ES"/>
              </w:rPr>
              <w:t>3.2</w:t>
            </w:r>
            <w:r>
              <w:rPr>
                <w:rFonts w:eastAsiaTheme="minorEastAsia" w:cstheme="minorBidi"/>
                <w:smallCaps w:val="0"/>
                <w:noProof/>
                <w:sz w:val="22"/>
                <w:szCs w:val="22"/>
                <w:lang w:eastAsia="es-CO"/>
              </w:rPr>
              <w:tab/>
            </w:r>
            <w:r w:rsidRPr="00B62F09">
              <w:rPr>
                <w:rStyle w:val="Hipervnculo"/>
                <w:noProof/>
                <w:lang w:val="es-ES"/>
              </w:rPr>
              <w:t>Levantamiento de información</w:t>
            </w:r>
            <w:r>
              <w:rPr>
                <w:noProof/>
                <w:webHidden/>
              </w:rPr>
              <w:tab/>
            </w:r>
            <w:r>
              <w:rPr>
                <w:noProof/>
                <w:webHidden/>
              </w:rPr>
              <w:fldChar w:fldCharType="begin"/>
            </w:r>
            <w:r>
              <w:rPr>
                <w:noProof/>
                <w:webHidden/>
              </w:rPr>
              <w:instrText xml:space="preserve"> PAGEREF _Toc479341904 \h </w:instrText>
            </w:r>
            <w:r>
              <w:rPr>
                <w:noProof/>
                <w:webHidden/>
              </w:rPr>
            </w:r>
            <w:r>
              <w:rPr>
                <w:noProof/>
                <w:webHidden/>
              </w:rPr>
              <w:fldChar w:fldCharType="separate"/>
            </w:r>
            <w:r>
              <w:rPr>
                <w:noProof/>
                <w:webHidden/>
              </w:rPr>
              <w:t>17</w:t>
            </w:r>
            <w:r>
              <w:rPr>
                <w:noProof/>
                <w:webHidden/>
              </w:rPr>
              <w:fldChar w:fldCharType="end"/>
            </w:r>
          </w:hyperlink>
        </w:p>
        <w:p w:rsidR="008022FC" w:rsidRDefault="008022FC">
          <w:pPr>
            <w:pStyle w:val="TDC2"/>
            <w:tabs>
              <w:tab w:val="left" w:pos="720"/>
              <w:tab w:val="right" w:leader="dot" w:pos="9350"/>
            </w:tabs>
            <w:rPr>
              <w:rFonts w:eastAsiaTheme="minorEastAsia" w:cstheme="minorBidi"/>
              <w:smallCaps w:val="0"/>
              <w:noProof/>
              <w:sz w:val="22"/>
              <w:szCs w:val="22"/>
              <w:lang w:eastAsia="es-CO"/>
            </w:rPr>
          </w:pPr>
          <w:hyperlink w:anchor="_Toc479341905" w:history="1">
            <w:r w:rsidRPr="00B62F09">
              <w:rPr>
                <w:rStyle w:val="Hipervnculo"/>
                <w:noProof/>
                <w:lang w:val="es-ES"/>
              </w:rPr>
              <w:t>3.3</w:t>
            </w:r>
            <w:r>
              <w:rPr>
                <w:rFonts w:eastAsiaTheme="minorEastAsia" w:cstheme="minorBidi"/>
                <w:smallCaps w:val="0"/>
                <w:noProof/>
                <w:sz w:val="22"/>
                <w:szCs w:val="22"/>
                <w:lang w:eastAsia="es-CO"/>
              </w:rPr>
              <w:tab/>
            </w:r>
            <w:r w:rsidRPr="00B62F09">
              <w:rPr>
                <w:rStyle w:val="Hipervnculo"/>
                <w:noProof/>
                <w:lang w:val="es-ES"/>
              </w:rPr>
              <w:t>Definición del problema</w:t>
            </w:r>
            <w:r>
              <w:rPr>
                <w:noProof/>
                <w:webHidden/>
              </w:rPr>
              <w:tab/>
            </w:r>
            <w:r>
              <w:rPr>
                <w:noProof/>
                <w:webHidden/>
              </w:rPr>
              <w:fldChar w:fldCharType="begin"/>
            </w:r>
            <w:r>
              <w:rPr>
                <w:noProof/>
                <w:webHidden/>
              </w:rPr>
              <w:instrText xml:space="preserve"> PAGEREF _Toc479341905 \h </w:instrText>
            </w:r>
            <w:r>
              <w:rPr>
                <w:noProof/>
                <w:webHidden/>
              </w:rPr>
            </w:r>
            <w:r>
              <w:rPr>
                <w:noProof/>
                <w:webHidden/>
              </w:rPr>
              <w:fldChar w:fldCharType="separate"/>
            </w:r>
            <w:r>
              <w:rPr>
                <w:noProof/>
                <w:webHidden/>
              </w:rPr>
              <w:t>21</w:t>
            </w:r>
            <w:r>
              <w:rPr>
                <w:noProof/>
                <w:webHidden/>
              </w:rPr>
              <w:fldChar w:fldCharType="end"/>
            </w:r>
          </w:hyperlink>
        </w:p>
        <w:p w:rsidR="008022FC" w:rsidRDefault="008022FC">
          <w:pPr>
            <w:pStyle w:val="TDC2"/>
            <w:tabs>
              <w:tab w:val="left" w:pos="720"/>
              <w:tab w:val="right" w:leader="dot" w:pos="9350"/>
            </w:tabs>
            <w:rPr>
              <w:rFonts w:eastAsiaTheme="minorEastAsia" w:cstheme="minorBidi"/>
              <w:smallCaps w:val="0"/>
              <w:noProof/>
              <w:sz w:val="22"/>
              <w:szCs w:val="22"/>
              <w:lang w:eastAsia="es-CO"/>
            </w:rPr>
          </w:pPr>
          <w:hyperlink w:anchor="_Toc479341906" w:history="1">
            <w:r w:rsidRPr="00B62F09">
              <w:rPr>
                <w:rStyle w:val="Hipervnculo"/>
                <w:noProof/>
                <w:lang w:val="es-ES"/>
              </w:rPr>
              <w:t>3.4</w:t>
            </w:r>
            <w:r>
              <w:rPr>
                <w:rFonts w:eastAsiaTheme="minorEastAsia" w:cstheme="minorBidi"/>
                <w:smallCaps w:val="0"/>
                <w:noProof/>
                <w:sz w:val="22"/>
                <w:szCs w:val="22"/>
                <w:lang w:eastAsia="es-CO"/>
              </w:rPr>
              <w:tab/>
            </w:r>
            <w:r w:rsidRPr="00B62F09">
              <w:rPr>
                <w:rStyle w:val="Hipervnculo"/>
                <w:noProof/>
                <w:lang w:val="es-ES"/>
              </w:rPr>
              <w:t>Elaboración del modelo funcional del sistema</w:t>
            </w:r>
            <w:r>
              <w:rPr>
                <w:noProof/>
                <w:webHidden/>
              </w:rPr>
              <w:tab/>
            </w:r>
            <w:r>
              <w:rPr>
                <w:noProof/>
                <w:webHidden/>
              </w:rPr>
              <w:fldChar w:fldCharType="begin"/>
            </w:r>
            <w:r>
              <w:rPr>
                <w:noProof/>
                <w:webHidden/>
              </w:rPr>
              <w:instrText xml:space="preserve"> PAGEREF _Toc479341906 \h </w:instrText>
            </w:r>
            <w:r>
              <w:rPr>
                <w:noProof/>
                <w:webHidden/>
              </w:rPr>
            </w:r>
            <w:r>
              <w:rPr>
                <w:noProof/>
                <w:webHidden/>
              </w:rPr>
              <w:fldChar w:fldCharType="separate"/>
            </w:r>
            <w:r>
              <w:rPr>
                <w:noProof/>
                <w:webHidden/>
              </w:rPr>
              <w:t>22</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07" w:history="1">
            <w:r w:rsidRPr="00B62F09">
              <w:rPr>
                <w:rStyle w:val="Hipervnculo"/>
                <w:noProof/>
                <w:lang w:val="es-ES"/>
              </w:rPr>
              <w:t xml:space="preserve">3.5. </w:t>
            </w:r>
            <w:r>
              <w:rPr>
                <w:rFonts w:eastAsiaTheme="minorEastAsia" w:cstheme="minorBidi"/>
                <w:smallCaps w:val="0"/>
                <w:noProof/>
                <w:sz w:val="22"/>
                <w:szCs w:val="22"/>
                <w:lang w:eastAsia="es-CO"/>
              </w:rPr>
              <w:tab/>
            </w:r>
            <w:r w:rsidRPr="00B62F09">
              <w:rPr>
                <w:rStyle w:val="Hipervnculo"/>
                <w:noProof/>
              </w:rPr>
              <w:t>DETERMINACIÓN</w:t>
            </w:r>
            <w:r w:rsidRPr="00B62F09">
              <w:rPr>
                <w:rStyle w:val="Hipervnculo"/>
                <w:noProof/>
                <w:lang w:val="es-ES"/>
              </w:rPr>
              <w:t xml:space="preserve"> DE REQUERIMIENTOS</w:t>
            </w:r>
            <w:r>
              <w:rPr>
                <w:noProof/>
                <w:webHidden/>
              </w:rPr>
              <w:tab/>
            </w:r>
            <w:r>
              <w:rPr>
                <w:noProof/>
                <w:webHidden/>
              </w:rPr>
              <w:fldChar w:fldCharType="begin"/>
            </w:r>
            <w:r>
              <w:rPr>
                <w:noProof/>
                <w:webHidden/>
              </w:rPr>
              <w:instrText xml:space="preserve"> PAGEREF _Toc479341907 \h </w:instrText>
            </w:r>
            <w:r>
              <w:rPr>
                <w:noProof/>
                <w:webHidden/>
              </w:rPr>
            </w:r>
            <w:r>
              <w:rPr>
                <w:noProof/>
                <w:webHidden/>
              </w:rPr>
              <w:fldChar w:fldCharType="separate"/>
            </w:r>
            <w:r>
              <w:rPr>
                <w:noProof/>
                <w:webHidden/>
              </w:rPr>
              <w:t>23</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08" w:history="1">
            <w:r w:rsidRPr="00B62F09">
              <w:rPr>
                <w:rStyle w:val="Hipervnculo"/>
                <w:noProof/>
                <w:lang w:val="es-ES"/>
              </w:rPr>
              <w:t>3.5.1.</w:t>
            </w:r>
            <w:r>
              <w:rPr>
                <w:rFonts w:eastAsiaTheme="minorEastAsia" w:cstheme="minorBidi"/>
                <w:i w:val="0"/>
                <w:iCs w:val="0"/>
                <w:noProof/>
                <w:sz w:val="22"/>
                <w:szCs w:val="22"/>
                <w:lang w:eastAsia="es-CO"/>
              </w:rPr>
              <w:tab/>
            </w:r>
            <w:r w:rsidRPr="00B62F09">
              <w:rPr>
                <w:rStyle w:val="Hipervnculo"/>
                <w:noProof/>
                <w:lang w:val="es-ES"/>
              </w:rPr>
              <w:t>Requerimientos funcionales</w:t>
            </w:r>
            <w:r>
              <w:rPr>
                <w:noProof/>
                <w:webHidden/>
              </w:rPr>
              <w:tab/>
            </w:r>
            <w:r>
              <w:rPr>
                <w:noProof/>
                <w:webHidden/>
              </w:rPr>
              <w:fldChar w:fldCharType="begin"/>
            </w:r>
            <w:r>
              <w:rPr>
                <w:noProof/>
                <w:webHidden/>
              </w:rPr>
              <w:instrText xml:space="preserve"> PAGEREF _Toc479341908 \h </w:instrText>
            </w:r>
            <w:r>
              <w:rPr>
                <w:noProof/>
                <w:webHidden/>
              </w:rPr>
            </w:r>
            <w:r>
              <w:rPr>
                <w:noProof/>
                <w:webHidden/>
              </w:rPr>
              <w:fldChar w:fldCharType="separate"/>
            </w:r>
            <w:r>
              <w:rPr>
                <w:noProof/>
                <w:webHidden/>
              </w:rPr>
              <w:t>23</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09" w:history="1">
            <w:r w:rsidRPr="00B62F09">
              <w:rPr>
                <w:rStyle w:val="Hipervnculo"/>
                <w:noProof/>
                <w:lang w:val="es-ES"/>
              </w:rPr>
              <w:t>3.5.2.</w:t>
            </w:r>
            <w:r>
              <w:rPr>
                <w:rFonts w:eastAsiaTheme="minorEastAsia" w:cstheme="minorBidi"/>
                <w:i w:val="0"/>
                <w:iCs w:val="0"/>
                <w:noProof/>
                <w:sz w:val="22"/>
                <w:szCs w:val="22"/>
                <w:lang w:eastAsia="es-CO"/>
              </w:rPr>
              <w:tab/>
            </w:r>
            <w:r w:rsidRPr="00B62F09">
              <w:rPr>
                <w:rStyle w:val="Hipervnculo"/>
                <w:noProof/>
                <w:lang w:val="es-ES"/>
              </w:rPr>
              <w:t>Requerimientos no funcionales</w:t>
            </w:r>
            <w:r>
              <w:rPr>
                <w:noProof/>
                <w:webHidden/>
              </w:rPr>
              <w:tab/>
            </w:r>
            <w:r>
              <w:rPr>
                <w:noProof/>
                <w:webHidden/>
              </w:rPr>
              <w:fldChar w:fldCharType="begin"/>
            </w:r>
            <w:r>
              <w:rPr>
                <w:noProof/>
                <w:webHidden/>
              </w:rPr>
              <w:instrText xml:space="preserve"> PAGEREF _Toc479341909 \h </w:instrText>
            </w:r>
            <w:r>
              <w:rPr>
                <w:noProof/>
                <w:webHidden/>
              </w:rPr>
            </w:r>
            <w:r>
              <w:rPr>
                <w:noProof/>
                <w:webHidden/>
              </w:rPr>
              <w:fldChar w:fldCharType="separate"/>
            </w:r>
            <w:r>
              <w:rPr>
                <w:noProof/>
                <w:webHidden/>
              </w:rPr>
              <w:t>24</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10" w:history="1">
            <w:r w:rsidRPr="00B62F09">
              <w:rPr>
                <w:rStyle w:val="Hipervnculo"/>
                <w:noProof/>
                <w:lang w:val="es-ES"/>
              </w:rPr>
              <w:t>3.6.</w:t>
            </w:r>
            <w:r>
              <w:rPr>
                <w:rFonts w:eastAsiaTheme="minorEastAsia" w:cstheme="minorBidi"/>
                <w:smallCaps w:val="0"/>
                <w:noProof/>
                <w:sz w:val="22"/>
                <w:szCs w:val="22"/>
                <w:lang w:eastAsia="es-CO"/>
              </w:rPr>
              <w:tab/>
            </w:r>
            <w:r w:rsidRPr="00B62F09">
              <w:rPr>
                <w:rStyle w:val="Hipervnculo"/>
                <w:noProof/>
                <w:lang w:val="es-ES"/>
              </w:rPr>
              <w:t>Descripción y evaluación de alternativas</w:t>
            </w:r>
            <w:r>
              <w:rPr>
                <w:noProof/>
                <w:webHidden/>
              </w:rPr>
              <w:tab/>
            </w:r>
            <w:r>
              <w:rPr>
                <w:noProof/>
                <w:webHidden/>
              </w:rPr>
              <w:fldChar w:fldCharType="begin"/>
            </w:r>
            <w:r>
              <w:rPr>
                <w:noProof/>
                <w:webHidden/>
              </w:rPr>
              <w:instrText xml:space="preserve"> PAGEREF _Toc479341910 \h </w:instrText>
            </w:r>
            <w:r>
              <w:rPr>
                <w:noProof/>
                <w:webHidden/>
              </w:rPr>
            </w:r>
            <w:r>
              <w:rPr>
                <w:noProof/>
                <w:webHidden/>
              </w:rPr>
              <w:fldChar w:fldCharType="separate"/>
            </w:r>
            <w:r>
              <w:rPr>
                <w:noProof/>
                <w:webHidden/>
              </w:rPr>
              <w:t>25</w:t>
            </w:r>
            <w:r>
              <w:rPr>
                <w:noProof/>
                <w:webHidden/>
              </w:rPr>
              <w:fldChar w:fldCharType="end"/>
            </w:r>
          </w:hyperlink>
        </w:p>
        <w:p w:rsidR="008022FC" w:rsidRDefault="008022FC">
          <w:pPr>
            <w:pStyle w:val="TDC1"/>
            <w:tabs>
              <w:tab w:val="left" w:pos="480"/>
              <w:tab w:val="right" w:leader="dot" w:pos="9350"/>
            </w:tabs>
            <w:rPr>
              <w:rFonts w:eastAsiaTheme="minorEastAsia" w:cstheme="minorBidi"/>
              <w:b w:val="0"/>
              <w:bCs w:val="0"/>
              <w:caps w:val="0"/>
              <w:noProof/>
              <w:sz w:val="22"/>
              <w:szCs w:val="22"/>
              <w:lang w:eastAsia="es-CO"/>
            </w:rPr>
          </w:pPr>
          <w:hyperlink w:anchor="_Toc479341911" w:history="1">
            <w:r w:rsidRPr="00B62F09">
              <w:rPr>
                <w:rStyle w:val="Hipervnculo"/>
                <w:noProof/>
                <w:lang w:val="es-ES"/>
              </w:rPr>
              <w:t>4.</w:t>
            </w:r>
            <w:r>
              <w:rPr>
                <w:rFonts w:eastAsiaTheme="minorEastAsia" w:cstheme="minorBidi"/>
                <w:b w:val="0"/>
                <w:bCs w:val="0"/>
                <w:caps w:val="0"/>
                <w:noProof/>
                <w:sz w:val="22"/>
                <w:szCs w:val="22"/>
                <w:lang w:eastAsia="es-CO"/>
              </w:rPr>
              <w:tab/>
            </w:r>
            <w:r w:rsidRPr="00B62F09">
              <w:rPr>
                <w:rStyle w:val="Hipervnculo"/>
                <w:noProof/>
                <w:lang w:val="es-ES"/>
              </w:rPr>
              <w:t>DISEÑO</w:t>
            </w:r>
            <w:r>
              <w:rPr>
                <w:noProof/>
                <w:webHidden/>
              </w:rPr>
              <w:tab/>
            </w:r>
            <w:r>
              <w:rPr>
                <w:noProof/>
                <w:webHidden/>
              </w:rPr>
              <w:fldChar w:fldCharType="begin"/>
            </w:r>
            <w:r>
              <w:rPr>
                <w:noProof/>
                <w:webHidden/>
              </w:rPr>
              <w:instrText xml:space="preserve"> PAGEREF _Toc479341911 \h </w:instrText>
            </w:r>
            <w:r>
              <w:rPr>
                <w:noProof/>
                <w:webHidden/>
              </w:rPr>
            </w:r>
            <w:r>
              <w:rPr>
                <w:noProof/>
                <w:webHidden/>
              </w:rPr>
              <w:fldChar w:fldCharType="separate"/>
            </w:r>
            <w:r>
              <w:rPr>
                <w:noProof/>
                <w:webHidden/>
              </w:rPr>
              <w:t>26</w:t>
            </w:r>
            <w:r>
              <w:rPr>
                <w:noProof/>
                <w:webHidden/>
              </w:rPr>
              <w:fldChar w:fldCharType="end"/>
            </w:r>
          </w:hyperlink>
        </w:p>
        <w:p w:rsidR="008022FC" w:rsidRDefault="008022FC">
          <w:pPr>
            <w:pStyle w:val="TDC2"/>
            <w:tabs>
              <w:tab w:val="right" w:leader="dot" w:pos="9350"/>
            </w:tabs>
            <w:rPr>
              <w:rFonts w:eastAsiaTheme="minorEastAsia" w:cstheme="minorBidi"/>
              <w:smallCaps w:val="0"/>
              <w:noProof/>
              <w:sz w:val="22"/>
              <w:szCs w:val="22"/>
              <w:lang w:eastAsia="es-CO"/>
            </w:rPr>
          </w:pPr>
          <w:hyperlink w:anchor="_Toc479341912" w:history="1">
            <w:r w:rsidRPr="00B62F09">
              <w:rPr>
                <w:rStyle w:val="Hipervnculo"/>
                <w:noProof/>
                <w:lang w:val="es-ES"/>
              </w:rPr>
              <w:t>4.1. Elaboración del modelo funcional del sistema actual</w:t>
            </w:r>
            <w:r>
              <w:rPr>
                <w:noProof/>
                <w:webHidden/>
              </w:rPr>
              <w:tab/>
            </w:r>
            <w:r>
              <w:rPr>
                <w:noProof/>
                <w:webHidden/>
              </w:rPr>
              <w:fldChar w:fldCharType="begin"/>
            </w:r>
            <w:r>
              <w:rPr>
                <w:noProof/>
                <w:webHidden/>
              </w:rPr>
              <w:instrText xml:space="preserve"> PAGEREF _Toc479341912 \h </w:instrText>
            </w:r>
            <w:r>
              <w:rPr>
                <w:noProof/>
                <w:webHidden/>
              </w:rPr>
            </w:r>
            <w:r>
              <w:rPr>
                <w:noProof/>
                <w:webHidden/>
              </w:rPr>
              <w:fldChar w:fldCharType="separate"/>
            </w:r>
            <w:r>
              <w:rPr>
                <w:noProof/>
                <w:webHidden/>
              </w:rPr>
              <w:t>26</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13" w:history="1">
            <w:r w:rsidRPr="00B62F09">
              <w:rPr>
                <w:rStyle w:val="Hipervnculo"/>
                <w:noProof/>
                <w:lang w:val="es-ES"/>
              </w:rPr>
              <w:t>4.1.1</w:t>
            </w:r>
            <w:r>
              <w:rPr>
                <w:rFonts w:eastAsiaTheme="minorEastAsia" w:cstheme="minorBidi"/>
                <w:i w:val="0"/>
                <w:iCs w:val="0"/>
                <w:noProof/>
                <w:sz w:val="22"/>
                <w:szCs w:val="22"/>
                <w:lang w:eastAsia="es-CO"/>
              </w:rPr>
              <w:tab/>
            </w:r>
            <w:r w:rsidRPr="00B62F09">
              <w:rPr>
                <w:rStyle w:val="Hipervnculo"/>
                <w:noProof/>
                <w:lang w:val="es-ES"/>
              </w:rPr>
              <w:t>Inicio</w:t>
            </w:r>
            <w:r>
              <w:rPr>
                <w:noProof/>
                <w:webHidden/>
              </w:rPr>
              <w:tab/>
            </w:r>
            <w:r>
              <w:rPr>
                <w:noProof/>
                <w:webHidden/>
              </w:rPr>
              <w:fldChar w:fldCharType="begin"/>
            </w:r>
            <w:r>
              <w:rPr>
                <w:noProof/>
                <w:webHidden/>
              </w:rPr>
              <w:instrText xml:space="preserve"> PAGEREF _Toc479341913 \h </w:instrText>
            </w:r>
            <w:r>
              <w:rPr>
                <w:noProof/>
                <w:webHidden/>
              </w:rPr>
            </w:r>
            <w:r>
              <w:rPr>
                <w:noProof/>
                <w:webHidden/>
              </w:rPr>
              <w:fldChar w:fldCharType="separate"/>
            </w:r>
            <w:r>
              <w:rPr>
                <w:noProof/>
                <w:webHidden/>
              </w:rPr>
              <w:t>27</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14" w:history="1">
            <w:r w:rsidRPr="00B62F09">
              <w:rPr>
                <w:rStyle w:val="Hipervnculo"/>
                <w:noProof/>
                <w:lang w:val="es-ES"/>
              </w:rPr>
              <w:t>4.1.2</w:t>
            </w:r>
            <w:r>
              <w:rPr>
                <w:rFonts w:eastAsiaTheme="minorEastAsia" w:cstheme="minorBidi"/>
                <w:i w:val="0"/>
                <w:iCs w:val="0"/>
                <w:noProof/>
                <w:sz w:val="22"/>
                <w:szCs w:val="22"/>
                <w:lang w:eastAsia="es-CO"/>
              </w:rPr>
              <w:tab/>
            </w:r>
            <w:r w:rsidRPr="00B62F09">
              <w:rPr>
                <w:rStyle w:val="Hipervnculo"/>
                <w:noProof/>
                <w:lang w:val="es-ES"/>
              </w:rPr>
              <w:t>Biblioteca</w:t>
            </w:r>
            <w:r>
              <w:rPr>
                <w:noProof/>
                <w:webHidden/>
              </w:rPr>
              <w:tab/>
            </w:r>
            <w:r>
              <w:rPr>
                <w:noProof/>
                <w:webHidden/>
              </w:rPr>
              <w:fldChar w:fldCharType="begin"/>
            </w:r>
            <w:r>
              <w:rPr>
                <w:noProof/>
                <w:webHidden/>
              </w:rPr>
              <w:instrText xml:space="preserve"> PAGEREF _Toc479341914 \h </w:instrText>
            </w:r>
            <w:r>
              <w:rPr>
                <w:noProof/>
                <w:webHidden/>
              </w:rPr>
            </w:r>
            <w:r>
              <w:rPr>
                <w:noProof/>
                <w:webHidden/>
              </w:rPr>
              <w:fldChar w:fldCharType="separate"/>
            </w:r>
            <w:r>
              <w:rPr>
                <w:noProof/>
                <w:webHidden/>
              </w:rPr>
              <w:t>28</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15" w:history="1">
            <w:r w:rsidRPr="00B62F09">
              <w:rPr>
                <w:rStyle w:val="Hipervnculo"/>
                <w:noProof/>
                <w:lang w:val="es-ES"/>
              </w:rPr>
              <w:t>4.1.3</w:t>
            </w:r>
            <w:r>
              <w:rPr>
                <w:rFonts w:eastAsiaTheme="minorEastAsia" w:cstheme="minorBidi"/>
                <w:i w:val="0"/>
                <w:iCs w:val="0"/>
                <w:noProof/>
                <w:sz w:val="22"/>
                <w:szCs w:val="22"/>
                <w:lang w:eastAsia="es-CO"/>
              </w:rPr>
              <w:tab/>
            </w:r>
            <w:r w:rsidRPr="00B62F09">
              <w:rPr>
                <w:rStyle w:val="Hipervnculo"/>
                <w:noProof/>
                <w:lang w:val="es-ES"/>
              </w:rPr>
              <w:t>Misión</w:t>
            </w:r>
            <w:r>
              <w:rPr>
                <w:noProof/>
                <w:webHidden/>
              </w:rPr>
              <w:tab/>
            </w:r>
            <w:r>
              <w:rPr>
                <w:noProof/>
                <w:webHidden/>
              </w:rPr>
              <w:fldChar w:fldCharType="begin"/>
            </w:r>
            <w:r>
              <w:rPr>
                <w:noProof/>
                <w:webHidden/>
              </w:rPr>
              <w:instrText xml:space="preserve"> PAGEREF _Toc479341915 \h </w:instrText>
            </w:r>
            <w:r>
              <w:rPr>
                <w:noProof/>
                <w:webHidden/>
              </w:rPr>
            </w:r>
            <w:r>
              <w:rPr>
                <w:noProof/>
                <w:webHidden/>
              </w:rPr>
              <w:fldChar w:fldCharType="separate"/>
            </w:r>
            <w:r>
              <w:rPr>
                <w:noProof/>
                <w:webHidden/>
              </w:rPr>
              <w:t>29</w:t>
            </w:r>
            <w:r>
              <w:rPr>
                <w:noProof/>
                <w:webHidden/>
              </w:rPr>
              <w:fldChar w:fldCharType="end"/>
            </w:r>
          </w:hyperlink>
        </w:p>
        <w:p w:rsidR="008022FC" w:rsidRDefault="008022FC">
          <w:pPr>
            <w:pStyle w:val="TDC2"/>
            <w:tabs>
              <w:tab w:val="right" w:leader="dot" w:pos="9350"/>
            </w:tabs>
            <w:rPr>
              <w:rFonts w:eastAsiaTheme="minorEastAsia" w:cstheme="minorBidi"/>
              <w:smallCaps w:val="0"/>
              <w:noProof/>
              <w:sz w:val="22"/>
              <w:szCs w:val="22"/>
              <w:lang w:eastAsia="es-CO"/>
            </w:rPr>
          </w:pPr>
          <w:hyperlink w:anchor="_Toc479341916" w:history="1">
            <w:r w:rsidRPr="00B62F09">
              <w:rPr>
                <w:rStyle w:val="Hipervnculo"/>
                <w:noProof/>
                <w:lang w:val="es-ES"/>
              </w:rPr>
              <w:t>4.2 Diseño Lógico</w:t>
            </w:r>
            <w:r>
              <w:rPr>
                <w:noProof/>
                <w:webHidden/>
              </w:rPr>
              <w:tab/>
            </w:r>
            <w:r>
              <w:rPr>
                <w:noProof/>
                <w:webHidden/>
              </w:rPr>
              <w:fldChar w:fldCharType="begin"/>
            </w:r>
            <w:r>
              <w:rPr>
                <w:noProof/>
                <w:webHidden/>
              </w:rPr>
              <w:instrText xml:space="preserve"> PAGEREF _Toc479341916 \h </w:instrText>
            </w:r>
            <w:r>
              <w:rPr>
                <w:noProof/>
                <w:webHidden/>
              </w:rPr>
            </w:r>
            <w:r>
              <w:rPr>
                <w:noProof/>
                <w:webHidden/>
              </w:rPr>
              <w:fldChar w:fldCharType="separate"/>
            </w:r>
            <w:r>
              <w:rPr>
                <w:noProof/>
                <w:webHidden/>
              </w:rPr>
              <w:t>29</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17" w:history="1">
            <w:r w:rsidRPr="00B62F09">
              <w:rPr>
                <w:rStyle w:val="Hipervnculo"/>
                <w:noProof/>
                <w:lang w:val="es-ES"/>
              </w:rPr>
              <w:t>4.3.</w:t>
            </w:r>
            <w:r>
              <w:rPr>
                <w:rFonts w:eastAsiaTheme="minorEastAsia" w:cstheme="minorBidi"/>
                <w:smallCaps w:val="0"/>
                <w:noProof/>
                <w:sz w:val="22"/>
                <w:szCs w:val="22"/>
                <w:lang w:eastAsia="es-CO"/>
              </w:rPr>
              <w:tab/>
            </w:r>
            <w:r w:rsidRPr="00B62F09">
              <w:rPr>
                <w:rStyle w:val="Hipervnculo"/>
                <w:noProof/>
              </w:rPr>
              <w:t>Elaboración y Presentación del prototipo del Sistema</w:t>
            </w:r>
            <w:r>
              <w:rPr>
                <w:noProof/>
                <w:webHidden/>
              </w:rPr>
              <w:tab/>
            </w:r>
            <w:r>
              <w:rPr>
                <w:noProof/>
                <w:webHidden/>
              </w:rPr>
              <w:fldChar w:fldCharType="begin"/>
            </w:r>
            <w:r>
              <w:rPr>
                <w:noProof/>
                <w:webHidden/>
              </w:rPr>
              <w:instrText xml:space="preserve"> PAGEREF _Toc479341917 \h </w:instrText>
            </w:r>
            <w:r>
              <w:rPr>
                <w:noProof/>
                <w:webHidden/>
              </w:rPr>
            </w:r>
            <w:r>
              <w:rPr>
                <w:noProof/>
                <w:webHidden/>
              </w:rPr>
              <w:fldChar w:fldCharType="separate"/>
            </w:r>
            <w:r>
              <w:rPr>
                <w:noProof/>
                <w:webHidden/>
              </w:rPr>
              <w:t>30</w:t>
            </w:r>
            <w:r>
              <w:rPr>
                <w:noProof/>
                <w:webHidden/>
              </w:rPr>
              <w:fldChar w:fldCharType="end"/>
            </w:r>
          </w:hyperlink>
        </w:p>
        <w:p w:rsidR="008022FC" w:rsidRDefault="008022FC">
          <w:pPr>
            <w:pStyle w:val="TDC1"/>
            <w:tabs>
              <w:tab w:val="right" w:leader="dot" w:pos="9350"/>
            </w:tabs>
            <w:rPr>
              <w:rFonts w:eastAsiaTheme="minorEastAsia" w:cstheme="minorBidi"/>
              <w:b w:val="0"/>
              <w:bCs w:val="0"/>
              <w:caps w:val="0"/>
              <w:noProof/>
              <w:sz w:val="22"/>
              <w:szCs w:val="22"/>
              <w:lang w:eastAsia="es-CO"/>
            </w:rPr>
          </w:pPr>
          <w:hyperlink w:anchor="_Toc479341918" w:history="1">
            <w:r w:rsidRPr="00B62F09">
              <w:rPr>
                <w:rStyle w:val="Hipervnculo"/>
                <w:noProof/>
                <w:lang w:val="es-ES"/>
              </w:rPr>
              <w:t>5.  IMPLEMENTACIÓN</w:t>
            </w:r>
            <w:r>
              <w:rPr>
                <w:noProof/>
                <w:webHidden/>
              </w:rPr>
              <w:tab/>
            </w:r>
            <w:r>
              <w:rPr>
                <w:noProof/>
                <w:webHidden/>
              </w:rPr>
              <w:fldChar w:fldCharType="begin"/>
            </w:r>
            <w:r>
              <w:rPr>
                <w:noProof/>
                <w:webHidden/>
              </w:rPr>
              <w:instrText xml:space="preserve"> PAGEREF _Toc479341918 \h </w:instrText>
            </w:r>
            <w:r>
              <w:rPr>
                <w:noProof/>
                <w:webHidden/>
              </w:rPr>
            </w:r>
            <w:r>
              <w:rPr>
                <w:noProof/>
                <w:webHidden/>
              </w:rPr>
              <w:fldChar w:fldCharType="separate"/>
            </w:r>
            <w:r>
              <w:rPr>
                <w:noProof/>
                <w:webHidden/>
              </w:rPr>
              <w:t>31</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19" w:history="1">
            <w:r w:rsidRPr="00B62F09">
              <w:rPr>
                <w:rStyle w:val="Hipervnculo"/>
                <w:noProof/>
                <w:lang w:val="es-ES"/>
              </w:rPr>
              <w:t>5.1.</w:t>
            </w:r>
            <w:r>
              <w:rPr>
                <w:rFonts w:eastAsiaTheme="minorEastAsia" w:cstheme="minorBidi"/>
                <w:smallCaps w:val="0"/>
                <w:noProof/>
                <w:sz w:val="22"/>
                <w:szCs w:val="22"/>
                <w:lang w:eastAsia="es-CO"/>
              </w:rPr>
              <w:tab/>
            </w:r>
            <w:r w:rsidRPr="00B62F09">
              <w:rPr>
                <w:rStyle w:val="Hipervnculo"/>
                <w:noProof/>
              </w:rPr>
              <w:t>Desarrollo del Software</w:t>
            </w:r>
            <w:r>
              <w:rPr>
                <w:noProof/>
                <w:webHidden/>
              </w:rPr>
              <w:tab/>
            </w:r>
            <w:r>
              <w:rPr>
                <w:noProof/>
                <w:webHidden/>
              </w:rPr>
              <w:fldChar w:fldCharType="begin"/>
            </w:r>
            <w:r>
              <w:rPr>
                <w:noProof/>
                <w:webHidden/>
              </w:rPr>
              <w:instrText xml:space="preserve"> PAGEREF _Toc479341919 \h </w:instrText>
            </w:r>
            <w:r>
              <w:rPr>
                <w:noProof/>
                <w:webHidden/>
              </w:rPr>
            </w:r>
            <w:r>
              <w:rPr>
                <w:noProof/>
                <w:webHidden/>
              </w:rPr>
              <w:fldChar w:fldCharType="separate"/>
            </w:r>
            <w:r>
              <w:rPr>
                <w:noProof/>
                <w:webHidden/>
              </w:rPr>
              <w:t>31</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20" w:history="1">
            <w:r w:rsidRPr="00B62F09">
              <w:rPr>
                <w:rStyle w:val="Hipervnculo"/>
                <w:noProof/>
                <w:lang w:val="es-ES"/>
              </w:rPr>
              <w:t>5.1.1.</w:t>
            </w:r>
            <w:r>
              <w:rPr>
                <w:rFonts w:eastAsiaTheme="minorEastAsia" w:cstheme="minorBidi"/>
                <w:i w:val="0"/>
                <w:iCs w:val="0"/>
                <w:noProof/>
                <w:sz w:val="22"/>
                <w:szCs w:val="22"/>
                <w:lang w:eastAsia="es-CO"/>
              </w:rPr>
              <w:tab/>
            </w:r>
            <w:r w:rsidRPr="00B62F09">
              <w:rPr>
                <w:rStyle w:val="Hipervnculo"/>
                <w:noProof/>
                <w:lang w:val="es-ES"/>
              </w:rPr>
              <w:t>INICIO (home).</w:t>
            </w:r>
            <w:r>
              <w:rPr>
                <w:noProof/>
                <w:webHidden/>
              </w:rPr>
              <w:tab/>
            </w:r>
            <w:r>
              <w:rPr>
                <w:noProof/>
                <w:webHidden/>
              </w:rPr>
              <w:fldChar w:fldCharType="begin"/>
            </w:r>
            <w:r>
              <w:rPr>
                <w:noProof/>
                <w:webHidden/>
              </w:rPr>
              <w:instrText xml:space="preserve"> PAGEREF _Toc479341920 \h </w:instrText>
            </w:r>
            <w:r>
              <w:rPr>
                <w:noProof/>
                <w:webHidden/>
              </w:rPr>
            </w:r>
            <w:r>
              <w:rPr>
                <w:noProof/>
                <w:webHidden/>
              </w:rPr>
              <w:fldChar w:fldCharType="separate"/>
            </w:r>
            <w:r>
              <w:rPr>
                <w:noProof/>
                <w:webHidden/>
              </w:rPr>
              <w:t>31</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21" w:history="1">
            <w:r w:rsidRPr="00B62F09">
              <w:rPr>
                <w:rStyle w:val="Hipervnculo"/>
                <w:noProof/>
                <w:lang w:val="es-ES"/>
              </w:rPr>
              <w:t>5.1.2.</w:t>
            </w:r>
            <w:r>
              <w:rPr>
                <w:rFonts w:eastAsiaTheme="minorEastAsia" w:cstheme="minorBidi"/>
                <w:i w:val="0"/>
                <w:iCs w:val="0"/>
                <w:noProof/>
                <w:sz w:val="22"/>
                <w:szCs w:val="22"/>
                <w:lang w:eastAsia="es-CO"/>
              </w:rPr>
              <w:tab/>
            </w:r>
            <w:r w:rsidRPr="00B62F09">
              <w:rPr>
                <w:rStyle w:val="Hipervnculo"/>
                <w:noProof/>
                <w:lang w:val="es-ES"/>
              </w:rPr>
              <w:t>Mi perfil</w:t>
            </w:r>
            <w:r>
              <w:rPr>
                <w:noProof/>
                <w:webHidden/>
              </w:rPr>
              <w:tab/>
            </w:r>
            <w:r>
              <w:rPr>
                <w:noProof/>
                <w:webHidden/>
              </w:rPr>
              <w:fldChar w:fldCharType="begin"/>
            </w:r>
            <w:r>
              <w:rPr>
                <w:noProof/>
                <w:webHidden/>
              </w:rPr>
              <w:instrText xml:space="preserve"> PAGEREF _Toc479341921 \h </w:instrText>
            </w:r>
            <w:r>
              <w:rPr>
                <w:noProof/>
                <w:webHidden/>
              </w:rPr>
            </w:r>
            <w:r>
              <w:rPr>
                <w:noProof/>
                <w:webHidden/>
              </w:rPr>
              <w:fldChar w:fldCharType="separate"/>
            </w:r>
            <w:r>
              <w:rPr>
                <w:noProof/>
                <w:webHidden/>
              </w:rPr>
              <w:t>31</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22" w:history="1">
            <w:r w:rsidRPr="00B62F09">
              <w:rPr>
                <w:rStyle w:val="Hipervnculo"/>
                <w:noProof/>
                <w:lang w:val="es-ES"/>
              </w:rPr>
              <w:t>5.1.3.</w:t>
            </w:r>
            <w:r>
              <w:rPr>
                <w:rFonts w:eastAsiaTheme="minorEastAsia" w:cstheme="minorBidi"/>
                <w:i w:val="0"/>
                <w:iCs w:val="0"/>
                <w:noProof/>
                <w:sz w:val="22"/>
                <w:szCs w:val="22"/>
                <w:lang w:eastAsia="es-CO"/>
              </w:rPr>
              <w:tab/>
            </w:r>
            <w:r w:rsidRPr="00B62F09">
              <w:rPr>
                <w:rStyle w:val="Hipervnculo"/>
                <w:noProof/>
                <w:lang w:val="es-ES"/>
              </w:rPr>
              <w:t>Biblioteca</w:t>
            </w:r>
            <w:r>
              <w:rPr>
                <w:noProof/>
                <w:webHidden/>
              </w:rPr>
              <w:tab/>
            </w:r>
            <w:r>
              <w:rPr>
                <w:noProof/>
                <w:webHidden/>
              </w:rPr>
              <w:fldChar w:fldCharType="begin"/>
            </w:r>
            <w:r>
              <w:rPr>
                <w:noProof/>
                <w:webHidden/>
              </w:rPr>
              <w:instrText xml:space="preserve"> PAGEREF _Toc479341922 \h </w:instrText>
            </w:r>
            <w:r>
              <w:rPr>
                <w:noProof/>
                <w:webHidden/>
              </w:rPr>
            </w:r>
            <w:r>
              <w:rPr>
                <w:noProof/>
                <w:webHidden/>
              </w:rPr>
              <w:fldChar w:fldCharType="separate"/>
            </w:r>
            <w:r>
              <w:rPr>
                <w:noProof/>
                <w:webHidden/>
              </w:rPr>
              <w:t>32</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23" w:history="1">
            <w:r w:rsidRPr="00B62F09">
              <w:rPr>
                <w:rStyle w:val="Hipervnculo"/>
                <w:noProof/>
                <w:lang w:val="es-ES"/>
              </w:rPr>
              <w:t>5.1.4.</w:t>
            </w:r>
            <w:r>
              <w:rPr>
                <w:rFonts w:eastAsiaTheme="minorEastAsia" w:cstheme="minorBidi"/>
                <w:i w:val="0"/>
                <w:iCs w:val="0"/>
                <w:noProof/>
                <w:sz w:val="22"/>
                <w:szCs w:val="22"/>
                <w:lang w:eastAsia="es-CO"/>
              </w:rPr>
              <w:tab/>
            </w:r>
            <w:r w:rsidRPr="00B62F09">
              <w:rPr>
                <w:rStyle w:val="Hipervnculo"/>
                <w:noProof/>
                <w:lang w:val="es-ES"/>
              </w:rPr>
              <w:t>Mi institución educativa</w:t>
            </w:r>
            <w:r>
              <w:rPr>
                <w:noProof/>
                <w:webHidden/>
              </w:rPr>
              <w:tab/>
            </w:r>
            <w:r>
              <w:rPr>
                <w:noProof/>
                <w:webHidden/>
              </w:rPr>
              <w:fldChar w:fldCharType="begin"/>
            </w:r>
            <w:r>
              <w:rPr>
                <w:noProof/>
                <w:webHidden/>
              </w:rPr>
              <w:instrText xml:space="preserve"> PAGEREF _Toc479341923 \h </w:instrText>
            </w:r>
            <w:r>
              <w:rPr>
                <w:noProof/>
                <w:webHidden/>
              </w:rPr>
            </w:r>
            <w:r>
              <w:rPr>
                <w:noProof/>
                <w:webHidden/>
              </w:rPr>
              <w:fldChar w:fldCharType="separate"/>
            </w:r>
            <w:r>
              <w:rPr>
                <w:noProof/>
                <w:webHidden/>
              </w:rPr>
              <w:t>33</w:t>
            </w:r>
            <w:r>
              <w:rPr>
                <w:noProof/>
                <w:webHidden/>
              </w:rPr>
              <w:fldChar w:fldCharType="end"/>
            </w:r>
          </w:hyperlink>
        </w:p>
        <w:p w:rsidR="008022FC" w:rsidRDefault="008022FC">
          <w:pPr>
            <w:pStyle w:val="TDC3"/>
            <w:tabs>
              <w:tab w:val="left" w:pos="1200"/>
              <w:tab w:val="right" w:leader="dot" w:pos="9350"/>
            </w:tabs>
            <w:rPr>
              <w:rFonts w:eastAsiaTheme="minorEastAsia" w:cstheme="minorBidi"/>
              <w:i w:val="0"/>
              <w:iCs w:val="0"/>
              <w:noProof/>
              <w:sz w:val="22"/>
              <w:szCs w:val="22"/>
              <w:lang w:eastAsia="es-CO"/>
            </w:rPr>
          </w:pPr>
          <w:hyperlink w:anchor="_Toc479341924" w:history="1">
            <w:r w:rsidRPr="00B62F09">
              <w:rPr>
                <w:rStyle w:val="Hipervnculo"/>
                <w:noProof/>
                <w:lang w:val="es-ES"/>
              </w:rPr>
              <w:t>5.1.5.</w:t>
            </w:r>
            <w:r>
              <w:rPr>
                <w:rFonts w:eastAsiaTheme="minorEastAsia" w:cstheme="minorBidi"/>
                <w:i w:val="0"/>
                <w:iCs w:val="0"/>
                <w:noProof/>
                <w:sz w:val="22"/>
                <w:szCs w:val="22"/>
                <w:lang w:eastAsia="es-CO"/>
              </w:rPr>
              <w:tab/>
            </w:r>
            <w:r w:rsidRPr="00B62F09">
              <w:rPr>
                <w:rStyle w:val="Hipervnculo"/>
                <w:noProof/>
                <w:lang w:val="es-ES"/>
              </w:rPr>
              <w:t>Contacto</w:t>
            </w:r>
            <w:r>
              <w:rPr>
                <w:noProof/>
                <w:webHidden/>
              </w:rPr>
              <w:tab/>
            </w:r>
            <w:r>
              <w:rPr>
                <w:noProof/>
                <w:webHidden/>
              </w:rPr>
              <w:fldChar w:fldCharType="begin"/>
            </w:r>
            <w:r>
              <w:rPr>
                <w:noProof/>
                <w:webHidden/>
              </w:rPr>
              <w:instrText xml:space="preserve"> PAGEREF _Toc479341924 \h </w:instrText>
            </w:r>
            <w:r>
              <w:rPr>
                <w:noProof/>
                <w:webHidden/>
              </w:rPr>
            </w:r>
            <w:r>
              <w:rPr>
                <w:noProof/>
                <w:webHidden/>
              </w:rPr>
              <w:fldChar w:fldCharType="separate"/>
            </w:r>
            <w:r>
              <w:rPr>
                <w:noProof/>
                <w:webHidden/>
              </w:rPr>
              <w:t>34</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25" w:history="1">
            <w:r w:rsidRPr="00B62F09">
              <w:rPr>
                <w:rStyle w:val="Hipervnculo"/>
                <w:noProof/>
                <w:lang w:val="es-ES"/>
              </w:rPr>
              <w:t>5.2.</w:t>
            </w:r>
            <w:r>
              <w:rPr>
                <w:rFonts w:eastAsiaTheme="minorEastAsia" w:cstheme="minorBidi"/>
                <w:smallCaps w:val="0"/>
                <w:noProof/>
                <w:sz w:val="22"/>
                <w:szCs w:val="22"/>
                <w:lang w:eastAsia="es-CO"/>
              </w:rPr>
              <w:tab/>
            </w:r>
            <w:r w:rsidRPr="00B62F09">
              <w:rPr>
                <w:rStyle w:val="Hipervnculo"/>
                <w:noProof/>
                <w:lang w:val="es-ES"/>
              </w:rPr>
              <w:t>Prueba del Sistema.</w:t>
            </w:r>
            <w:r>
              <w:rPr>
                <w:noProof/>
                <w:webHidden/>
              </w:rPr>
              <w:tab/>
            </w:r>
            <w:r>
              <w:rPr>
                <w:noProof/>
                <w:webHidden/>
              </w:rPr>
              <w:fldChar w:fldCharType="begin"/>
            </w:r>
            <w:r>
              <w:rPr>
                <w:noProof/>
                <w:webHidden/>
              </w:rPr>
              <w:instrText xml:space="preserve"> PAGEREF _Toc479341925 \h </w:instrText>
            </w:r>
            <w:r>
              <w:rPr>
                <w:noProof/>
                <w:webHidden/>
              </w:rPr>
            </w:r>
            <w:r>
              <w:rPr>
                <w:noProof/>
                <w:webHidden/>
              </w:rPr>
              <w:fldChar w:fldCharType="separate"/>
            </w:r>
            <w:r>
              <w:rPr>
                <w:noProof/>
                <w:webHidden/>
              </w:rPr>
              <w:t>34</w:t>
            </w:r>
            <w:r>
              <w:rPr>
                <w:noProof/>
                <w:webHidden/>
              </w:rPr>
              <w:fldChar w:fldCharType="end"/>
            </w:r>
          </w:hyperlink>
        </w:p>
        <w:p w:rsidR="008022FC" w:rsidRDefault="008022FC">
          <w:pPr>
            <w:pStyle w:val="TDC1"/>
            <w:tabs>
              <w:tab w:val="right" w:leader="dot" w:pos="9350"/>
            </w:tabs>
            <w:rPr>
              <w:rFonts w:eastAsiaTheme="minorEastAsia" w:cstheme="minorBidi"/>
              <w:b w:val="0"/>
              <w:bCs w:val="0"/>
              <w:caps w:val="0"/>
              <w:noProof/>
              <w:sz w:val="22"/>
              <w:szCs w:val="22"/>
              <w:lang w:eastAsia="es-CO"/>
            </w:rPr>
          </w:pPr>
          <w:hyperlink w:anchor="_Toc479341926" w:history="1">
            <w:r w:rsidRPr="00B62F09">
              <w:rPr>
                <w:rStyle w:val="Hipervnculo"/>
                <w:noProof/>
                <w:lang w:val="es-ES"/>
              </w:rPr>
              <w:t>6.  MANTENIMIENTO</w:t>
            </w:r>
            <w:r>
              <w:rPr>
                <w:noProof/>
                <w:webHidden/>
              </w:rPr>
              <w:tab/>
            </w:r>
            <w:r>
              <w:rPr>
                <w:noProof/>
                <w:webHidden/>
              </w:rPr>
              <w:fldChar w:fldCharType="begin"/>
            </w:r>
            <w:r>
              <w:rPr>
                <w:noProof/>
                <w:webHidden/>
              </w:rPr>
              <w:instrText xml:space="preserve"> PAGEREF _Toc479341926 \h </w:instrText>
            </w:r>
            <w:r>
              <w:rPr>
                <w:noProof/>
                <w:webHidden/>
              </w:rPr>
            </w:r>
            <w:r>
              <w:rPr>
                <w:noProof/>
                <w:webHidden/>
              </w:rPr>
              <w:fldChar w:fldCharType="separate"/>
            </w:r>
            <w:r>
              <w:rPr>
                <w:noProof/>
                <w:webHidden/>
              </w:rPr>
              <w:t>34</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27" w:history="1">
            <w:r w:rsidRPr="00B62F09">
              <w:rPr>
                <w:rStyle w:val="Hipervnculo"/>
                <w:noProof/>
                <w:lang w:val="es-ES"/>
              </w:rPr>
              <w:t>6.1.</w:t>
            </w:r>
            <w:r>
              <w:rPr>
                <w:rFonts w:eastAsiaTheme="minorEastAsia" w:cstheme="minorBidi"/>
                <w:smallCaps w:val="0"/>
                <w:noProof/>
                <w:sz w:val="22"/>
                <w:szCs w:val="22"/>
                <w:lang w:eastAsia="es-CO"/>
              </w:rPr>
              <w:tab/>
            </w:r>
            <w:r w:rsidRPr="00B62F09">
              <w:rPr>
                <w:rStyle w:val="Hipervnculo"/>
                <w:noProof/>
                <w:lang w:val="es-ES"/>
              </w:rPr>
              <w:t xml:space="preserve"> Mantenimiento Correctivo</w:t>
            </w:r>
            <w:r>
              <w:rPr>
                <w:noProof/>
                <w:webHidden/>
              </w:rPr>
              <w:tab/>
            </w:r>
            <w:r>
              <w:rPr>
                <w:noProof/>
                <w:webHidden/>
              </w:rPr>
              <w:fldChar w:fldCharType="begin"/>
            </w:r>
            <w:r>
              <w:rPr>
                <w:noProof/>
                <w:webHidden/>
              </w:rPr>
              <w:instrText xml:space="preserve"> PAGEREF _Toc479341927 \h </w:instrText>
            </w:r>
            <w:r>
              <w:rPr>
                <w:noProof/>
                <w:webHidden/>
              </w:rPr>
            </w:r>
            <w:r>
              <w:rPr>
                <w:noProof/>
                <w:webHidden/>
              </w:rPr>
              <w:fldChar w:fldCharType="separate"/>
            </w:r>
            <w:r>
              <w:rPr>
                <w:noProof/>
                <w:webHidden/>
              </w:rPr>
              <w:t>34</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28" w:history="1">
            <w:r w:rsidRPr="00B62F09">
              <w:rPr>
                <w:rStyle w:val="Hipervnculo"/>
                <w:noProof/>
                <w:lang w:val="es-ES"/>
              </w:rPr>
              <w:t xml:space="preserve">6.2. </w:t>
            </w:r>
            <w:r>
              <w:rPr>
                <w:rFonts w:eastAsiaTheme="minorEastAsia" w:cstheme="minorBidi"/>
                <w:smallCaps w:val="0"/>
                <w:noProof/>
                <w:sz w:val="22"/>
                <w:szCs w:val="22"/>
                <w:lang w:eastAsia="es-CO"/>
              </w:rPr>
              <w:tab/>
            </w:r>
            <w:r w:rsidRPr="00B62F09">
              <w:rPr>
                <w:rStyle w:val="Hipervnculo"/>
                <w:noProof/>
                <w:lang w:val="es-ES"/>
              </w:rPr>
              <w:t>Mantenimiento Adaptativo</w:t>
            </w:r>
            <w:r>
              <w:rPr>
                <w:noProof/>
                <w:webHidden/>
              </w:rPr>
              <w:tab/>
            </w:r>
            <w:r>
              <w:rPr>
                <w:noProof/>
                <w:webHidden/>
              </w:rPr>
              <w:fldChar w:fldCharType="begin"/>
            </w:r>
            <w:r>
              <w:rPr>
                <w:noProof/>
                <w:webHidden/>
              </w:rPr>
              <w:instrText xml:space="preserve"> PAGEREF _Toc479341928 \h </w:instrText>
            </w:r>
            <w:r>
              <w:rPr>
                <w:noProof/>
                <w:webHidden/>
              </w:rPr>
            </w:r>
            <w:r>
              <w:rPr>
                <w:noProof/>
                <w:webHidden/>
              </w:rPr>
              <w:fldChar w:fldCharType="separate"/>
            </w:r>
            <w:r>
              <w:rPr>
                <w:noProof/>
                <w:webHidden/>
              </w:rPr>
              <w:t>35</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29" w:history="1">
            <w:r w:rsidRPr="00B62F09">
              <w:rPr>
                <w:rStyle w:val="Hipervnculo"/>
                <w:noProof/>
                <w:lang w:val="es-ES"/>
              </w:rPr>
              <w:t xml:space="preserve">6.3. </w:t>
            </w:r>
            <w:r>
              <w:rPr>
                <w:rFonts w:eastAsiaTheme="minorEastAsia" w:cstheme="minorBidi"/>
                <w:smallCaps w:val="0"/>
                <w:noProof/>
                <w:sz w:val="22"/>
                <w:szCs w:val="22"/>
                <w:lang w:eastAsia="es-CO"/>
              </w:rPr>
              <w:tab/>
            </w:r>
            <w:r w:rsidRPr="00B62F09">
              <w:rPr>
                <w:rStyle w:val="Hipervnculo"/>
                <w:noProof/>
                <w:lang w:val="es-ES"/>
              </w:rPr>
              <w:t>Mantenimiento Perfectivo</w:t>
            </w:r>
            <w:r>
              <w:rPr>
                <w:noProof/>
                <w:webHidden/>
              </w:rPr>
              <w:tab/>
            </w:r>
            <w:r>
              <w:rPr>
                <w:noProof/>
                <w:webHidden/>
              </w:rPr>
              <w:fldChar w:fldCharType="begin"/>
            </w:r>
            <w:r>
              <w:rPr>
                <w:noProof/>
                <w:webHidden/>
              </w:rPr>
              <w:instrText xml:space="preserve"> PAGEREF _Toc479341929 \h </w:instrText>
            </w:r>
            <w:r>
              <w:rPr>
                <w:noProof/>
                <w:webHidden/>
              </w:rPr>
            </w:r>
            <w:r>
              <w:rPr>
                <w:noProof/>
                <w:webHidden/>
              </w:rPr>
              <w:fldChar w:fldCharType="separate"/>
            </w:r>
            <w:r>
              <w:rPr>
                <w:noProof/>
                <w:webHidden/>
              </w:rPr>
              <w:t>35</w:t>
            </w:r>
            <w:r>
              <w:rPr>
                <w:noProof/>
                <w:webHidden/>
              </w:rPr>
              <w:fldChar w:fldCharType="end"/>
            </w:r>
          </w:hyperlink>
        </w:p>
        <w:p w:rsidR="008022FC" w:rsidRDefault="008022FC">
          <w:pPr>
            <w:pStyle w:val="TDC2"/>
            <w:tabs>
              <w:tab w:val="left" w:pos="960"/>
              <w:tab w:val="right" w:leader="dot" w:pos="9350"/>
            </w:tabs>
            <w:rPr>
              <w:rFonts w:eastAsiaTheme="minorEastAsia" w:cstheme="minorBidi"/>
              <w:smallCaps w:val="0"/>
              <w:noProof/>
              <w:sz w:val="22"/>
              <w:szCs w:val="22"/>
              <w:lang w:eastAsia="es-CO"/>
            </w:rPr>
          </w:pPr>
          <w:hyperlink w:anchor="_Toc479341930" w:history="1">
            <w:r w:rsidRPr="00B62F09">
              <w:rPr>
                <w:rStyle w:val="Hipervnculo"/>
                <w:noProof/>
                <w:lang w:val="es-ES"/>
              </w:rPr>
              <w:t xml:space="preserve">6.4. </w:t>
            </w:r>
            <w:r>
              <w:rPr>
                <w:rFonts w:eastAsiaTheme="minorEastAsia" w:cstheme="minorBidi"/>
                <w:smallCaps w:val="0"/>
                <w:noProof/>
                <w:sz w:val="22"/>
                <w:szCs w:val="22"/>
                <w:lang w:eastAsia="es-CO"/>
              </w:rPr>
              <w:tab/>
            </w:r>
            <w:r w:rsidRPr="00B62F09">
              <w:rPr>
                <w:rStyle w:val="Hipervnculo"/>
                <w:noProof/>
                <w:lang w:val="es-ES"/>
              </w:rPr>
              <w:t>Mantenimiento preventivo</w:t>
            </w:r>
            <w:r>
              <w:rPr>
                <w:noProof/>
                <w:webHidden/>
              </w:rPr>
              <w:tab/>
            </w:r>
            <w:r>
              <w:rPr>
                <w:noProof/>
                <w:webHidden/>
              </w:rPr>
              <w:fldChar w:fldCharType="begin"/>
            </w:r>
            <w:r>
              <w:rPr>
                <w:noProof/>
                <w:webHidden/>
              </w:rPr>
              <w:instrText xml:space="preserve"> PAGEREF _Toc479341930 \h </w:instrText>
            </w:r>
            <w:r>
              <w:rPr>
                <w:noProof/>
                <w:webHidden/>
              </w:rPr>
            </w:r>
            <w:r>
              <w:rPr>
                <w:noProof/>
                <w:webHidden/>
              </w:rPr>
              <w:fldChar w:fldCharType="separate"/>
            </w:r>
            <w:r>
              <w:rPr>
                <w:noProof/>
                <w:webHidden/>
              </w:rPr>
              <w:t>35</w:t>
            </w:r>
            <w:r>
              <w:rPr>
                <w:noProof/>
                <w:webHidden/>
              </w:rPr>
              <w:fldChar w:fldCharType="end"/>
            </w:r>
          </w:hyperlink>
        </w:p>
        <w:p w:rsidR="008022FC" w:rsidRDefault="008022FC">
          <w:pPr>
            <w:pStyle w:val="TDC1"/>
            <w:tabs>
              <w:tab w:val="left" w:pos="480"/>
              <w:tab w:val="right" w:leader="dot" w:pos="9350"/>
            </w:tabs>
            <w:rPr>
              <w:rFonts w:eastAsiaTheme="minorEastAsia" w:cstheme="minorBidi"/>
              <w:b w:val="0"/>
              <w:bCs w:val="0"/>
              <w:caps w:val="0"/>
              <w:noProof/>
              <w:sz w:val="22"/>
              <w:szCs w:val="22"/>
              <w:lang w:eastAsia="es-CO"/>
            </w:rPr>
          </w:pPr>
          <w:hyperlink w:anchor="_Toc479341931" w:history="1">
            <w:r w:rsidRPr="00B62F09">
              <w:rPr>
                <w:rStyle w:val="Hipervnculo"/>
                <w:noProof/>
                <w:lang w:val="es-ES"/>
              </w:rPr>
              <w:t>5.</w:t>
            </w:r>
            <w:r>
              <w:rPr>
                <w:rFonts w:eastAsiaTheme="minorEastAsia" w:cstheme="minorBidi"/>
                <w:b w:val="0"/>
                <w:bCs w:val="0"/>
                <w:caps w:val="0"/>
                <w:noProof/>
                <w:sz w:val="22"/>
                <w:szCs w:val="22"/>
                <w:lang w:eastAsia="es-CO"/>
              </w:rPr>
              <w:tab/>
            </w:r>
            <w:r w:rsidRPr="00B62F09">
              <w:rPr>
                <w:rStyle w:val="Hipervnculo"/>
                <w:noProof/>
                <w:lang w:val="es-ES"/>
              </w:rPr>
              <w:t>Conclusión</w:t>
            </w:r>
            <w:r>
              <w:rPr>
                <w:noProof/>
                <w:webHidden/>
              </w:rPr>
              <w:tab/>
            </w:r>
            <w:r>
              <w:rPr>
                <w:noProof/>
                <w:webHidden/>
              </w:rPr>
              <w:fldChar w:fldCharType="begin"/>
            </w:r>
            <w:r>
              <w:rPr>
                <w:noProof/>
                <w:webHidden/>
              </w:rPr>
              <w:instrText xml:space="preserve"> PAGEREF _Toc479341931 \h </w:instrText>
            </w:r>
            <w:r>
              <w:rPr>
                <w:noProof/>
                <w:webHidden/>
              </w:rPr>
            </w:r>
            <w:r>
              <w:rPr>
                <w:noProof/>
                <w:webHidden/>
              </w:rPr>
              <w:fldChar w:fldCharType="separate"/>
            </w:r>
            <w:r>
              <w:rPr>
                <w:noProof/>
                <w:webHidden/>
              </w:rPr>
              <w:t>36</w:t>
            </w:r>
            <w:r>
              <w:rPr>
                <w:noProof/>
                <w:webHidden/>
              </w:rPr>
              <w:fldChar w:fldCharType="end"/>
            </w:r>
          </w:hyperlink>
        </w:p>
        <w:p w:rsidR="00EA2C49" w:rsidRPr="00B1293C" w:rsidRDefault="00EA2C49">
          <w:r w:rsidRPr="00B1293C">
            <w:rPr>
              <w:b/>
              <w:bCs/>
              <w:lang w:val="es-ES"/>
            </w:rPr>
            <w:fldChar w:fldCharType="end"/>
          </w:r>
        </w:p>
      </w:sdtContent>
    </w:sdt>
    <w:p w:rsidR="00890718" w:rsidRPr="00B1293C" w:rsidRDefault="00890718" w:rsidP="00890718">
      <w:pPr>
        <w:rPr>
          <w:lang w:val="es-ES"/>
        </w:rPr>
      </w:pPr>
    </w:p>
    <w:p w:rsidR="00890718" w:rsidRPr="00B1293C" w:rsidRDefault="00890718">
      <w:pPr>
        <w:spacing w:after="0" w:line="240" w:lineRule="auto"/>
        <w:rPr>
          <w:lang w:val="es-ES"/>
        </w:rPr>
      </w:pPr>
      <w:r w:rsidRPr="00B1293C">
        <w:rPr>
          <w:lang w:val="es-ES"/>
        </w:rPr>
        <w:br w:type="page"/>
      </w:r>
    </w:p>
    <w:p w:rsidR="00890718" w:rsidRPr="00B1293C" w:rsidRDefault="0088755B" w:rsidP="00526E2A">
      <w:pPr>
        <w:pStyle w:val="Ttulo1"/>
        <w:numPr>
          <w:ilvl w:val="0"/>
          <w:numId w:val="8"/>
        </w:numPr>
        <w:ind w:left="0" w:hanging="11"/>
        <w:rPr>
          <w:rFonts w:cs="Times New Roman"/>
          <w:sz w:val="24"/>
          <w:lang w:val="es-ES"/>
        </w:rPr>
      </w:pPr>
      <w:bookmarkStart w:id="2" w:name="_Toc479341894"/>
      <w:r w:rsidRPr="00B1293C">
        <w:rPr>
          <w:rFonts w:cs="Times New Roman"/>
          <w:sz w:val="24"/>
          <w:lang w:val="es-ES"/>
        </w:rPr>
        <w:lastRenderedPageBreak/>
        <w:t>INTRODUCCIÓN</w:t>
      </w:r>
      <w:bookmarkEnd w:id="2"/>
    </w:p>
    <w:p w:rsidR="00890718" w:rsidRPr="0075365A" w:rsidRDefault="00DB08BF" w:rsidP="00565513">
      <w:pPr>
        <w:jc w:val="both"/>
        <w:rPr>
          <w:b/>
          <w:lang w:val="es-ES"/>
        </w:rPr>
      </w:pPr>
      <w:r w:rsidRPr="00B1293C">
        <w:rPr>
          <w:lang w:val="es-ES"/>
        </w:rPr>
        <w:t>Este es un proyecto grupal de aprendices del Sena</w:t>
      </w:r>
      <w:r w:rsidR="00C657D4">
        <w:rPr>
          <w:lang w:val="es-ES"/>
        </w:rPr>
        <w:t xml:space="preserve"> del Centro Nacional Colombo </w:t>
      </w:r>
      <w:r w:rsidR="0075365A">
        <w:rPr>
          <w:lang w:val="es-ES"/>
        </w:rPr>
        <w:t>Alemán</w:t>
      </w:r>
      <w:r w:rsidRPr="00B1293C">
        <w:rPr>
          <w:lang w:val="es-ES"/>
        </w:rPr>
        <w:t xml:space="preserve"> con el </w:t>
      </w:r>
      <w:r w:rsidR="0075365A">
        <w:rPr>
          <w:lang w:val="es-ES"/>
        </w:rPr>
        <w:t>Objetivo de</w:t>
      </w:r>
      <w:r w:rsidRPr="00B1293C">
        <w:rPr>
          <w:lang w:val="es-ES"/>
        </w:rPr>
        <w:t xml:space="preserve"> crear una pá</w:t>
      </w:r>
      <w:r w:rsidR="004A20E1" w:rsidRPr="00B1293C">
        <w:rPr>
          <w:lang w:val="es-ES"/>
        </w:rPr>
        <w:t xml:space="preserve">gina web para la institución educativa </w:t>
      </w:r>
      <w:proofErr w:type="spellStart"/>
      <w:r w:rsidR="00C657D4">
        <w:rPr>
          <w:b/>
          <w:lang w:val="es-ES"/>
        </w:rPr>
        <w:t>M</w:t>
      </w:r>
      <w:r w:rsidR="00C657D4" w:rsidRPr="00B1293C">
        <w:rPr>
          <w:b/>
          <w:lang w:val="es-ES"/>
        </w:rPr>
        <w:t>esolandia</w:t>
      </w:r>
      <w:proofErr w:type="spellEnd"/>
      <w:r w:rsidR="0075365A">
        <w:rPr>
          <w:b/>
          <w:lang w:val="es-ES"/>
        </w:rPr>
        <w:t xml:space="preserve"> </w:t>
      </w:r>
      <w:r w:rsidR="0075365A">
        <w:rPr>
          <w:lang w:val="es-ES"/>
        </w:rPr>
        <w:t>del municipio de malambo,</w:t>
      </w:r>
      <w:r w:rsidR="003D1FCF" w:rsidRPr="00B1293C">
        <w:rPr>
          <w:lang w:val="es-ES"/>
        </w:rPr>
        <w:t xml:space="preserve"> con</w:t>
      </w:r>
      <w:r w:rsidR="003B27AD" w:rsidRPr="00B1293C">
        <w:rPr>
          <w:lang w:val="es-ES"/>
        </w:rPr>
        <w:t xml:space="preserve"> e</w:t>
      </w:r>
      <w:r w:rsidR="003D1FCF" w:rsidRPr="00B1293C">
        <w:rPr>
          <w:lang w:val="es-ES"/>
        </w:rPr>
        <w:t>l</w:t>
      </w:r>
      <w:r w:rsidR="003B27AD" w:rsidRPr="00B1293C">
        <w:rPr>
          <w:lang w:val="es-ES"/>
        </w:rPr>
        <w:t xml:space="preserve"> </w:t>
      </w:r>
      <w:r w:rsidR="0075365A">
        <w:rPr>
          <w:lang w:val="es-ES"/>
        </w:rPr>
        <w:t xml:space="preserve">que se busca agilizar el manejo, </w:t>
      </w:r>
      <w:r w:rsidRPr="00B1293C">
        <w:rPr>
          <w:lang w:val="es-ES"/>
        </w:rPr>
        <w:t>la administración de datos</w:t>
      </w:r>
      <w:r w:rsidR="003B27AD" w:rsidRPr="00B1293C">
        <w:rPr>
          <w:lang w:val="es-ES"/>
        </w:rPr>
        <w:t xml:space="preserve"> de la </w:t>
      </w:r>
      <w:r w:rsidR="003D1FCF" w:rsidRPr="00B1293C">
        <w:rPr>
          <w:lang w:val="es-ES"/>
        </w:rPr>
        <w:t>institución</w:t>
      </w:r>
      <w:r w:rsidR="002F4D3D">
        <w:rPr>
          <w:lang w:val="es-ES"/>
        </w:rPr>
        <w:t xml:space="preserve"> y </w:t>
      </w:r>
      <w:r w:rsidRPr="00B1293C">
        <w:rPr>
          <w:lang w:val="es-ES"/>
        </w:rPr>
        <w:t>facilitar el a</w:t>
      </w:r>
      <w:r w:rsidR="003B27AD" w:rsidRPr="00B1293C">
        <w:rPr>
          <w:lang w:val="es-ES"/>
        </w:rPr>
        <w:t xml:space="preserve">prendizaje de los estudiantes </w:t>
      </w:r>
      <w:r w:rsidR="00EA7A85" w:rsidRPr="00B1293C">
        <w:rPr>
          <w:lang w:val="es-ES"/>
        </w:rPr>
        <w:t>tanto en clases como</w:t>
      </w:r>
      <w:r w:rsidR="003B27AD" w:rsidRPr="00B1293C">
        <w:rPr>
          <w:lang w:val="es-ES"/>
        </w:rPr>
        <w:t xml:space="preserve"> en casa.</w:t>
      </w:r>
    </w:p>
    <w:p w:rsidR="008B4F6C" w:rsidRDefault="009C2BE0" w:rsidP="00565513">
      <w:pPr>
        <w:jc w:val="both"/>
      </w:pPr>
      <w:r>
        <w:t xml:space="preserve">Con este proyecto deseamos construir una </w:t>
      </w:r>
      <w:r w:rsidR="008B4F6C" w:rsidRPr="00B1293C">
        <w:t xml:space="preserve">página didáctica en la </w:t>
      </w:r>
      <w:r w:rsidR="00EA7A85" w:rsidRPr="00B1293C">
        <w:t>que,</w:t>
      </w:r>
      <w:r w:rsidR="008B4F6C" w:rsidRPr="00B1293C">
        <w:t xml:space="preserve"> por medio de multimedia</w:t>
      </w:r>
      <w:r w:rsidR="00EA7A85" w:rsidRPr="00B1293C">
        <w:t>,</w:t>
      </w:r>
      <w:r w:rsidR="008B4F6C" w:rsidRPr="00B1293C">
        <w:t xml:space="preserve"> ilustraciones e instructivos se podrá facilitar los métodos de enseñanza e información para estudiantes y profesores.</w:t>
      </w:r>
    </w:p>
    <w:p w:rsidR="002F4D3D" w:rsidRPr="002F4D3D" w:rsidRDefault="002F4D3D" w:rsidP="002F4D3D">
      <w:pPr>
        <w:jc w:val="both"/>
      </w:pPr>
      <w:r w:rsidRPr="002F4D3D">
        <w:t>Tomando en consideración que a través del Internet se obtiene con facilidad información de tipo educativo, vemos la oportunidad de presentar por este medio un Sitio Web que prestara los servicios necesarios a la Institución Educativa.</w:t>
      </w:r>
    </w:p>
    <w:p w:rsidR="002F4D3D" w:rsidRPr="00B1293C" w:rsidRDefault="002F4D3D" w:rsidP="00565513">
      <w:pPr>
        <w:jc w:val="both"/>
        <w:rPr>
          <w:lang w:val="es-ES"/>
        </w:rPr>
      </w:pPr>
    </w:p>
    <w:p w:rsidR="00497E99" w:rsidRPr="00B1293C" w:rsidRDefault="00497E99" w:rsidP="00DB08BF">
      <w:pPr>
        <w:jc w:val="both"/>
        <w:rPr>
          <w:lang w:val="es-ES"/>
        </w:rPr>
      </w:pPr>
    </w:p>
    <w:p w:rsidR="00497E99" w:rsidRPr="00B1293C" w:rsidRDefault="00497E99">
      <w:pPr>
        <w:spacing w:after="0" w:line="240" w:lineRule="auto"/>
        <w:rPr>
          <w:lang w:val="es-ES"/>
        </w:rPr>
      </w:pPr>
      <w:r w:rsidRPr="00B1293C">
        <w:rPr>
          <w:lang w:val="es-ES"/>
        </w:rPr>
        <w:br w:type="page"/>
      </w:r>
    </w:p>
    <w:p w:rsidR="00DA5250" w:rsidRDefault="0088755B" w:rsidP="00526E2A">
      <w:pPr>
        <w:pStyle w:val="Ttulo1"/>
        <w:numPr>
          <w:ilvl w:val="0"/>
          <w:numId w:val="8"/>
        </w:numPr>
        <w:tabs>
          <w:tab w:val="left" w:pos="0"/>
        </w:tabs>
        <w:ind w:left="0" w:firstLine="0"/>
        <w:rPr>
          <w:rFonts w:cs="Times New Roman"/>
          <w:sz w:val="24"/>
          <w:lang w:val="es-ES"/>
        </w:rPr>
      </w:pPr>
      <w:bookmarkStart w:id="3" w:name="_Toc479341895"/>
      <w:r>
        <w:rPr>
          <w:rFonts w:cs="Times New Roman"/>
          <w:sz w:val="24"/>
          <w:lang w:val="es-ES"/>
        </w:rPr>
        <w:lastRenderedPageBreak/>
        <w:t>OBJETIVOS</w:t>
      </w:r>
      <w:bookmarkEnd w:id="3"/>
    </w:p>
    <w:p w:rsidR="00EA7A85" w:rsidRPr="00B1293C" w:rsidRDefault="00EA7A85" w:rsidP="00526E2A">
      <w:pPr>
        <w:pStyle w:val="Ttulo2"/>
        <w:numPr>
          <w:ilvl w:val="1"/>
          <w:numId w:val="12"/>
        </w:numPr>
        <w:ind w:left="567" w:hanging="567"/>
        <w:rPr>
          <w:lang w:val="es-ES"/>
        </w:rPr>
      </w:pPr>
      <w:bookmarkStart w:id="4" w:name="_Toc479341896"/>
      <w:r w:rsidRPr="00B1293C">
        <w:rPr>
          <w:lang w:val="es-ES"/>
        </w:rPr>
        <w:t>Objetivo general</w:t>
      </w:r>
      <w:bookmarkEnd w:id="4"/>
      <w:r w:rsidRPr="00B1293C">
        <w:rPr>
          <w:lang w:val="es-ES"/>
        </w:rPr>
        <w:t xml:space="preserve"> </w:t>
      </w:r>
    </w:p>
    <w:p w:rsidR="00EA7A85" w:rsidRPr="00B1293C" w:rsidRDefault="0075365A" w:rsidP="00565513">
      <w:pPr>
        <w:jc w:val="both"/>
        <w:rPr>
          <w:lang w:val="es-ES"/>
        </w:rPr>
      </w:pPr>
      <w:r>
        <w:rPr>
          <w:lang w:val="es-ES"/>
        </w:rPr>
        <w:t>A</w:t>
      </w:r>
      <w:r w:rsidR="00EA7A85" w:rsidRPr="00B1293C">
        <w:rPr>
          <w:lang w:val="es-ES"/>
        </w:rPr>
        <w:t>dministración de</w:t>
      </w:r>
      <w:r>
        <w:rPr>
          <w:lang w:val="es-ES"/>
        </w:rPr>
        <w:t xml:space="preserve"> los</w:t>
      </w:r>
      <w:r w:rsidR="00EA7A85" w:rsidRPr="00B1293C">
        <w:rPr>
          <w:lang w:val="es-ES"/>
        </w:rPr>
        <w:t xml:space="preserve"> datos e información de la institución utilizando herramientas TIC como es el uso de la página web interactiva</w:t>
      </w:r>
      <w:r w:rsidR="00EA7A85" w:rsidRPr="00256EDB">
        <w:rPr>
          <w:lang w:val="es-ES"/>
        </w:rPr>
        <w:t>, que le brindara mayor facilidad tanto a la comunidad estudiantil, como pedagógica y comunidad en general en el uso y entendimiento de estas mism</w:t>
      </w:r>
      <w:r w:rsidR="00302E6B">
        <w:rPr>
          <w:lang w:val="es-ES"/>
        </w:rPr>
        <w:t>as, para agilizar l</w:t>
      </w:r>
      <w:r w:rsidR="00105D4A" w:rsidRPr="00256EDB">
        <w:rPr>
          <w:lang w:val="es-ES"/>
        </w:rPr>
        <w:t>os procesos institucionales.</w:t>
      </w:r>
    </w:p>
    <w:p w:rsidR="00EA7A85" w:rsidRPr="00B1293C" w:rsidRDefault="00EA7A85" w:rsidP="00565513">
      <w:pPr>
        <w:spacing w:after="0" w:line="240" w:lineRule="auto"/>
        <w:jc w:val="both"/>
        <w:rPr>
          <w:b/>
          <w:color w:val="262626"/>
          <w:lang w:val="es-ES"/>
        </w:rPr>
      </w:pPr>
      <w:r w:rsidRPr="00B1293C">
        <w:rPr>
          <w:lang w:val="es-ES"/>
        </w:rPr>
        <w:br w:type="page"/>
      </w:r>
    </w:p>
    <w:p w:rsidR="00860B49" w:rsidRPr="009100AD" w:rsidRDefault="00497E99" w:rsidP="00526E2A">
      <w:pPr>
        <w:pStyle w:val="Ttulo2"/>
        <w:numPr>
          <w:ilvl w:val="1"/>
          <w:numId w:val="12"/>
        </w:numPr>
        <w:ind w:left="709" w:hanging="709"/>
        <w:rPr>
          <w:lang w:val="es-ES"/>
        </w:rPr>
      </w:pPr>
      <w:bookmarkStart w:id="5" w:name="_Toc479341897"/>
      <w:r w:rsidRPr="009100AD">
        <w:rPr>
          <w:lang w:val="es-ES"/>
        </w:rPr>
        <w:lastRenderedPageBreak/>
        <w:t>Objetivo</w:t>
      </w:r>
      <w:r w:rsidR="00493E2D" w:rsidRPr="009100AD">
        <w:rPr>
          <w:lang w:val="es-ES"/>
        </w:rPr>
        <w:t>s específicos</w:t>
      </w:r>
      <w:bookmarkEnd w:id="5"/>
    </w:p>
    <w:p w:rsidR="009F7428" w:rsidRPr="009F7428" w:rsidRDefault="00CC33D6" w:rsidP="00526E2A">
      <w:pPr>
        <w:pStyle w:val="Prrafodelista"/>
        <w:numPr>
          <w:ilvl w:val="0"/>
          <w:numId w:val="1"/>
        </w:numPr>
        <w:rPr>
          <w:lang w:val="es-ES"/>
        </w:rPr>
      </w:pPr>
      <w:r>
        <w:rPr>
          <w:lang w:val="es-ES"/>
        </w:rPr>
        <w:t>Analizar los requerimientos de la Institución</w:t>
      </w:r>
      <w:r w:rsidR="007A0871">
        <w:rPr>
          <w:lang w:val="es-ES"/>
        </w:rPr>
        <w:t xml:space="preserve"> para brindarles las mejores características y usos a su sitio web dependiendo de sus necesidades.</w:t>
      </w:r>
    </w:p>
    <w:p w:rsidR="00493E2D" w:rsidRPr="00B1293C" w:rsidRDefault="007A0871" w:rsidP="00526E2A">
      <w:pPr>
        <w:pStyle w:val="Prrafodelista"/>
        <w:numPr>
          <w:ilvl w:val="0"/>
          <w:numId w:val="1"/>
        </w:numPr>
        <w:jc w:val="both"/>
        <w:rPr>
          <w:lang w:val="es-ES"/>
        </w:rPr>
      </w:pPr>
      <w:r>
        <w:rPr>
          <w:lang w:val="es-ES"/>
        </w:rPr>
        <w:t>Diseño y desarrollo</w:t>
      </w:r>
      <w:r w:rsidR="00493E2D" w:rsidRPr="00B1293C">
        <w:rPr>
          <w:lang w:val="es-ES"/>
        </w:rPr>
        <w:t xml:space="preserve"> </w:t>
      </w:r>
      <w:r>
        <w:rPr>
          <w:lang w:val="es-ES"/>
        </w:rPr>
        <w:t>d</w:t>
      </w:r>
      <w:r w:rsidR="00493E2D" w:rsidRPr="00B1293C">
        <w:rPr>
          <w:lang w:val="es-ES"/>
        </w:rPr>
        <w:t>el proyecto por medio de un trabajo en equipo organizado, incorporando al mismo tiempo nuestro</w:t>
      </w:r>
      <w:r>
        <w:rPr>
          <w:lang w:val="es-ES"/>
        </w:rPr>
        <w:t>s</w:t>
      </w:r>
      <w:r w:rsidR="00493E2D" w:rsidRPr="00B1293C">
        <w:rPr>
          <w:lang w:val="es-ES"/>
        </w:rPr>
        <w:t xml:space="preserve"> conocimiento</w:t>
      </w:r>
      <w:r>
        <w:rPr>
          <w:lang w:val="es-ES"/>
        </w:rPr>
        <w:t>s</w:t>
      </w:r>
      <w:r w:rsidR="00493E2D" w:rsidRPr="00B1293C">
        <w:rPr>
          <w:lang w:val="es-ES"/>
        </w:rPr>
        <w:t xml:space="preserve"> </w:t>
      </w:r>
      <w:r>
        <w:rPr>
          <w:lang w:val="es-ES"/>
        </w:rPr>
        <w:t xml:space="preserve">técnicos y </w:t>
      </w:r>
      <w:r w:rsidR="00493E2D" w:rsidRPr="00B1293C">
        <w:rPr>
          <w:lang w:val="es-ES"/>
        </w:rPr>
        <w:t>tecnológico</w:t>
      </w:r>
      <w:r>
        <w:rPr>
          <w:lang w:val="es-ES"/>
        </w:rPr>
        <w:t xml:space="preserve"> en el área de desarrollo web</w:t>
      </w:r>
      <w:r w:rsidR="00493E2D" w:rsidRPr="00B1293C">
        <w:rPr>
          <w:lang w:val="es-ES"/>
        </w:rPr>
        <w:t xml:space="preserve">. </w:t>
      </w:r>
    </w:p>
    <w:p w:rsidR="009F7428" w:rsidRDefault="007A0871" w:rsidP="00526E2A">
      <w:pPr>
        <w:pStyle w:val="Prrafodelista"/>
        <w:numPr>
          <w:ilvl w:val="0"/>
          <w:numId w:val="1"/>
        </w:numPr>
        <w:jc w:val="both"/>
        <w:rPr>
          <w:lang w:val="es-ES"/>
        </w:rPr>
      </w:pPr>
      <w:r>
        <w:rPr>
          <w:lang w:val="es-ES"/>
        </w:rPr>
        <w:t>Implementación del proyecto por medio de prototipos para determinar el alcance e impacto de nuestro proyecto.</w:t>
      </w:r>
    </w:p>
    <w:p w:rsidR="006A33C3" w:rsidRDefault="00C425E9" w:rsidP="00526E2A">
      <w:pPr>
        <w:pStyle w:val="Prrafodelista"/>
        <w:numPr>
          <w:ilvl w:val="0"/>
          <w:numId w:val="1"/>
        </w:numPr>
        <w:jc w:val="both"/>
        <w:rPr>
          <w:lang w:val="es-ES"/>
        </w:rPr>
      </w:pPr>
      <w:r>
        <w:rPr>
          <w:lang w:val="es-ES"/>
        </w:rPr>
        <w:t xml:space="preserve">Agilizar </w:t>
      </w:r>
      <w:r w:rsidR="006A33C3" w:rsidRPr="00C425E9">
        <w:rPr>
          <w:lang w:val="es-ES"/>
        </w:rPr>
        <w:t>los procesos institucionales</w:t>
      </w:r>
      <w:r w:rsidR="006A33C3">
        <w:rPr>
          <w:lang w:val="es-ES"/>
        </w:rPr>
        <w:t xml:space="preserve"> tales como lo son consulta de horarios, consulta de notas y algunos otros procesos desarrollados por la administración de la institución.</w:t>
      </w:r>
    </w:p>
    <w:p w:rsidR="007A0871" w:rsidRDefault="007A0871" w:rsidP="00526E2A">
      <w:pPr>
        <w:pStyle w:val="Prrafodelista"/>
        <w:numPr>
          <w:ilvl w:val="0"/>
          <w:numId w:val="1"/>
        </w:numPr>
        <w:jc w:val="both"/>
        <w:rPr>
          <w:lang w:val="es-ES"/>
        </w:rPr>
      </w:pPr>
      <w:r>
        <w:rPr>
          <w:lang w:val="es-ES"/>
        </w:rPr>
        <w:t xml:space="preserve">Estimular tanto a la comunidad educativa, como la comunidad estudiantil y la comunidad en general </w:t>
      </w:r>
      <w:r w:rsidRPr="00B1293C">
        <w:rPr>
          <w:lang w:val="es-ES"/>
        </w:rPr>
        <w:t>al uso de las TIC para obtener beneficios y lograr un buen servicio.</w:t>
      </w:r>
    </w:p>
    <w:p w:rsidR="007A0871" w:rsidRPr="00B1293C" w:rsidRDefault="007A0871" w:rsidP="007A0871">
      <w:pPr>
        <w:pStyle w:val="Prrafodelista"/>
        <w:jc w:val="both"/>
        <w:rPr>
          <w:lang w:val="es-ES"/>
        </w:rPr>
      </w:pPr>
    </w:p>
    <w:p w:rsidR="00493E2D" w:rsidRPr="00B1293C" w:rsidRDefault="00493E2D" w:rsidP="00DB08BF">
      <w:pPr>
        <w:jc w:val="both"/>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Default="00BF5C36" w:rsidP="00BF5C36">
      <w:pPr>
        <w:spacing w:after="0" w:line="240" w:lineRule="auto"/>
        <w:rPr>
          <w:lang w:val="es-ES"/>
        </w:rPr>
      </w:pPr>
    </w:p>
    <w:p w:rsidR="00C425E9" w:rsidRPr="00B1293C" w:rsidRDefault="00C425E9"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BF5C36" w:rsidP="00BF5C36">
      <w:pPr>
        <w:spacing w:after="0" w:line="240" w:lineRule="auto"/>
        <w:rPr>
          <w:lang w:val="es-ES"/>
        </w:rPr>
      </w:pPr>
    </w:p>
    <w:p w:rsidR="00BF5C36" w:rsidRPr="00B1293C" w:rsidRDefault="0088755B" w:rsidP="00526E2A">
      <w:pPr>
        <w:pStyle w:val="Ttulo1"/>
        <w:numPr>
          <w:ilvl w:val="0"/>
          <w:numId w:val="12"/>
        </w:numPr>
        <w:ind w:left="0" w:firstLine="0"/>
        <w:rPr>
          <w:rFonts w:cs="Times New Roman"/>
          <w:sz w:val="24"/>
          <w:lang w:val="es-ES"/>
        </w:rPr>
      </w:pPr>
      <w:bookmarkStart w:id="6" w:name="_Toc479341898"/>
      <w:r w:rsidRPr="00B1293C">
        <w:rPr>
          <w:rFonts w:cs="Times New Roman"/>
          <w:sz w:val="24"/>
          <w:lang w:val="es-ES"/>
        </w:rPr>
        <w:lastRenderedPageBreak/>
        <w:t>ANÁLISIS</w:t>
      </w:r>
      <w:bookmarkEnd w:id="6"/>
    </w:p>
    <w:p w:rsidR="001A4DE7" w:rsidRPr="00B1293C" w:rsidRDefault="001A4DE7" w:rsidP="00565513">
      <w:pPr>
        <w:jc w:val="both"/>
        <w:rPr>
          <w:lang w:val="es-ES"/>
        </w:rPr>
      </w:pPr>
      <w:r w:rsidRPr="00B1293C">
        <w:rPr>
          <w:lang w:val="es-ES"/>
        </w:rPr>
        <w:t xml:space="preserve">Antes de comenzar </w:t>
      </w:r>
      <w:r w:rsidR="004A20E1" w:rsidRPr="00B1293C">
        <w:rPr>
          <w:lang w:val="es-ES"/>
        </w:rPr>
        <w:t>con el proyecto de</w:t>
      </w:r>
      <w:r w:rsidR="009F7428">
        <w:rPr>
          <w:lang w:val="es-ES"/>
        </w:rPr>
        <w:t xml:space="preserve"> administración,</w:t>
      </w:r>
      <w:r w:rsidR="004A20E1" w:rsidRPr="00B1293C">
        <w:rPr>
          <w:lang w:val="es-ES"/>
        </w:rPr>
        <w:t xml:space="preserve"> creación</w:t>
      </w:r>
      <w:r w:rsidR="009F7428">
        <w:rPr>
          <w:lang w:val="es-ES"/>
        </w:rPr>
        <w:t>,</w:t>
      </w:r>
      <w:r w:rsidR="004A20E1" w:rsidRPr="00B1293C">
        <w:rPr>
          <w:lang w:val="es-ES"/>
        </w:rPr>
        <w:t xml:space="preserve"> diseño y estructuración de nuestra página web, debemos </w:t>
      </w:r>
      <w:r w:rsidR="009F7428">
        <w:rPr>
          <w:lang w:val="es-ES"/>
        </w:rPr>
        <w:t>planificar</w:t>
      </w:r>
      <w:r w:rsidR="004A20E1" w:rsidRPr="00B1293C">
        <w:rPr>
          <w:lang w:val="es-ES"/>
        </w:rPr>
        <w:t xml:space="preserve"> las estrategias a llevar a cabo si queremos tener éxito en nuestro proyecto de posicionamiento</w:t>
      </w:r>
      <w:r w:rsidR="005D4807" w:rsidRPr="00B1293C">
        <w:rPr>
          <w:lang w:val="es-ES"/>
        </w:rPr>
        <w:t>.</w:t>
      </w:r>
    </w:p>
    <w:p w:rsidR="005D4807" w:rsidRDefault="005D4807" w:rsidP="00565513">
      <w:pPr>
        <w:autoSpaceDE w:val="0"/>
        <w:autoSpaceDN w:val="0"/>
        <w:adjustRightInd w:val="0"/>
        <w:spacing w:after="0" w:line="240" w:lineRule="auto"/>
        <w:jc w:val="both"/>
        <w:rPr>
          <w:color w:val="000000"/>
          <w:lang w:val="es-ES"/>
        </w:rPr>
      </w:pPr>
      <w:r w:rsidRPr="00B1293C">
        <w:rPr>
          <w:color w:val="000000"/>
          <w:lang w:val="es-ES"/>
        </w:rPr>
        <w:t>Luego de realizar un exhaustivo levantamiento de información y al haber realizado las entrevistas necesarias a los</w:t>
      </w:r>
      <w:r w:rsidR="0000625D">
        <w:rPr>
          <w:color w:val="000000"/>
          <w:lang w:val="es-ES"/>
        </w:rPr>
        <w:t xml:space="preserve"> directivos, profesores y padres de familia, d</w:t>
      </w:r>
      <w:r w:rsidRPr="00B1293C">
        <w:rPr>
          <w:color w:val="000000"/>
          <w:lang w:val="es-ES"/>
        </w:rPr>
        <w:t xml:space="preserve">etectamos las necesidades que </w:t>
      </w:r>
      <w:r w:rsidR="0000625D">
        <w:rPr>
          <w:color w:val="000000"/>
          <w:lang w:val="es-ES"/>
        </w:rPr>
        <w:t>presentaremos más adelante</w:t>
      </w:r>
      <w:r w:rsidRPr="00B1293C">
        <w:rPr>
          <w:color w:val="000000"/>
          <w:lang w:val="es-ES"/>
        </w:rPr>
        <w:t xml:space="preserve">. </w:t>
      </w:r>
    </w:p>
    <w:p w:rsidR="009F7428" w:rsidRPr="00B1293C" w:rsidRDefault="009F7428" w:rsidP="00565513">
      <w:pPr>
        <w:autoSpaceDE w:val="0"/>
        <w:autoSpaceDN w:val="0"/>
        <w:adjustRightInd w:val="0"/>
        <w:spacing w:after="0" w:line="240" w:lineRule="auto"/>
        <w:jc w:val="both"/>
        <w:rPr>
          <w:color w:val="000000"/>
          <w:lang w:val="es-ES"/>
        </w:rPr>
      </w:pPr>
    </w:p>
    <w:p w:rsidR="00BF5C36" w:rsidRPr="00B1293C" w:rsidRDefault="008B4F6C" w:rsidP="00565513">
      <w:pPr>
        <w:jc w:val="both"/>
        <w:rPr>
          <w:color w:val="000000"/>
        </w:rPr>
      </w:pPr>
      <w:r w:rsidRPr="00B1293C">
        <w:rPr>
          <w:color w:val="000000"/>
        </w:rPr>
        <w:t>Al analizar las necesidades</w:t>
      </w:r>
      <w:r w:rsidR="005A1AD6">
        <w:rPr>
          <w:color w:val="000000"/>
        </w:rPr>
        <w:t xml:space="preserve">, se </w:t>
      </w:r>
      <w:r w:rsidR="00F7035B">
        <w:rPr>
          <w:color w:val="000000"/>
        </w:rPr>
        <w:t>desarrollará</w:t>
      </w:r>
      <w:r w:rsidR="005A1AD6">
        <w:rPr>
          <w:color w:val="000000"/>
        </w:rPr>
        <w:t xml:space="preserve"> el</w:t>
      </w:r>
      <w:r w:rsidRPr="00B1293C">
        <w:rPr>
          <w:color w:val="000000"/>
        </w:rPr>
        <w:t xml:space="preserve"> Sitio Web el cual ofrece</w:t>
      </w:r>
      <w:r w:rsidR="00CA2C19">
        <w:rPr>
          <w:color w:val="000000"/>
        </w:rPr>
        <w:t>rá</w:t>
      </w:r>
      <w:r w:rsidRPr="00B1293C">
        <w:rPr>
          <w:color w:val="000000"/>
        </w:rPr>
        <w:t xml:space="preserve"> servicios a las Instituciones Educativas a través del Internet; a los padres de familia y estudiantes la facilidad de obtener información detallada de algún evento estudiantil o cultural. Teniendo la certeza que la información obtenida es la precisa y actualizada.</w:t>
      </w:r>
    </w:p>
    <w:p w:rsidR="008022FC" w:rsidRDefault="008B4F6C" w:rsidP="00565513">
      <w:pPr>
        <w:autoSpaceDE w:val="0"/>
        <w:autoSpaceDN w:val="0"/>
        <w:adjustRightInd w:val="0"/>
        <w:spacing w:after="0" w:line="240" w:lineRule="auto"/>
        <w:jc w:val="both"/>
        <w:rPr>
          <w:color w:val="000000"/>
          <w:lang w:val="es-ES"/>
        </w:rPr>
      </w:pPr>
      <w:r w:rsidRPr="00B1293C">
        <w:rPr>
          <w:color w:val="000000"/>
          <w:lang w:val="es-ES"/>
        </w:rPr>
        <w:t>Diseñar e Implementar un S</w:t>
      </w:r>
      <w:r w:rsidR="00FE0D46">
        <w:rPr>
          <w:color w:val="000000"/>
          <w:lang w:val="es-ES"/>
        </w:rPr>
        <w:t>itio Web Personalizado para</w:t>
      </w:r>
      <w:r w:rsidRPr="00B1293C">
        <w:rPr>
          <w:color w:val="000000"/>
          <w:lang w:val="es-ES"/>
        </w:rPr>
        <w:t xml:space="preserve"> Institución Educativa, el cual permitirá a los </w:t>
      </w:r>
      <w:r w:rsidR="00941BA7" w:rsidRPr="00B1293C">
        <w:rPr>
          <w:color w:val="000000"/>
          <w:lang w:val="es-ES"/>
        </w:rPr>
        <w:t>usuarios (</w:t>
      </w:r>
      <w:r w:rsidRPr="00B1293C">
        <w:rPr>
          <w:color w:val="000000"/>
          <w:lang w:val="es-ES"/>
        </w:rPr>
        <w:t xml:space="preserve">padres de familia, estudiantes y profesores) poder consultar y registrar los eventos por realizarse, las notas trimestrales e incluso las observaciones que se hicieren a cada uno de los estudiantes. </w:t>
      </w:r>
    </w:p>
    <w:p w:rsidR="008022FC" w:rsidRDefault="008022FC" w:rsidP="00565513">
      <w:pPr>
        <w:autoSpaceDE w:val="0"/>
        <w:autoSpaceDN w:val="0"/>
        <w:adjustRightInd w:val="0"/>
        <w:spacing w:after="0" w:line="240" w:lineRule="auto"/>
        <w:jc w:val="both"/>
        <w:rPr>
          <w:color w:val="000000"/>
          <w:lang w:val="es-ES"/>
        </w:rPr>
      </w:pPr>
    </w:p>
    <w:p w:rsidR="008022FC" w:rsidRPr="008022FC" w:rsidRDefault="008022FC" w:rsidP="008022FC">
      <w:pPr>
        <w:autoSpaceDE w:val="0"/>
        <w:autoSpaceDN w:val="0"/>
        <w:adjustRightInd w:val="0"/>
        <w:spacing w:after="0" w:line="240" w:lineRule="auto"/>
        <w:jc w:val="both"/>
        <w:rPr>
          <w:color w:val="000000"/>
          <w:lang w:val="es-ES"/>
        </w:rPr>
      </w:pPr>
      <w:r w:rsidRPr="008022FC">
        <w:rPr>
          <w:color w:val="000000"/>
          <w:lang w:val="es-ES"/>
        </w:rPr>
        <w:t>Teniendo en cuenta lo</w:t>
      </w:r>
      <w:r w:rsidR="005E319A">
        <w:rPr>
          <w:color w:val="000000"/>
          <w:lang w:val="es-ES"/>
        </w:rPr>
        <w:t xml:space="preserve"> antes mencionado presentamos los</w:t>
      </w:r>
      <w:r w:rsidRPr="008022FC">
        <w:rPr>
          <w:color w:val="000000"/>
          <w:lang w:val="es-ES"/>
        </w:rPr>
        <w:t xml:space="preserve"> siguiente</w:t>
      </w:r>
      <w:r w:rsidR="005E319A">
        <w:rPr>
          <w:color w:val="000000"/>
          <w:lang w:val="es-ES"/>
        </w:rPr>
        <w:t>s</w:t>
      </w:r>
      <w:r w:rsidRPr="008022FC">
        <w:rPr>
          <w:color w:val="000000"/>
          <w:lang w:val="es-ES"/>
        </w:rPr>
        <w:t xml:space="preserve"> </w:t>
      </w:r>
      <w:r w:rsidR="005E319A" w:rsidRPr="008022FC">
        <w:rPr>
          <w:color w:val="000000"/>
          <w:lang w:val="es-ES"/>
        </w:rPr>
        <w:t>recurso</w:t>
      </w:r>
      <w:r w:rsidR="005E319A">
        <w:rPr>
          <w:color w:val="000000"/>
          <w:lang w:val="es-ES"/>
        </w:rPr>
        <w:t>s</w:t>
      </w:r>
      <w:r w:rsidRPr="008022FC">
        <w:rPr>
          <w:color w:val="000000"/>
          <w:lang w:val="es-ES"/>
        </w:rPr>
        <w:t>:</w:t>
      </w:r>
    </w:p>
    <w:p w:rsidR="008022FC" w:rsidRPr="00B1293C" w:rsidRDefault="008022FC" w:rsidP="00565513">
      <w:pPr>
        <w:autoSpaceDE w:val="0"/>
        <w:autoSpaceDN w:val="0"/>
        <w:adjustRightInd w:val="0"/>
        <w:spacing w:after="0" w:line="240" w:lineRule="auto"/>
        <w:jc w:val="both"/>
        <w:rPr>
          <w:color w:val="000000"/>
          <w:lang w:val="es-ES"/>
        </w:rPr>
      </w:pPr>
    </w:p>
    <w:p w:rsidR="008B4F6C" w:rsidRPr="00B1293C" w:rsidRDefault="008B4F6C" w:rsidP="00BF5C36">
      <w:pPr>
        <w:rPr>
          <w:lang w:val="es-ES"/>
        </w:rPr>
      </w:pPr>
    </w:p>
    <w:p w:rsidR="00621B17" w:rsidRDefault="00621B17">
      <w:pPr>
        <w:spacing w:after="0" w:line="240" w:lineRule="auto"/>
        <w:rPr>
          <w:b/>
          <w:color w:val="262626"/>
          <w:lang w:val="es-ES"/>
        </w:rPr>
      </w:pPr>
      <w:r>
        <w:rPr>
          <w:lang w:val="es-ES"/>
        </w:rPr>
        <w:br w:type="page"/>
      </w:r>
    </w:p>
    <w:p w:rsidR="00621B17" w:rsidRDefault="00CC33D6" w:rsidP="00526E2A">
      <w:pPr>
        <w:pStyle w:val="Ttulo2"/>
        <w:numPr>
          <w:ilvl w:val="1"/>
          <w:numId w:val="12"/>
        </w:numPr>
        <w:ind w:left="709" w:hanging="643"/>
        <w:rPr>
          <w:lang w:val="es-ES"/>
        </w:rPr>
      </w:pPr>
      <w:bookmarkStart w:id="7" w:name="_Toc479341899"/>
      <w:r w:rsidRPr="00621B17">
        <w:rPr>
          <w:lang w:val="es-ES"/>
        </w:rPr>
        <w:lastRenderedPageBreak/>
        <w:t>Estudio Preliminar</w:t>
      </w:r>
      <w:bookmarkEnd w:id="7"/>
    </w:p>
    <w:p w:rsidR="00947F13" w:rsidRPr="001D29BB" w:rsidRDefault="00947F13" w:rsidP="006D4110">
      <w:pPr>
        <w:pStyle w:val="Prrafodelista"/>
        <w:ind w:left="360"/>
        <w:rPr>
          <w:szCs w:val="28"/>
          <w:lang w:val="es-ES"/>
        </w:rPr>
      </w:pPr>
      <w:r w:rsidRPr="001D29BB">
        <w:rPr>
          <w:szCs w:val="28"/>
          <w:lang w:val="es-ES"/>
        </w:rPr>
        <w:t xml:space="preserve">El </w:t>
      </w:r>
      <w:r w:rsidR="000735E7" w:rsidRPr="001D29BB">
        <w:rPr>
          <w:szCs w:val="28"/>
          <w:lang w:val="es-ES"/>
        </w:rPr>
        <w:t>estudio preliminar</w:t>
      </w:r>
      <w:r w:rsidRPr="001D29BB">
        <w:rPr>
          <w:szCs w:val="28"/>
          <w:lang w:val="es-ES"/>
        </w:rPr>
        <w:t xml:space="preserve"> de la institución está profundamente relacionado con la Definición de los Objetivos que deberá cumplir el Sitio Web que se desea desarrollar.</w:t>
      </w:r>
    </w:p>
    <w:p w:rsidR="006D4110" w:rsidRPr="005E319A" w:rsidRDefault="00947F13" w:rsidP="005E319A">
      <w:pPr>
        <w:pStyle w:val="Prrafodelista"/>
        <w:ind w:left="360"/>
        <w:rPr>
          <w:szCs w:val="28"/>
          <w:lang w:val="es-ES"/>
        </w:rPr>
      </w:pPr>
      <w:r w:rsidRPr="001D29BB">
        <w:rPr>
          <w:szCs w:val="28"/>
          <w:lang w:val="es-ES"/>
        </w:rPr>
        <w:t xml:space="preserve">La etapa de </w:t>
      </w:r>
      <w:r w:rsidR="000735E7" w:rsidRPr="001D29BB">
        <w:rPr>
          <w:szCs w:val="28"/>
          <w:lang w:val="es-ES"/>
        </w:rPr>
        <w:t>estudio preliminar</w:t>
      </w:r>
      <w:r w:rsidRPr="001D29BB">
        <w:rPr>
          <w:szCs w:val="28"/>
          <w:lang w:val="es-ES"/>
        </w:rPr>
        <w:t xml:space="preserve"> de la institución concluye con la redacción y aprobación de 3 tipos de encuestas en el que se den a conocer las conclusiones alcanzadas, con el fin de que pueda servir como elemento de especificación del proyecto a desarrollar.</w:t>
      </w:r>
    </w:p>
    <w:p w:rsidR="006D4110" w:rsidRDefault="006D4110" w:rsidP="006D4110">
      <w:pPr>
        <w:pStyle w:val="Ttulo2"/>
        <w:numPr>
          <w:ilvl w:val="2"/>
          <w:numId w:val="16"/>
        </w:numPr>
        <w:rPr>
          <w:lang w:val="es-ES"/>
        </w:rPr>
      </w:pPr>
      <w:bookmarkStart w:id="8" w:name="_Toc479341900"/>
      <w:r>
        <w:rPr>
          <w:lang w:val="es-ES"/>
        </w:rPr>
        <w:t>Tipos De Encuestas</w:t>
      </w:r>
      <w:bookmarkEnd w:id="8"/>
    </w:p>
    <w:p w:rsidR="006D4110" w:rsidRPr="006D4110" w:rsidRDefault="006D4110" w:rsidP="006D4110">
      <w:pPr>
        <w:pStyle w:val="Ttulo2"/>
        <w:rPr>
          <w:lang w:val="es-ES"/>
        </w:rPr>
      </w:pPr>
      <w:bookmarkStart w:id="9" w:name="_Toc479341901"/>
      <w:r>
        <w:rPr>
          <w:lang w:val="es-ES"/>
        </w:rPr>
        <w:t>3.1.1.1</w:t>
      </w:r>
      <w:r>
        <w:rPr>
          <w:lang w:val="es-ES"/>
        </w:rPr>
        <w:tab/>
      </w:r>
      <w:r w:rsidRPr="006D4110">
        <w:rPr>
          <w:lang w:val="es-ES"/>
        </w:rPr>
        <w:t>Tipo pirámide</w:t>
      </w:r>
      <w:bookmarkEnd w:id="9"/>
      <w:r w:rsidRPr="006D4110">
        <w:rPr>
          <w:lang w:val="es-ES"/>
        </w:rPr>
        <w:t xml:space="preserve"> </w:t>
      </w:r>
    </w:p>
    <w:p w:rsidR="006D4110" w:rsidRDefault="006D4110" w:rsidP="005E319A">
      <w:pPr>
        <w:jc w:val="center"/>
        <w:rPr>
          <w:b/>
          <w:sz w:val="32"/>
          <w:szCs w:val="32"/>
          <w:lang w:val="es-ES"/>
        </w:rPr>
      </w:pPr>
      <w:r>
        <w:rPr>
          <w:b/>
          <w:noProof/>
          <w:sz w:val="32"/>
          <w:szCs w:val="32"/>
          <w:lang w:eastAsia="es-CO"/>
        </w:rPr>
        <w:drawing>
          <wp:inline distT="0" distB="0" distL="0" distR="0" wp14:anchorId="7EBAC3AE" wp14:editId="5DF1E372">
            <wp:extent cx="4316153" cy="478155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ramide (2).png"/>
                    <pic:cNvPicPr/>
                  </pic:nvPicPr>
                  <pic:blipFill>
                    <a:blip r:embed="rId8">
                      <a:extLst>
                        <a:ext uri="{28A0092B-C50C-407E-A947-70E740481C1C}">
                          <a14:useLocalDpi xmlns:a14="http://schemas.microsoft.com/office/drawing/2010/main" val="0"/>
                        </a:ext>
                      </a:extLst>
                    </a:blip>
                    <a:stretch>
                      <a:fillRect/>
                    </a:stretch>
                  </pic:blipFill>
                  <pic:spPr>
                    <a:xfrm>
                      <a:off x="0" y="0"/>
                      <a:ext cx="4320821" cy="4786721"/>
                    </a:xfrm>
                    <a:prstGeom prst="rect">
                      <a:avLst/>
                    </a:prstGeom>
                  </pic:spPr>
                </pic:pic>
              </a:graphicData>
            </a:graphic>
          </wp:inline>
        </w:drawing>
      </w:r>
    </w:p>
    <w:p w:rsidR="006D4110" w:rsidRDefault="006D4110" w:rsidP="006D4110">
      <w:pPr>
        <w:jc w:val="center"/>
        <w:rPr>
          <w:b/>
          <w:sz w:val="32"/>
          <w:szCs w:val="32"/>
          <w:lang w:val="es-ES"/>
        </w:rPr>
      </w:pPr>
    </w:p>
    <w:p w:rsidR="006D4110" w:rsidRDefault="006D4110" w:rsidP="006D4110">
      <w:pPr>
        <w:jc w:val="center"/>
        <w:rPr>
          <w:b/>
          <w:sz w:val="32"/>
          <w:szCs w:val="32"/>
          <w:lang w:val="es-ES"/>
        </w:rPr>
      </w:pPr>
      <w:r>
        <w:rPr>
          <w:b/>
          <w:noProof/>
          <w:sz w:val="32"/>
          <w:szCs w:val="32"/>
          <w:lang w:eastAsia="es-CO"/>
        </w:rPr>
        <w:lastRenderedPageBreak/>
        <w:drawing>
          <wp:inline distT="0" distB="0" distL="0" distR="0" wp14:anchorId="23AF625C" wp14:editId="1A5D2403">
            <wp:extent cx="3886200" cy="3886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tra (2).png"/>
                    <pic:cNvPicPr/>
                  </pic:nvPicPr>
                  <pic:blipFill>
                    <a:blip r:embed="rId9">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inline>
        </w:drawing>
      </w:r>
    </w:p>
    <w:p w:rsidR="006D4110" w:rsidRDefault="006D4110" w:rsidP="006D4110">
      <w:pPr>
        <w:tabs>
          <w:tab w:val="left" w:pos="2970"/>
        </w:tabs>
        <w:rPr>
          <w:sz w:val="32"/>
          <w:szCs w:val="32"/>
          <w:lang w:val="es-ES"/>
        </w:rPr>
      </w:pPr>
    </w:p>
    <w:p w:rsidR="006D4110" w:rsidRDefault="006D4110" w:rsidP="006D4110">
      <w:pPr>
        <w:tabs>
          <w:tab w:val="left" w:pos="2970"/>
        </w:tabs>
        <w:rPr>
          <w:sz w:val="32"/>
          <w:szCs w:val="32"/>
          <w:lang w:val="es-ES"/>
        </w:rPr>
      </w:pPr>
    </w:p>
    <w:p w:rsidR="006D4110" w:rsidRDefault="006D4110" w:rsidP="006D4110">
      <w:pPr>
        <w:tabs>
          <w:tab w:val="left" w:pos="2970"/>
        </w:tabs>
        <w:rPr>
          <w:sz w:val="32"/>
          <w:szCs w:val="32"/>
          <w:lang w:val="es-ES"/>
        </w:rPr>
      </w:pPr>
    </w:p>
    <w:p w:rsidR="006D4110" w:rsidRDefault="006D4110" w:rsidP="006D4110">
      <w:pPr>
        <w:tabs>
          <w:tab w:val="left" w:pos="2970"/>
        </w:tabs>
        <w:rPr>
          <w:sz w:val="32"/>
          <w:szCs w:val="32"/>
          <w:lang w:val="es-ES"/>
        </w:rPr>
      </w:pPr>
    </w:p>
    <w:p w:rsidR="006D4110" w:rsidRDefault="006D4110" w:rsidP="006D4110">
      <w:pPr>
        <w:tabs>
          <w:tab w:val="left" w:pos="2970"/>
        </w:tabs>
        <w:rPr>
          <w:sz w:val="32"/>
          <w:szCs w:val="32"/>
          <w:lang w:val="es-ES"/>
        </w:rPr>
      </w:pPr>
    </w:p>
    <w:p w:rsidR="006D4110" w:rsidRDefault="006D4110" w:rsidP="006D4110">
      <w:pPr>
        <w:tabs>
          <w:tab w:val="left" w:pos="2970"/>
        </w:tabs>
        <w:rPr>
          <w:sz w:val="32"/>
          <w:szCs w:val="32"/>
          <w:lang w:val="es-ES"/>
        </w:rPr>
      </w:pPr>
    </w:p>
    <w:p w:rsidR="005E319A" w:rsidRDefault="005E319A" w:rsidP="006D4110">
      <w:pPr>
        <w:tabs>
          <w:tab w:val="left" w:pos="2970"/>
        </w:tabs>
        <w:rPr>
          <w:sz w:val="32"/>
          <w:szCs w:val="32"/>
          <w:lang w:val="es-ES"/>
        </w:rPr>
      </w:pPr>
    </w:p>
    <w:p w:rsidR="005E319A" w:rsidRDefault="005E319A" w:rsidP="006D4110">
      <w:pPr>
        <w:tabs>
          <w:tab w:val="left" w:pos="2970"/>
        </w:tabs>
        <w:rPr>
          <w:sz w:val="32"/>
          <w:szCs w:val="32"/>
          <w:lang w:val="es-ES"/>
        </w:rPr>
      </w:pPr>
    </w:p>
    <w:p w:rsidR="005E319A" w:rsidRDefault="005E319A" w:rsidP="006D4110">
      <w:pPr>
        <w:tabs>
          <w:tab w:val="left" w:pos="2970"/>
        </w:tabs>
        <w:rPr>
          <w:sz w:val="32"/>
          <w:szCs w:val="32"/>
          <w:lang w:val="es-ES"/>
        </w:rPr>
      </w:pPr>
    </w:p>
    <w:p w:rsidR="006D4110" w:rsidRDefault="006D4110" w:rsidP="006D4110">
      <w:pPr>
        <w:tabs>
          <w:tab w:val="left" w:pos="2970"/>
        </w:tabs>
        <w:rPr>
          <w:sz w:val="32"/>
          <w:szCs w:val="32"/>
          <w:lang w:val="es-ES"/>
        </w:rPr>
      </w:pPr>
    </w:p>
    <w:p w:rsidR="006D4110" w:rsidRDefault="006D4110" w:rsidP="006D4110">
      <w:pPr>
        <w:pStyle w:val="Ttulo2"/>
        <w:rPr>
          <w:lang w:val="es-ES"/>
        </w:rPr>
      </w:pPr>
      <w:bookmarkStart w:id="10" w:name="_Toc479341902"/>
      <w:r>
        <w:rPr>
          <w:lang w:val="es-ES"/>
        </w:rPr>
        <w:lastRenderedPageBreak/>
        <w:t>3.1.1.2</w:t>
      </w:r>
      <w:r>
        <w:rPr>
          <w:lang w:val="es-ES"/>
        </w:rPr>
        <w:tab/>
      </w:r>
      <w:r>
        <w:rPr>
          <w:lang w:val="es-ES"/>
        </w:rPr>
        <w:tab/>
        <w:t>Tipo embudo</w:t>
      </w:r>
      <w:bookmarkEnd w:id="10"/>
    </w:p>
    <w:p w:rsidR="006D4110" w:rsidRDefault="006D4110" w:rsidP="006D4110">
      <w:pPr>
        <w:pStyle w:val="Prrafodelista"/>
        <w:tabs>
          <w:tab w:val="left" w:pos="2970"/>
        </w:tabs>
        <w:rPr>
          <w:b/>
          <w:sz w:val="32"/>
          <w:szCs w:val="32"/>
          <w:lang w:val="es-ES"/>
        </w:rPr>
      </w:pPr>
    </w:p>
    <w:p w:rsidR="006D4110" w:rsidRPr="005E34BB" w:rsidRDefault="006D4110" w:rsidP="006D4110">
      <w:pPr>
        <w:pStyle w:val="Prrafodelista"/>
        <w:tabs>
          <w:tab w:val="left" w:pos="2970"/>
        </w:tabs>
        <w:rPr>
          <w:b/>
          <w:sz w:val="32"/>
          <w:szCs w:val="32"/>
          <w:lang w:val="es-ES"/>
        </w:rPr>
      </w:pPr>
      <w:r>
        <w:rPr>
          <w:b/>
          <w:noProof/>
          <w:sz w:val="32"/>
          <w:szCs w:val="32"/>
          <w:lang w:eastAsia="es-CO"/>
        </w:rPr>
        <w:drawing>
          <wp:inline distT="0" distB="0" distL="0" distR="0" wp14:anchorId="023B5099" wp14:editId="388FB854">
            <wp:extent cx="5191605" cy="6496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budo (2).png"/>
                    <pic:cNvPicPr/>
                  </pic:nvPicPr>
                  <pic:blipFill>
                    <a:blip r:embed="rId10">
                      <a:extLst>
                        <a:ext uri="{28A0092B-C50C-407E-A947-70E740481C1C}">
                          <a14:useLocalDpi xmlns:a14="http://schemas.microsoft.com/office/drawing/2010/main" val="0"/>
                        </a:ext>
                      </a:extLst>
                    </a:blip>
                    <a:stretch>
                      <a:fillRect/>
                    </a:stretch>
                  </pic:blipFill>
                  <pic:spPr>
                    <a:xfrm>
                      <a:off x="0" y="0"/>
                      <a:ext cx="5201460" cy="6508381"/>
                    </a:xfrm>
                    <a:prstGeom prst="rect">
                      <a:avLst/>
                    </a:prstGeom>
                  </pic:spPr>
                </pic:pic>
              </a:graphicData>
            </a:graphic>
          </wp:inline>
        </w:drawing>
      </w:r>
    </w:p>
    <w:p w:rsidR="006D4110" w:rsidRDefault="006D4110" w:rsidP="005E319A">
      <w:pPr>
        <w:tabs>
          <w:tab w:val="left" w:pos="3510"/>
        </w:tabs>
        <w:jc w:val="center"/>
        <w:rPr>
          <w:lang w:val="es-ES"/>
        </w:rPr>
      </w:pPr>
      <w:r>
        <w:rPr>
          <w:noProof/>
          <w:lang w:eastAsia="es-CO"/>
        </w:rPr>
        <w:lastRenderedPageBreak/>
        <w:drawing>
          <wp:inline distT="0" distB="0" distL="0" distR="0" wp14:anchorId="7C9F3193" wp14:editId="023DDB0D">
            <wp:extent cx="3952875" cy="524890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 (2).png"/>
                    <pic:cNvPicPr/>
                  </pic:nvPicPr>
                  <pic:blipFill>
                    <a:blip r:embed="rId11">
                      <a:extLst>
                        <a:ext uri="{28A0092B-C50C-407E-A947-70E740481C1C}">
                          <a14:useLocalDpi xmlns:a14="http://schemas.microsoft.com/office/drawing/2010/main" val="0"/>
                        </a:ext>
                      </a:extLst>
                    </a:blip>
                    <a:stretch>
                      <a:fillRect/>
                    </a:stretch>
                  </pic:blipFill>
                  <pic:spPr>
                    <a:xfrm>
                      <a:off x="0" y="0"/>
                      <a:ext cx="3956258" cy="5253392"/>
                    </a:xfrm>
                    <a:prstGeom prst="rect">
                      <a:avLst/>
                    </a:prstGeom>
                  </pic:spPr>
                </pic:pic>
              </a:graphicData>
            </a:graphic>
          </wp:inline>
        </w:drawing>
      </w:r>
    </w:p>
    <w:p w:rsidR="006D4110" w:rsidRDefault="006D4110" w:rsidP="006D4110">
      <w:pPr>
        <w:rPr>
          <w:lang w:val="es-ES"/>
        </w:rPr>
      </w:pPr>
    </w:p>
    <w:p w:rsidR="006D4110" w:rsidRDefault="006D4110" w:rsidP="006D4110">
      <w:pPr>
        <w:tabs>
          <w:tab w:val="left" w:pos="3465"/>
        </w:tabs>
        <w:rPr>
          <w:lang w:val="es-ES"/>
        </w:rPr>
      </w:pPr>
      <w:r>
        <w:rPr>
          <w:noProof/>
          <w:lang w:eastAsia="es-CO"/>
        </w:rPr>
        <w:lastRenderedPageBreak/>
        <w:drawing>
          <wp:inline distT="0" distB="0" distL="0" distR="0" wp14:anchorId="1A0944F0" wp14:editId="70A65C0A">
            <wp:extent cx="4686300" cy="5382291"/>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 (2).png"/>
                    <pic:cNvPicPr/>
                  </pic:nvPicPr>
                  <pic:blipFill>
                    <a:blip r:embed="rId12">
                      <a:extLst>
                        <a:ext uri="{28A0092B-C50C-407E-A947-70E740481C1C}">
                          <a14:useLocalDpi xmlns:a14="http://schemas.microsoft.com/office/drawing/2010/main" val="0"/>
                        </a:ext>
                      </a:extLst>
                    </a:blip>
                    <a:stretch>
                      <a:fillRect/>
                    </a:stretch>
                  </pic:blipFill>
                  <pic:spPr>
                    <a:xfrm>
                      <a:off x="0" y="0"/>
                      <a:ext cx="4688087" cy="5384343"/>
                    </a:xfrm>
                    <a:prstGeom prst="rect">
                      <a:avLst/>
                    </a:prstGeom>
                  </pic:spPr>
                </pic:pic>
              </a:graphicData>
            </a:graphic>
          </wp:inline>
        </w:drawing>
      </w:r>
    </w:p>
    <w:p w:rsidR="006D4110" w:rsidRPr="00887E80" w:rsidRDefault="006D4110" w:rsidP="006D4110">
      <w:pPr>
        <w:rPr>
          <w:lang w:val="es-ES"/>
        </w:rPr>
      </w:pPr>
    </w:p>
    <w:p w:rsidR="006D4110" w:rsidRDefault="006D4110" w:rsidP="006D4110">
      <w:pPr>
        <w:rPr>
          <w:lang w:val="es-ES"/>
        </w:rPr>
      </w:pPr>
    </w:p>
    <w:p w:rsidR="006D4110" w:rsidRDefault="006D4110" w:rsidP="006D4110">
      <w:pPr>
        <w:tabs>
          <w:tab w:val="left" w:pos="2580"/>
        </w:tabs>
        <w:rPr>
          <w:b/>
          <w:sz w:val="32"/>
          <w:szCs w:val="32"/>
          <w:lang w:val="es-ES"/>
        </w:rPr>
      </w:pPr>
    </w:p>
    <w:p w:rsidR="005E319A" w:rsidRDefault="005E319A" w:rsidP="006D4110">
      <w:pPr>
        <w:tabs>
          <w:tab w:val="left" w:pos="2580"/>
        </w:tabs>
        <w:rPr>
          <w:b/>
          <w:sz w:val="32"/>
          <w:szCs w:val="32"/>
          <w:lang w:val="es-ES"/>
        </w:rPr>
      </w:pPr>
    </w:p>
    <w:p w:rsidR="005E319A" w:rsidRDefault="005E319A" w:rsidP="006D4110">
      <w:pPr>
        <w:tabs>
          <w:tab w:val="left" w:pos="2580"/>
        </w:tabs>
        <w:rPr>
          <w:b/>
          <w:sz w:val="32"/>
          <w:szCs w:val="32"/>
          <w:lang w:val="es-ES"/>
        </w:rPr>
      </w:pPr>
    </w:p>
    <w:p w:rsidR="006D4110" w:rsidRDefault="006D4110" w:rsidP="006D4110">
      <w:pPr>
        <w:tabs>
          <w:tab w:val="left" w:pos="2580"/>
        </w:tabs>
        <w:rPr>
          <w:b/>
          <w:sz w:val="32"/>
          <w:szCs w:val="32"/>
          <w:lang w:val="es-ES"/>
        </w:rPr>
      </w:pPr>
    </w:p>
    <w:p w:rsidR="006D4110" w:rsidRDefault="006D4110" w:rsidP="006D4110">
      <w:pPr>
        <w:tabs>
          <w:tab w:val="left" w:pos="2580"/>
        </w:tabs>
        <w:rPr>
          <w:b/>
          <w:sz w:val="32"/>
          <w:szCs w:val="32"/>
          <w:lang w:val="es-ES"/>
        </w:rPr>
      </w:pPr>
    </w:p>
    <w:p w:rsidR="006D4110" w:rsidRDefault="006D4110" w:rsidP="006D4110">
      <w:pPr>
        <w:pStyle w:val="Ttulo2"/>
        <w:rPr>
          <w:lang w:val="es-ES"/>
        </w:rPr>
      </w:pPr>
      <w:bookmarkStart w:id="11" w:name="_Toc479341903"/>
      <w:r>
        <w:rPr>
          <w:lang w:val="es-ES"/>
        </w:rPr>
        <w:lastRenderedPageBreak/>
        <w:t xml:space="preserve">3.1.1.3 </w:t>
      </w:r>
      <w:r>
        <w:rPr>
          <w:lang w:val="es-ES"/>
        </w:rPr>
        <w:tab/>
      </w:r>
      <w:r w:rsidRPr="00D77E3A">
        <w:rPr>
          <w:lang w:val="es-ES"/>
        </w:rPr>
        <w:t>Tipo diamante</w:t>
      </w:r>
      <w:bookmarkEnd w:id="11"/>
    </w:p>
    <w:p w:rsidR="006D4110" w:rsidRDefault="006D4110" w:rsidP="005E319A">
      <w:pPr>
        <w:tabs>
          <w:tab w:val="left" w:pos="2580"/>
        </w:tabs>
        <w:jc w:val="center"/>
        <w:rPr>
          <w:b/>
          <w:sz w:val="32"/>
          <w:szCs w:val="32"/>
          <w:lang w:val="es-ES"/>
        </w:rPr>
      </w:pPr>
      <w:r>
        <w:rPr>
          <w:b/>
          <w:noProof/>
          <w:sz w:val="32"/>
          <w:szCs w:val="32"/>
          <w:lang w:eastAsia="es-CO"/>
        </w:rPr>
        <w:drawing>
          <wp:inline distT="0" distB="0" distL="0" distR="0" wp14:anchorId="3925ECF6" wp14:editId="7F00609F">
            <wp:extent cx="4429125" cy="539276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 (2).png"/>
                    <pic:cNvPicPr/>
                  </pic:nvPicPr>
                  <pic:blipFill>
                    <a:blip r:embed="rId13">
                      <a:extLst>
                        <a:ext uri="{28A0092B-C50C-407E-A947-70E740481C1C}">
                          <a14:useLocalDpi xmlns:a14="http://schemas.microsoft.com/office/drawing/2010/main" val="0"/>
                        </a:ext>
                      </a:extLst>
                    </a:blip>
                    <a:stretch>
                      <a:fillRect/>
                    </a:stretch>
                  </pic:blipFill>
                  <pic:spPr>
                    <a:xfrm>
                      <a:off x="0" y="0"/>
                      <a:ext cx="4432194" cy="5396498"/>
                    </a:xfrm>
                    <a:prstGeom prst="rect">
                      <a:avLst/>
                    </a:prstGeom>
                  </pic:spPr>
                </pic:pic>
              </a:graphicData>
            </a:graphic>
          </wp:inline>
        </w:drawing>
      </w:r>
    </w:p>
    <w:p w:rsidR="006D4110" w:rsidRDefault="006D4110" w:rsidP="006D4110">
      <w:pPr>
        <w:rPr>
          <w:sz w:val="32"/>
          <w:szCs w:val="32"/>
          <w:lang w:val="es-ES"/>
        </w:rPr>
      </w:pPr>
    </w:p>
    <w:p w:rsidR="006D4110" w:rsidRDefault="006D4110" w:rsidP="006D4110">
      <w:pPr>
        <w:jc w:val="center"/>
        <w:rPr>
          <w:sz w:val="32"/>
          <w:szCs w:val="32"/>
          <w:lang w:val="es-ES"/>
        </w:rPr>
      </w:pPr>
    </w:p>
    <w:p w:rsidR="006D4110" w:rsidRDefault="006D4110" w:rsidP="006D4110">
      <w:pPr>
        <w:jc w:val="center"/>
        <w:rPr>
          <w:sz w:val="32"/>
          <w:szCs w:val="32"/>
          <w:lang w:val="es-ES"/>
        </w:rPr>
      </w:pPr>
      <w:r>
        <w:rPr>
          <w:noProof/>
          <w:sz w:val="32"/>
          <w:szCs w:val="32"/>
          <w:lang w:eastAsia="es-CO"/>
        </w:rPr>
        <w:lastRenderedPageBreak/>
        <w:drawing>
          <wp:inline distT="0" distB="0" distL="0" distR="0" wp14:anchorId="4C87AA00" wp14:editId="0B918DC2">
            <wp:extent cx="4543425" cy="5785309"/>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zzzzz (2).png"/>
                    <pic:cNvPicPr/>
                  </pic:nvPicPr>
                  <pic:blipFill>
                    <a:blip r:embed="rId14">
                      <a:extLst>
                        <a:ext uri="{28A0092B-C50C-407E-A947-70E740481C1C}">
                          <a14:useLocalDpi xmlns:a14="http://schemas.microsoft.com/office/drawing/2010/main" val="0"/>
                        </a:ext>
                      </a:extLst>
                    </a:blip>
                    <a:stretch>
                      <a:fillRect/>
                    </a:stretch>
                  </pic:blipFill>
                  <pic:spPr>
                    <a:xfrm>
                      <a:off x="0" y="0"/>
                      <a:ext cx="4544627" cy="5786840"/>
                    </a:xfrm>
                    <a:prstGeom prst="rect">
                      <a:avLst/>
                    </a:prstGeom>
                  </pic:spPr>
                </pic:pic>
              </a:graphicData>
            </a:graphic>
          </wp:inline>
        </w:drawing>
      </w:r>
    </w:p>
    <w:p w:rsidR="006D4110" w:rsidRDefault="006D4110" w:rsidP="006D4110">
      <w:pPr>
        <w:tabs>
          <w:tab w:val="left" w:pos="3570"/>
        </w:tabs>
        <w:rPr>
          <w:sz w:val="32"/>
          <w:szCs w:val="32"/>
          <w:lang w:val="es-ES"/>
        </w:rPr>
      </w:pPr>
      <w:r>
        <w:rPr>
          <w:sz w:val="32"/>
          <w:szCs w:val="32"/>
          <w:lang w:val="es-ES"/>
        </w:rPr>
        <w:tab/>
      </w:r>
    </w:p>
    <w:p w:rsidR="006D4110" w:rsidRDefault="006D4110" w:rsidP="006D4110">
      <w:pPr>
        <w:tabs>
          <w:tab w:val="left" w:pos="3570"/>
        </w:tabs>
        <w:rPr>
          <w:sz w:val="32"/>
          <w:szCs w:val="32"/>
          <w:lang w:val="es-ES"/>
        </w:rPr>
      </w:pPr>
    </w:p>
    <w:p w:rsidR="006D4110" w:rsidRPr="0087086F" w:rsidRDefault="006D4110" w:rsidP="005E319A">
      <w:pPr>
        <w:tabs>
          <w:tab w:val="left" w:pos="3570"/>
        </w:tabs>
        <w:jc w:val="center"/>
        <w:rPr>
          <w:sz w:val="32"/>
          <w:szCs w:val="32"/>
          <w:lang w:val="es-ES"/>
        </w:rPr>
      </w:pPr>
      <w:r>
        <w:rPr>
          <w:noProof/>
          <w:sz w:val="32"/>
          <w:szCs w:val="32"/>
          <w:lang w:eastAsia="es-CO"/>
        </w:rPr>
        <w:lastRenderedPageBreak/>
        <w:drawing>
          <wp:inline distT="0" distB="0" distL="0" distR="0" wp14:anchorId="69F7F117" wp14:editId="67E8E03C">
            <wp:extent cx="4543425" cy="55449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gg (2).png"/>
                    <pic:cNvPicPr/>
                  </pic:nvPicPr>
                  <pic:blipFill>
                    <a:blip r:embed="rId15">
                      <a:extLst>
                        <a:ext uri="{28A0092B-C50C-407E-A947-70E740481C1C}">
                          <a14:useLocalDpi xmlns:a14="http://schemas.microsoft.com/office/drawing/2010/main" val="0"/>
                        </a:ext>
                      </a:extLst>
                    </a:blip>
                    <a:stretch>
                      <a:fillRect/>
                    </a:stretch>
                  </pic:blipFill>
                  <pic:spPr>
                    <a:xfrm>
                      <a:off x="0" y="0"/>
                      <a:ext cx="4544046" cy="5545737"/>
                    </a:xfrm>
                    <a:prstGeom prst="rect">
                      <a:avLst/>
                    </a:prstGeom>
                  </pic:spPr>
                </pic:pic>
              </a:graphicData>
            </a:graphic>
          </wp:inline>
        </w:drawing>
      </w:r>
    </w:p>
    <w:p w:rsidR="00621B17" w:rsidRDefault="00621B17" w:rsidP="00621B17">
      <w:pPr>
        <w:rPr>
          <w:lang w:val="es-ES"/>
        </w:rPr>
      </w:pPr>
    </w:p>
    <w:p w:rsidR="00621B17" w:rsidRDefault="00621B17" w:rsidP="00621B17">
      <w:pPr>
        <w:rPr>
          <w:lang w:val="es-ES"/>
        </w:rPr>
      </w:pPr>
    </w:p>
    <w:p w:rsidR="00621B17" w:rsidRDefault="00621B17" w:rsidP="00621B17">
      <w:pPr>
        <w:rPr>
          <w:lang w:val="es-ES"/>
        </w:rPr>
      </w:pPr>
    </w:p>
    <w:p w:rsidR="00CC570B" w:rsidRDefault="00CC570B">
      <w:pPr>
        <w:spacing w:after="0" w:line="240" w:lineRule="auto"/>
        <w:rPr>
          <w:lang w:val="es-ES"/>
        </w:rPr>
      </w:pPr>
    </w:p>
    <w:p w:rsidR="006D4110" w:rsidRDefault="006D4110">
      <w:pPr>
        <w:spacing w:after="0" w:line="240" w:lineRule="auto"/>
        <w:rPr>
          <w:lang w:val="es-ES"/>
        </w:rPr>
      </w:pPr>
    </w:p>
    <w:p w:rsidR="0071489E" w:rsidRDefault="0071489E">
      <w:pPr>
        <w:spacing w:after="0" w:line="240" w:lineRule="auto"/>
        <w:rPr>
          <w:lang w:val="es-ES"/>
        </w:rPr>
      </w:pPr>
    </w:p>
    <w:p w:rsidR="0071489E" w:rsidRDefault="0071489E">
      <w:pPr>
        <w:spacing w:after="0" w:line="240" w:lineRule="auto"/>
        <w:rPr>
          <w:lang w:val="es-ES"/>
        </w:rPr>
      </w:pPr>
    </w:p>
    <w:p w:rsidR="0071489E" w:rsidRDefault="0071489E">
      <w:pPr>
        <w:spacing w:after="0" w:line="240" w:lineRule="auto"/>
        <w:rPr>
          <w:lang w:val="es-ES"/>
        </w:rPr>
      </w:pPr>
    </w:p>
    <w:p w:rsidR="0071489E" w:rsidRDefault="0071489E">
      <w:pPr>
        <w:spacing w:after="0" w:line="240" w:lineRule="auto"/>
        <w:rPr>
          <w:lang w:val="es-ES"/>
        </w:rPr>
      </w:pPr>
    </w:p>
    <w:p w:rsidR="0071489E" w:rsidRDefault="0071489E">
      <w:pPr>
        <w:spacing w:after="0" w:line="240" w:lineRule="auto"/>
        <w:rPr>
          <w:lang w:val="es-ES"/>
        </w:rPr>
      </w:pPr>
    </w:p>
    <w:p w:rsidR="00CC570B" w:rsidRDefault="00CC570B" w:rsidP="00526E2A">
      <w:pPr>
        <w:pStyle w:val="Ttulo2"/>
        <w:numPr>
          <w:ilvl w:val="1"/>
          <w:numId w:val="11"/>
        </w:numPr>
        <w:rPr>
          <w:lang w:val="es-ES"/>
        </w:rPr>
      </w:pPr>
      <w:bookmarkStart w:id="12" w:name="_Toc479341904"/>
      <w:r>
        <w:rPr>
          <w:lang w:val="es-ES"/>
        </w:rPr>
        <w:lastRenderedPageBreak/>
        <w:t>Levantamiento de información</w:t>
      </w:r>
      <w:bookmarkEnd w:id="12"/>
      <w:r>
        <w:rPr>
          <w:lang w:val="es-ES"/>
        </w:rPr>
        <w:t xml:space="preserve"> </w:t>
      </w:r>
    </w:p>
    <w:p w:rsidR="00256EDB" w:rsidRDefault="005E43F7" w:rsidP="00256EDB">
      <w:pPr>
        <w:rPr>
          <w:lang w:val="es-ES"/>
        </w:rPr>
      </w:pPr>
      <w:r>
        <w:rPr>
          <w:lang w:val="es-ES"/>
        </w:rPr>
        <w:t>En nuestro levantamiento de información obtuvimos las siguientes tablas y graficas del DANE las cueles nos brindan una sufriente información sobre el uso de las TIC con la que nos apoyamos pa</w:t>
      </w:r>
      <w:r w:rsidR="001F04E3">
        <w:rPr>
          <w:lang w:val="es-ES"/>
        </w:rPr>
        <w:t>ra nuestro proyecto.</w:t>
      </w:r>
    </w:p>
    <w:tbl>
      <w:tblPr>
        <w:tblW w:w="10632" w:type="dxa"/>
        <w:tblInd w:w="-497" w:type="dxa"/>
        <w:tblCellMar>
          <w:left w:w="70" w:type="dxa"/>
          <w:right w:w="70" w:type="dxa"/>
        </w:tblCellMar>
        <w:tblLook w:val="04A0" w:firstRow="1" w:lastRow="0" w:firstColumn="1" w:lastColumn="0" w:noHBand="0" w:noVBand="1"/>
      </w:tblPr>
      <w:tblGrid>
        <w:gridCol w:w="2977"/>
        <w:gridCol w:w="841"/>
        <w:gridCol w:w="1994"/>
        <w:gridCol w:w="1701"/>
        <w:gridCol w:w="1985"/>
        <w:gridCol w:w="1134"/>
      </w:tblGrid>
      <w:tr w:rsidR="005C60A6" w:rsidRPr="005C60A6" w:rsidTr="005C60A6">
        <w:trPr>
          <w:trHeight w:val="315"/>
        </w:trPr>
        <w:tc>
          <w:tcPr>
            <w:tcW w:w="5812" w:type="dxa"/>
            <w:gridSpan w:val="3"/>
            <w:tcBorders>
              <w:top w:val="nil"/>
              <w:left w:val="nil"/>
              <w:bottom w:val="nil"/>
              <w:right w:val="nil"/>
            </w:tcBorders>
            <w:shd w:val="clear" w:color="000000" w:fill="FFFFFF"/>
            <w:noWrap/>
            <w:vAlign w:val="bottom"/>
            <w:hideMark/>
          </w:tcPr>
          <w:p w:rsidR="005C60A6" w:rsidRPr="004840EC" w:rsidRDefault="0088755B" w:rsidP="005C60A6">
            <w:pPr>
              <w:spacing w:after="0" w:line="240" w:lineRule="auto"/>
              <w:rPr>
                <w:rFonts w:eastAsia="Times New Roman"/>
                <w:bCs/>
                <w:lang w:eastAsia="es-CO"/>
              </w:rPr>
            </w:pPr>
            <w:r w:rsidRPr="004840EC">
              <w:rPr>
                <w:rFonts w:eastAsia="Times New Roman"/>
                <w:bCs/>
                <w:lang w:eastAsia="es-CO"/>
              </w:rPr>
              <w:t>Número de sedes según frecuencia uso de los equipos de cómputo básica secundaria.</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13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r>
      <w:tr w:rsidR="005C60A6" w:rsidRPr="005C60A6" w:rsidTr="005C60A6">
        <w:trPr>
          <w:trHeight w:val="315"/>
        </w:trPr>
        <w:tc>
          <w:tcPr>
            <w:tcW w:w="2977" w:type="dxa"/>
            <w:tcBorders>
              <w:top w:val="nil"/>
              <w:left w:val="nil"/>
              <w:bottom w:val="nil"/>
              <w:right w:val="nil"/>
            </w:tcBorders>
            <w:shd w:val="clear" w:color="000000" w:fill="FFFFFF"/>
            <w:noWrap/>
            <w:vAlign w:val="bottom"/>
            <w:hideMark/>
          </w:tcPr>
          <w:p w:rsidR="005C60A6" w:rsidRPr="004840EC" w:rsidRDefault="0088755B" w:rsidP="005C60A6">
            <w:pPr>
              <w:spacing w:after="0" w:line="240" w:lineRule="auto"/>
              <w:rPr>
                <w:rFonts w:eastAsia="Times New Roman"/>
                <w:bCs/>
                <w:lang w:eastAsia="es-CO"/>
              </w:rPr>
            </w:pPr>
            <w:r w:rsidRPr="004840EC">
              <w:rPr>
                <w:rFonts w:eastAsia="Times New Roman"/>
                <w:bCs/>
                <w:lang w:eastAsia="es-CO"/>
              </w:rPr>
              <w:t>Investigación educación formal - año 2015.</w:t>
            </w:r>
          </w:p>
        </w:tc>
        <w:tc>
          <w:tcPr>
            <w:tcW w:w="841" w:type="dxa"/>
            <w:tcBorders>
              <w:top w:val="nil"/>
              <w:left w:val="nil"/>
              <w:bottom w:val="nil"/>
              <w:right w:val="nil"/>
            </w:tcBorders>
            <w:shd w:val="clear" w:color="000000" w:fill="FFFFFF"/>
            <w:noWrap/>
            <w:vAlign w:val="bottom"/>
            <w:hideMark/>
          </w:tcPr>
          <w:p w:rsidR="005C60A6" w:rsidRPr="004840EC" w:rsidRDefault="005C60A6" w:rsidP="005C60A6">
            <w:pPr>
              <w:spacing w:after="0" w:line="240" w:lineRule="auto"/>
              <w:rPr>
                <w:rFonts w:eastAsia="Times New Roman"/>
                <w:color w:val="000000"/>
                <w:sz w:val="22"/>
                <w:szCs w:val="22"/>
                <w:lang w:eastAsia="es-CO"/>
              </w:rPr>
            </w:pPr>
            <w:r w:rsidRPr="004840EC">
              <w:rPr>
                <w:rFonts w:eastAsia="Times New Roman"/>
                <w:color w:val="000000"/>
                <w:sz w:val="22"/>
                <w:szCs w:val="22"/>
                <w:lang w:eastAsia="es-CO"/>
              </w:rPr>
              <w:t> </w:t>
            </w:r>
          </w:p>
        </w:tc>
        <w:tc>
          <w:tcPr>
            <w:tcW w:w="1994" w:type="dxa"/>
            <w:tcBorders>
              <w:top w:val="nil"/>
              <w:left w:val="nil"/>
              <w:bottom w:val="nil"/>
              <w:right w:val="nil"/>
            </w:tcBorders>
            <w:shd w:val="clear" w:color="000000" w:fill="FFFFFF"/>
            <w:noWrap/>
            <w:vAlign w:val="bottom"/>
            <w:hideMark/>
          </w:tcPr>
          <w:p w:rsidR="005C60A6" w:rsidRPr="004840EC" w:rsidRDefault="005C60A6" w:rsidP="005C60A6">
            <w:pPr>
              <w:spacing w:after="0" w:line="240" w:lineRule="auto"/>
              <w:rPr>
                <w:rFonts w:eastAsia="Times New Roman"/>
                <w:color w:val="000000"/>
                <w:sz w:val="22"/>
                <w:szCs w:val="22"/>
                <w:lang w:eastAsia="es-CO"/>
              </w:rPr>
            </w:pPr>
            <w:r w:rsidRPr="004840EC">
              <w:rPr>
                <w:rFonts w:eastAsia="Times New Roman"/>
                <w:color w:val="000000"/>
                <w:sz w:val="22"/>
                <w:szCs w:val="22"/>
                <w:lang w:eastAsia="es-CO"/>
              </w:rPr>
              <w:t> </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13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r>
      <w:tr w:rsidR="005C60A6" w:rsidRPr="005C60A6" w:rsidTr="005C60A6">
        <w:trPr>
          <w:trHeight w:val="300"/>
        </w:trPr>
        <w:tc>
          <w:tcPr>
            <w:tcW w:w="2977"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c>
          <w:tcPr>
            <w:tcW w:w="113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w:t>
            </w:r>
          </w:p>
        </w:tc>
      </w:tr>
      <w:tr w:rsidR="005C60A6" w:rsidRPr="005C60A6" w:rsidTr="005C60A6">
        <w:trPr>
          <w:trHeight w:val="300"/>
        </w:trPr>
        <w:tc>
          <w:tcPr>
            <w:tcW w:w="2977"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C60A6" w:rsidRPr="005C60A6" w:rsidRDefault="005C60A6" w:rsidP="005C60A6">
            <w:pPr>
              <w:spacing w:after="0" w:line="240" w:lineRule="auto"/>
              <w:jc w:val="center"/>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Secretaría</w:t>
            </w:r>
          </w:p>
        </w:tc>
        <w:tc>
          <w:tcPr>
            <w:tcW w:w="841"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C60A6" w:rsidRPr="005C60A6" w:rsidRDefault="005C60A6" w:rsidP="005C60A6">
            <w:pPr>
              <w:spacing w:after="0" w:line="240" w:lineRule="auto"/>
              <w:jc w:val="center"/>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Total</w:t>
            </w:r>
          </w:p>
        </w:tc>
        <w:tc>
          <w:tcPr>
            <w:tcW w:w="6814" w:type="dxa"/>
            <w:gridSpan w:val="4"/>
            <w:tcBorders>
              <w:top w:val="single" w:sz="4" w:space="0" w:color="auto"/>
              <w:left w:val="nil"/>
              <w:bottom w:val="single" w:sz="4" w:space="0" w:color="auto"/>
              <w:right w:val="single" w:sz="4" w:space="0" w:color="auto"/>
            </w:tcBorders>
            <w:shd w:val="clear" w:color="000000" w:fill="FFFFFF"/>
            <w:noWrap/>
            <w:vAlign w:val="bottom"/>
            <w:hideMark/>
          </w:tcPr>
          <w:p w:rsidR="005C60A6" w:rsidRPr="005C60A6" w:rsidRDefault="005C60A6" w:rsidP="005C60A6">
            <w:pPr>
              <w:spacing w:after="0" w:line="240" w:lineRule="auto"/>
              <w:jc w:val="center"/>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FRECUENCIA USO EQUIPOS DE COMPUTO</w:t>
            </w:r>
          </w:p>
        </w:tc>
      </w:tr>
      <w:tr w:rsidR="005C60A6" w:rsidRPr="005C60A6" w:rsidTr="005C60A6">
        <w:trPr>
          <w:trHeight w:val="300"/>
        </w:trPr>
        <w:tc>
          <w:tcPr>
            <w:tcW w:w="2977" w:type="dxa"/>
            <w:vMerge/>
            <w:tcBorders>
              <w:top w:val="single" w:sz="4" w:space="0" w:color="auto"/>
              <w:left w:val="single" w:sz="4" w:space="0" w:color="auto"/>
              <w:bottom w:val="single" w:sz="4" w:space="0" w:color="auto"/>
              <w:right w:val="single" w:sz="4" w:space="0" w:color="auto"/>
            </w:tcBorders>
            <w:vAlign w:val="center"/>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p>
        </w:tc>
        <w:tc>
          <w:tcPr>
            <w:tcW w:w="841" w:type="dxa"/>
            <w:vMerge/>
            <w:tcBorders>
              <w:top w:val="single" w:sz="4" w:space="0" w:color="auto"/>
              <w:left w:val="single" w:sz="4" w:space="0" w:color="auto"/>
              <w:bottom w:val="single" w:sz="4" w:space="0" w:color="auto"/>
              <w:right w:val="single" w:sz="4" w:space="0" w:color="auto"/>
            </w:tcBorders>
            <w:vAlign w:val="center"/>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p>
        </w:tc>
        <w:tc>
          <w:tcPr>
            <w:tcW w:w="1994" w:type="dxa"/>
            <w:tcBorders>
              <w:top w:val="nil"/>
              <w:left w:val="nil"/>
              <w:bottom w:val="single" w:sz="4" w:space="0" w:color="auto"/>
              <w:right w:val="single" w:sz="4" w:space="0" w:color="auto"/>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Al menos una vez a la semana pero no todos los días</w:t>
            </w:r>
          </w:p>
        </w:tc>
        <w:tc>
          <w:tcPr>
            <w:tcW w:w="1701" w:type="dxa"/>
            <w:tcBorders>
              <w:top w:val="nil"/>
              <w:left w:val="nil"/>
              <w:bottom w:val="single" w:sz="4" w:space="0" w:color="auto"/>
              <w:right w:val="single" w:sz="4" w:space="0" w:color="auto"/>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Al menos una vez al mes pero no cada semana</w:t>
            </w:r>
          </w:p>
        </w:tc>
        <w:tc>
          <w:tcPr>
            <w:tcW w:w="1985" w:type="dxa"/>
            <w:tcBorders>
              <w:top w:val="nil"/>
              <w:left w:val="nil"/>
              <w:bottom w:val="single" w:sz="4" w:space="0" w:color="auto"/>
              <w:right w:val="single" w:sz="4" w:space="0" w:color="auto"/>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Al menos una vez al mes pero no todos los meses del año</w:t>
            </w:r>
          </w:p>
        </w:tc>
        <w:tc>
          <w:tcPr>
            <w:tcW w:w="1134" w:type="dxa"/>
            <w:tcBorders>
              <w:top w:val="nil"/>
              <w:left w:val="nil"/>
              <w:bottom w:val="single" w:sz="4" w:space="0" w:color="auto"/>
              <w:right w:val="single" w:sz="4" w:space="0" w:color="auto"/>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Todos los días de la semana</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center"/>
            <w:hideMark/>
          </w:tcPr>
          <w:p w:rsidR="005C60A6" w:rsidRPr="005C60A6" w:rsidRDefault="005C60A6" w:rsidP="005C60A6">
            <w:pPr>
              <w:spacing w:after="0" w:line="240" w:lineRule="auto"/>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TOTAL NACIONAL</w:t>
            </w:r>
          </w:p>
        </w:tc>
        <w:tc>
          <w:tcPr>
            <w:tcW w:w="841" w:type="dxa"/>
            <w:tcBorders>
              <w:top w:val="nil"/>
              <w:left w:val="nil"/>
              <w:bottom w:val="nil"/>
              <w:right w:val="nil"/>
            </w:tcBorders>
            <w:shd w:val="clear" w:color="000000" w:fill="E7E6E6"/>
            <w:noWrap/>
            <w:vAlign w:val="center"/>
            <w:hideMark/>
          </w:tcPr>
          <w:p w:rsidR="005C60A6" w:rsidRPr="005C60A6" w:rsidRDefault="005C60A6" w:rsidP="005C60A6">
            <w:pPr>
              <w:spacing w:after="0" w:line="240" w:lineRule="auto"/>
              <w:jc w:val="right"/>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12.556</w:t>
            </w:r>
          </w:p>
        </w:tc>
        <w:tc>
          <w:tcPr>
            <w:tcW w:w="1994" w:type="dxa"/>
            <w:tcBorders>
              <w:top w:val="nil"/>
              <w:left w:val="nil"/>
              <w:bottom w:val="nil"/>
              <w:right w:val="nil"/>
            </w:tcBorders>
            <w:shd w:val="clear" w:color="000000" w:fill="E7E6E6"/>
            <w:noWrap/>
            <w:vAlign w:val="center"/>
            <w:hideMark/>
          </w:tcPr>
          <w:p w:rsidR="005C60A6" w:rsidRPr="005C60A6" w:rsidRDefault="005C60A6" w:rsidP="005C60A6">
            <w:pPr>
              <w:spacing w:after="0" w:line="240" w:lineRule="auto"/>
              <w:jc w:val="right"/>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7.404</w:t>
            </w:r>
          </w:p>
        </w:tc>
        <w:tc>
          <w:tcPr>
            <w:tcW w:w="1701" w:type="dxa"/>
            <w:tcBorders>
              <w:top w:val="nil"/>
              <w:left w:val="nil"/>
              <w:bottom w:val="nil"/>
              <w:right w:val="nil"/>
            </w:tcBorders>
            <w:shd w:val="clear" w:color="000000" w:fill="E7E6E6"/>
            <w:noWrap/>
            <w:vAlign w:val="center"/>
            <w:hideMark/>
          </w:tcPr>
          <w:p w:rsidR="005C60A6" w:rsidRPr="005C60A6" w:rsidRDefault="005C60A6" w:rsidP="005C60A6">
            <w:pPr>
              <w:spacing w:after="0" w:line="240" w:lineRule="auto"/>
              <w:jc w:val="right"/>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131</w:t>
            </w:r>
          </w:p>
        </w:tc>
        <w:tc>
          <w:tcPr>
            <w:tcW w:w="1985" w:type="dxa"/>
            <w:tcBorders>
              <w:top w:val="nil"/>
              <w:left w:val="nil"/>
              <w:bottom w:val="nil"/>
              <w:right w:val="nil"/>
            </w:tcBorders>
            <w:shd w:val="clear" w:color="000000" w:fill="E7E6E6"/>
            <w:noWrap/>
            <w:vAlign w:val="center"/>
            <w:hideMark/>
          </w:tcPr>
          <w:p w:rsidR="005C60A6" w:rsidRPr="005C60A6" w:rsidRDefault="005C60A6" w:rsidP="005C60A6">
            <w:pPr>
              <w:spacing w:after="0" w:line="240" w:lineRule="auto"/>
              <w:jc w:val="right"/>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11</w:t>
            </w:r>
          </w:p>
        </w:tc>
        <w:tc>
          <w:tcPr>
            <w:tcW w:w="1134" w:type="dxa"/>
            <w:tcBorders>
              <w:top w:val="nil"/>
              <w:left w:val="nil"/>
              <w:bottom w:val="nil"/>
              <w:right w:val="single" w:sz="4" w:space="0" w:color="auto"/>
            </w:tcBorders>
            <w:shd w:val="clear" w:color="000000" w:fill="E7E6E6"/>
            <w:noWrap/>
            <w:vAlign w:val="center"/>
            <w:hideMark/>
          </w:tcPr>
          <w:p w:rsidR="005C60A6" w:rsidRPr="005C60A6" w:rsidRDefault="005C60A6" w:rsidP="005C60A6">
            <w:pPr>
              <w:spacing w:after="0" w:line="240" w:lineRule="auto"/>
              <w:jc w:val="right"/>
              <w:rPr>
                <w:rFonts w:ascii="Calibri" w:eastAsia="Times New Roman" w:hAnsi="Calibri" w:cs="Calibri"/>
                <w:b/>
                <w:bCs/>
                <w:color w:val="000000"/>
                <w:sz w:val="22"/>
                <w:szCs w:val="22"/>
                <w:lang w:eastAsia="es-CO"/>
              </w:rPr>
            </w:pPr>
            <w:r w:rsidRPr="005C60A6">
              <w:rPr>
                <w:rFonts w:ascii="Calibri" w:eastAsia="Times New Roman" w:hAnsi="Calibri" w:cs="Calibri"/>
                <w:b/>
                <w:bCs/>
                <w:color w:val="000000"/>
                <w:sz w:val="22"/>
                <w:szCs w:val="22"/>
                <w:lang w:eastAsia="es-CO"/>
              </w:rPr>
              <w:t>5.010</w:t>
            </w:r>
          </w:p>
        </w:tc>
      </w:tr>
      <w:tr w:rsidR="005C60A6" w:rsidRPr="005C60A6" w:rsidTr="005C60A6">
        <w:trPr>
          <w:trHeight w:val="300"/>
        </w:trPr>
        <w:tc>
          <w:tcPr>
            <w:tcW w:w="2977" w:type="dxa"/>
            <w:tcBorders>
              <w:top w:val="nil"/>
              <w:left w:val="single" w:sz="4" w:space="0" w:color="auto"/>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Amazonas</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20</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10</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10</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Antioquia</w:t>
            </w:r>
          </w:p>
        </w:tc>
        <w:tc>
          <w:tcPr>
            <w:tcW w:w="84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884</w:t>
            </w:r>
          </w:p>
        </w:tc>
        <w:tc>
          <w:tcPr>
            <w:tcW w:w="1994"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424</w:t>
            </w:r>
          </w:p>
        </w:tc>
        <w:tc>
          <w:tcPr>
            <w:tcW w:w="170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15</w:t>
            </w:r>
          </w:p>
        </w:tc>
        <w:tc>
          <w:tcPr>
            <w:tcW w:w="1985"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w:t>
            </w:r>
          </w:p>
        </w:tc>
        <w:tc>
          <w:tcPr>
            <w:tcW w:w="1134" w:type="dxa"/>
            <w:tcBorders>
              <w:top w:val="nil"/>
              <w:left w:val="nil"/>
              <w:bottom w:val="nil"/>
              <w:right w:val="single" w:sz="4" w:space="0" w:color="auto"/>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443</w:t>
            </w:r>
          </w:p>
        </w:tc>
      </w:tr>
      <w:tr w:rsidR="005C60A6" w:rsidRPr="005C60A6" w:rsidTr="005C60A6">
        <w:trPr>
          <w:trHeight w:val="300"/>
        </w:trPr>
        <w:tc>
          <w:tcPr>
            <w:tcW w:w="2977" w:type="dxa"/>
            <w:tcBorders>
              <w:top w:val="nil"/>
              <w:left w:val="single" w:sz="4" w:space="0" w:color="auto"/>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Arauca</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68</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46</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22</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bottom"/>
            <w:hideMark/>
          </w:tcPr>
          <w:p w:rsidR="005C60A6" w:rsidRPr="002E60CA"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xml:space="preserve">Departamental de </w:t>
            </w:r>
            <w:r w:rsidR="002E60CA" w:rsidRPr="005C60A6">
              <w:rPr>
                <w:rFonts w:ascii="Calibri" w:eastAsia="Times New Roman" w:hAnsi="Calibri" w:cs="Calibri"/>
                <w:color w:val="000000"/>
                <w:sz w:val="22"/>
                <w:szCs w:val="22"/>
                <w:lang w:eastAsia="es-CO"/>
              </w:rPr>
              <w:t>Atlántico</w:t>
            </w:r>
          </w:p>
        </w:tc>
        <w:tc>
          <w:tcPr>
            <w:tcW w:w="84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104</w:t>
            </w:r>
          </w:p>
        </w:tc>
        <w:tc>
          <w:tcPr>
            <w:tcW w:w="1994"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51</w:t>
            </w:r>
          </w:p>
        </w:tc>
        <w:tc>
          <w:tcPr>
            <w:tcW w:w="170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985"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53</w:t>
            </w:r>
          </w:p>
        </w:tc>
      </w:tr>
      <w:tr w:rsidR="005C60A6" w:rsidRPr="005C60A6" w:rsidTr="005C60A6">
        <w:trPr>
          <w:trHeight w:val="300"/>
        </w:trPr>
        <w:tc>
          <w:tcPr>
            <w:tcW w:w="2977" w:type="dxa"/>
            <w:tcBorders>
              <w:top w:val="nil"/>
              <w:left w:val="single" w:sz="4" w:space="0" w:color="auto"/>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xml:space="preserve">Departamental de </w:t>
            </w:r>
            <w:r w:rsidR="002E60CA" w:rsidRPr="005C60A6">
              <w:rPr>
                <w:rFonts w:ascii="Calibri" w:eastAsia="Times New Roman" w:hAnsi="Calibri" w:cs="Calibri"/>
                <w:color w:val="000000"/>
                <w:sz w:val="22"/>
                <w:szCs w:val="22"/>
                <w:lang w:eastAsia="es-CO"/>
              </w:rPr>
              <w:t>Bolívar</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239</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154</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6</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79</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xml:space="preserve">Departamental de </w:t>
            </w:r>
            <w:r w:rsidR="002E60CA" w:rsidRPr="005C60A6">
              <w:rPr>
                <w:rFonts w:ascii="Calibri" w:eastAsia="Times New Roman" w:hAnsi="Calibri" w:cs="Calibri"/>
                <w:color w:val="000000"/>
                <w:sz w:val="22"/>
                <w:szCs w:val="22"/>
                <w:lang w:eastAsia="es-CO"/>
              </w:rPr>
              <w:t>Boyacá</w:t>
            </w:r>
          </w:p>
        </w:tc>
        <w:tc>
          <w:tcPr>
            <w:tcW w:w="84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337</w:t>
            </w:r>
          </w:p>
        </w:tc>
        <w:tc>
          <w:tcPr>
            <w:tcW w:w="1994"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161</w:t>
            </w:r>
          </w:p>
        </w:tc>
        <w:tc>
          <w:tcPr>
            <w:tcW w:w="170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w:t>
            </w:r>
          </w:p>
        </w:tc>
        <w:tc>
          <w:tcPr>
            <w:tcW w:w="1985"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175</w:t>
            </w:r>
          </w:p>
        </w:tc>
      </w:tr>
      <w:tr w:rsidR="005C60A6" w:rsidRPr="005C60A6" w:rsidTr="005C60A6">
        <w:trPr>
          <w:trHeight w:val="300"/>
        </w:trPr>
        <w:tc>
          <w:tcPr>
            <w:tcW w:w="2977" w:type="dxa"/>
            <w:tcBorders>
              <w:top w:val="nil"/>
              <w:left w:val="single" w:sz="4" w:space="0" w:color="auto"/>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Caldas</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267</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171</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95</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 xml:space="preserve">Departamental de </w:t>
            </w:r>
            <w:r w:rsidR="00F857B0" w:rsidRPr="005C60A6">
              <w:rPr>
                <w:rFonts w:ascii="Calibri" w:eastAsia="Times New Roman" w:hAnsi="Calibri" w:cs="Calibri"/>
                <w:color w:val="000000"/>
                <w:sz w:val="22"/>
                <w:szCs w:val="22"/>
                <w:lang w:eastAsia="es-CO"/>
              </w:rPr>
              <w:t>Caquetá</w:t>
            </w:r>
          </w:p>
        </w:tc>
        <w:tc>
          <w:tcPr>
            <w:tcW w:w="84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180</w:t>
            </w:r>
          </w:p>
        </w:tc>
        <w:tc>
          <w:tcPr>
            <w:tcW w:w="1994"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144</w:t>
            </w:r>
          </w:p>
        </w:tc>
        <w:tc>
          <w:tcPr>
            <w:tcW w:w="170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3</w:t>
            </w:r>
          </w:p>
        </w:tc>
        <w:tc>
          <w:tcPr>
            <w:tcW w:w="1985"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33</w:t>
            </w:r>
          </w:p>
        </w:tc>
      </w:tr>
      <w:tr w:rsidR="005C60A6" w:rsidRPr="005C60A6" w:rsidTr="005C60A6">
        <w:trPr>
          <w:trHeight w:val="300"/>
        </w:trPr>
        <w:tc>
          <w:tcPr>
            <w:tcW w:w="2977" w:type="dxa"/>
            <w:tcBorders>
              <w:top w:val="nil"/>
              <w:left w:val="single" w:sz="4" w:space="0" w:color="auto"/>
              <w:bottom w:val="nil"/>
              <w:right w:val="nil"/>
            </w:tcBorders>
            <w:shd w:val="clear" w:color="000000" w:fill="FFFFFF"/>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Casanare</w:t>
            </w:r>
          </w:p>
        </w:tc>
        <w:tc>
          <w:tcPr>
            <w:tcW w:w="84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80</w:t>
            </w:r>
          </w:p>
        </w:tc>
        <w:tc>
          <w:tcPr>
            <w:tcW w:w="1994"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40</w:t>
            </w:r>
          </w:p>
        </w:tc>
        <w:tc>
          <w:tcPr>
            <w:tcW w:w="1701"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w:t>
            </w:r>
          </w:p>
        </w:tc>
        <w:tc>
          <w:tcPr>
            <w:tcW w:w="1985" w:type="dxa"/>
            <w:tcBorders>
              <w:top w:val="nil"/>
              <w:left w:val="nil"/>
              <w:bottom w:val="nil"/>
              <w:right w:val="nil"/>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0</w:t>
            </w:r>
          </w:p>
        </w:tc>
        <w:tc>
          <w:tcPr>
            <w:tcW w:w="1134" w:type="dxa"/>
            <w:tcBorders>
              <w:top w:val="nil"/>
              <w:left w:val="nil"/>
              <w:bottom w:val="nil"/>
              <w:right w:val="single" w:sz="4" w:space="0" w:color="auto"/>
            </w:tcBorders>
            <w:shd w:val="clear" w:color="000000" w:fill="FFFFFF"/>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39</w:t>
            </w:r>
          </w:p>
        </w:tc>
      </w:tr>
      <w:tr w:rsidR="005C60A6" w:rsidRPr="005C60A6" w:rsidTr="005C60A6">
        <w:trPr>
          <w:trHeight w:val="300"/>
        </w:trPr>
        <w:tc>
          <w:tcPr>
            <w:tcW w:w="2977" w:type="dxa"/>
            <w:tcBorders>
              <w:top w:val="nil"/>
              <w:left w:val="single" w:sz="4" w:space="0" w:color="auto"/>
              <w:bottom w:val="nil"/>
              <w:right w:val="nil"/>
            </w:tcBorders>
            <w:shd w:val="clear" w:color="000000" w:fill="E7E6E6"/>
            <w:noWrap/>
            <w:vAlign w:val="bottom"/>
            <w:hideMark/>
          </w:tcPr>
          <w:p w:rsidR="005C60A6" w:rsidRPr="005C60A6" w:rsidRDefault="005C60A6" w:rsidP="005C60A6">
            <w:pPr>
              <w:spacing w:after="0" w:line="240" w:lineRule="auto"/>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Departamental de Cauca</w:t>
            </w:r>
          </w:p>
        </w:tc>
        <w:tc>
          <w:tcPr>
            <w:tcW w:w="84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427</w:t>
            </w:r>
          </w:p>
        </w:tc>
        <w:tc>
          <w:tcPr>
            <w:tcW w:w="1994"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204</w:t>
            </w:r>
          </w:p>
        </w:tc>
        <w:tc>
          <w:tcPr>
            <w:tcW w:w="1701"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5</w:t>
            </w:r>
          </w:p>
        </w:tc>
        <w:tc>
          <w:tcPr>
            <w:tcW w:w="1985" w:type="dxa"/>
            <w:tcBorders>
              <w:top w:val="nil"/>
              <w:left w:val="nil"/>
              <w:bottom w:val="nil"/>
              <w:right w:val="nil"/>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1</w:t>
            </w:r>
          </w:p>
        </w:tc>
        <w:tc>
          <w:tcPr>
            <w:tcW w:w="1134" w:type="dxa"/>
            <w:tcBorders>
              <w:top w:val="nil"/>
              <w:left w:val="nil"/>
              <w:bottom w:val="nil"/>
              <w:right w:val="single" w:sz="4" w:space="0" w:color="auto"/>
            </w:tcBorders>
            <w:shd w:val="clear" w:color="000000" w:fill="E7E6E6"/>
            <w:noWrap/>
            <w:vAlign w:val="bottom"/>
            <w:hideMark/>
          </w:tcPr>
          <w:p w:rsidR="005C60A6" w:rsidRPr="005C60A6" w:rsidRDefault="005C60A6" w:rsidP="005C60A6">
            <w:pPr>
              <w:spacing w:after="0" w:line="240" w:lineRule="auto"/>
              <w:jc w:val="right"/>
              <w:rPr>
                <w:rFonts w:ascii="Calibri" w:eastAsia="Times New Roman" w:hAnsi="Calibri" w:cs="Calibri"/>
                <w:color w:val="000000"/>
                <w:sz w:val="22"/>
                <w:szCs w:val="22"/>
                <w:lang w:eastAsia="es-CO"/>
              </w:rPr>
            </w:pPr>
            <w:r w:rsidRPr="005C60A6">
              <w:rPr>
                <w:rFonts w:ascii="Calibri" w:eastAsia="Times New Roman" w:hAnsi="Calibri" w:cs="Calibri"/>
                <w:color w:val="000000"/>
                <w:sz w:val="22"/>
                <w:szCs w:val="22"/>
                <w:lang w:eastAsia="es-CO"/>
              </w:rPr>
              <w:t>217</w:t>
            </w:r>
          </w:p>
        </w:tc>
      </w:tr>
    </w:tbl>
    <w:p w:rsidR="00740AB3" w:rsidRDefault="00740AB3" w:rsidP="00256EDB">
      <w:pPr>
        <w:rPr>
          <w:lang w:val="es-ES"/>
        </w:rPr>
      </w:pPr>
    </w:p>
    <w:p w:rsidR="005C60A6" w:rsidRDefault="00F857B0" w:rsidP="00256EDB">
      <w:pPr>
        <w:rPr>
          <w:lang w:val="es-ES"/>
        </w:rPr>
      </w:pPr>
      <w:r>
        <w:rPr>
          <w:lang w:val="es-ES"/>
        </w:rPr>
        <w:t>*Fuente DANE.</w:t>
      </w:r>
    </w:p>
    <w:p w:rsidR="00F857B0" w:rsidRDefault="00F857B0" w:rsidP="00256EDB">
      <w:pPr>
        <w:rPr>
          <w:lang w:val="es-ES"/>
        </w:rPr>
      </w:pPr>
    </w:p>
    <w:p w:rsidR="005C60A6" w:rsidRDefault="005C60A6" w:rsidP="00256EDB">
      <w:pPr>
        <w:rPr>
          <w:lang w:val="es-ES"/>
        </w:rPr>
      </w:pPr>
    </w:p>
    <w:p w:rsidR="005C60A6" w:rsidRDefault="005C60A6" w:rsidP="00256EDB">
      <w:pPr>
        <w:rPr>
          <w:lang w:val="es-ES"/>
        </w:rPr>
      </w:pPr>
    </w:p>
    <w:p w:rsidR="005C60A6" w:rsidRDefault="005C60A6" w:rsidP="00256EDB">
      <w:pPr>
        <w:rPr>
          <w:lang w:val="es-ES"/>
        </w:rPr>
      </w:pPr>
    </w:p>
    <w:p w:rsidR="005C60A6" w:rsidRDefault="005C60A6" w:rsidP="00256EDB">
      <w:pPr>
        <w:rPr>
          <w:lang w:val="es-ES"/>
        </w:rPr>
      </w:pPr>
    </w:p>
    <w:p w:rsidR="005C60A6" w:rsidRDefault="005C60A6" w:rsidP="00256EDB">
      <w:pPr>
        <w:rPr>
          <w:lang w:val="es-ES"/>
        </w:rPr>
      </w:pPr>
    </w:p>
    <w:p w:rsidR="005C60A6" w:rsidRDefault="005C60A6" w:rsidP="00256EDB">
      <w:pPr>
        <w:rPr>
          <w:lang w:val="es-ES"/>
        </w:rPr>
      </w:pPr>
    </w:p>
    <w:p w:rsidR="005C60A6" w:rsidRDefault="005C60A6" w:rsidP="00256EDB">
      <w:pPr>
        <w:rPr>
          <w:lang w:val="es-ES"/>
        </w:rPr>
      </w:pPr>
    </w:p>
    <w:tbl>
      <w:tblPr>
        <w:tblW w:w="11841" w:type="dxa"/>
        <w:tblInd w:w="70" w:type="dxa"/>
        <w:tblCellMar>
          <w:left w:w="70" w:type="dxa"/>
          <w:right w:w="70" w:type="dxa"/>
        </w:tblCellMar>
        <w:tblLook w:val="04A0" w:firstRow="1" w:lastRow="0" w:firstColumn="1" w:lastColumn="0" w:noHBand="0" w:noVBand="1"/>
      </w:tblPr>
      <w:tblGrid>
        <w:gridCol w:w="11477"/>
        <w:gridCol w:w="195"/>
        <w:gridCol w:w="195"/>
      </w:tblGrid>
      <w:tr w:rsidR="006B0C5C" w:rsidRPr="0088755B" w:rsidTr="006B0C5C">
        <w:trPr>
          <w:trHeight w:val="315"/>
        </w:trPr>
        <w:tc>
          <w:tcPr>
            <w:tcW w:w="11841" w:type="dxa"/>
            <w:gridSpan w:val="3"/>
            <w:tcBorders>
              <w:top w:val="nil"/>
              <w:left w:val="nil"/>
              <w:bottom w:val="nil"/>
              <w:right w:val="nil"/>
            </w:tcBorders>
            <w:shd w:val="clear" w:color="000000" w:fill="FFFFFF"/>
            <w:noWrap/>
            <w:vAlign w:val="bottom"/>
            <w:hideMark/>
          </w:tcPr>
          <w:p w:rsidR="006B0C5C" w:rsidRPr="0088755B" w:rsidRDefault="0088755B" w:rsidP="006B0C5C">
            <w:pPr>
              <w:spacing w:after="0" w:line="240" w:lineRule="auto"/>
              <w:ind w:left="-75"/>
              <w:rPr>
                <w:rFonts w:eastAsia="Times New Roman"/>
                <w:bCs/>
                <w:lang w:eastAsia="es-CO"/>
              </w:rPr>
            </w:pPr>
            <w:r w:rsidRPr="0088755B">
              <w:rPr>
                <w:rFonts w:eastAsia="Times New Roman"/>
                <w:bCs/>
                <w:lang w:eastAsia="es-CO"/>
              </w:rPr>
              <w:lastRenderedPageBreak/>
              <w:t xml:space="preserve">Número de sedes según tipo uso de los equipos de cómputo zona </w:t>
            </w:r>
            <w:r w:rsidR="006B0C5C" w:rsidRPr="0088755B">
              <w:rPr>
                <w:rFonts w:eastAsia="Times New Roman"/>
                <w:bCs/>
                <w:lang w:eastAsia="es-CO"/>
              </w:rPr>
              <w:br/>
            </w:r>
            <w:r w:rsidRPr="0088755B">
              <w:rPr>
                <w:rFonts w:eastAsia="Times New Roman"/>
                <w:bCs/>
                <w:lang w:eastAsia="es-CO"/>
              </w:rPr>
              <w:t>urbana.</w:t>
            </w:r>
          </w:p>
        </w:tc>
      </w:tr>
      <w:tr w:rsidR="006B0C5C" w:rsidRPr="0088755B" w:rsidTr="006B0C5C">
        <w:trPr>
          <w:trHeight w:val="315"/>
        </w:trPr>
        <w:tc>
          <w:tcPr>
            <w:tcW w:w="11477" w:type="dxa"/>
            <w:tcBorders>
              <w:top w:val="nil"/>
              <w:left w:val="nil"/>
              <w:bottom w:val="nil"/>
              <w:right w:val="nil"/>
            </w:tcBorders>
            <w:shd w:val="clear" w:color="000000" w:fill="FFFFFF"/>
            <w:noWrap/>
            <w:vAlign w:val="bottom"/>
            <w:hideMark/>
          </w:tcPr>
          <w:p w:rsidR="006B0C5C" w:rsidRPr="0088755B" w:rsidRDefault="0088755B" w:rsidP="006B0C5C">
            <w:pPr>
              <w:spacing w:after="0" w:line="240" w:lineRule="auto"/>
              <w:ind w:left="-75"/>
              <w:rPr>
                <w:rFonts w:eastAsia="Times New Roman"/>
                <w:bCs/>
                <w:lang w:eastAsia="es-CO"/>
              </w:rPr>
            </w:pPr>
            <w:r w:rsidRPr="0088755B">
              <w:rPr>
                <w:rFonts w:eastAsia="Times New Roman"/>
                <w:bCs/>
                <w:lang w:eastAsia="es-CO"/>
              </w:rPr>
              <w:t>Investigación educación formal - año 2015.</w:t>
            </w:r>
          </w:p>
        </w:tc>
        <w:tc>
          <w:tcPr>
            <w:tcW w:w="182" w:type="dxa"/>
            <w:tcBorders>
              <w:top w:val="nil"/>
              <w:left w:val="nil"/>
              <w:bottom w:val="nil"/>
              <w:right w:val="nil"/>
            </w:tcBorders>
            <w:shd w:val="clear" w:color="000000" w:fill="FFFFFF"/>
            <w:noWrap/>
            <w:vAlign w:val="bottom"/>
            <w:hideMark/>
          </w:tcPr>
          <w:p w:rsidR="006B0C5C" w:rsidRPr="0088755B" w:rsidRDefault="006B0C5C" w:rsidP="006B0C5C">
            <w:pPr>
              <w:spacing w:after="0" w:line="240" w:lineRule="auto"/>
              <w:rPr>
                <w:rFonts w:eastAsia="Times New Roman"/>
                <w:color w:val="000000"/>
                <w:sz w:val="22"/>
                <w:szCs w:val="22"/>
                <w:lang w:eastAsia="es-CO"/>
              </w:rPr>
            </w:pPr>
            <w:r w:rsidRPr="0088755B">
              <w:rPr>
                <w:rFonts w:eastAsia="Times New Roman"/>
                <w:color w:val="000000"/>
                <w:sz w:val="22"/>
                <w:szCs w:val="22"/>
                <w:lang w:eastAsia="es-CO"/>
              </w:rPr>
              <w:t> </w:t>
            </w:r>
          </w:p>
        </w:tc>
        <w:tc>
          <w:tcPr>
            <w:tcW w:w="182" w:type="dxa"/>
            <w:tcBorders>
              <w:top w:val="nil"/>
              <w:left w:val="nil"/>
              <w:bottom w:val="nil"/>
              <w:right w:val="nil"/>
            </w:tcBorders>
            <w:shd w:val="clear" w:color="000000" w:fill="FFFFFF"/>
            <w:noWrap/>
            <w:vAlign w:val="bottom"/>
            <w:hideMark/>
          </w:tcPr>
          <w:p w:rsidR="006B0C5C" w:rsidRPr="0088755B" w:rsidRDefault="006B0C5C" w:rsidP="006B0C5C">
            <w:pPr>
              <w:spacing w:after="0" w:line="240" w:lineRule="auto"/>
              <w:rPr>
                <w:rFonts w:eastAsia="Times New Roman"/>
                <w:color w:val="000000"/>
                <w:sz w:val="22"/>
                <w:szCs w:val="22"/>
                <w:lang w:eastAsia="es-CO"/>
              </w:rPr>
            </w:pPr>
            <w:r w:rsidRPr="0088755B">
              <w:rPr>
                <w:rFonts w:eastAsia="Times New Roman"/>
                <w:color w:val="000000"/>
                <w:sz w:val="22"/>
                <w:szCs w:val="22"/>
                <w:lang w:eastAsia="es-CO"/>
              </w:rPr>
              <w:t> </w:t>
            </w:r>
          </w:p>
        </w:tc>
      </w:tr>
    </w:tbl>
    <w:p w:rsidR="00643513" w:rsidRDefault="00256EDB" w:rsidP="00F857B0">
      <w:pPr>
        <w:rPr>
          <w:lang w:val="es-ES"/>
        </w:rPr>
      </w:pPr>
      <w:r>
        <w:rPr>
          <w:noProof/>
          <w:lang w:eastAsia="es-CO"/>
        </w:rPr>
        <w:drawing>
          <wp:inline distT="0" distB="0" distL="0" distR="0" wp14:anchorId="26C7131D" wp14:editId="3E34F7E2">
            <wp:extent cx="6209030" cy="3162300"/>
            <wp:effectExtent l="0" t="0" r="1270"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6">
                      <a:extLst>
                        <a:ext uri="{28A0092B-C50C-407E-A947-70E740481C1C}">
                          <a14:useLocalDpi xmlns:a14="http://schemas.microsoft.com/office/drawing/2010/main" val="0"/>
                        </a:ext>
                      </a:extLst>
                    </a:blip>
                    <a:srcRect b="47449"/>
                    <a:stretch/>
                  </pic:blipFill>
                  <pic:spPr bwMode="auto">
                    <a:xfrm>
                      <a:off x="0" y="0"/>
                      <a:ext cx="6238811" cy="3177468"/>
                    </a:xfrm>
                    <a:prstGeom prst="rect">
                      <a:avLst/>
                    </a:prstGeom>
                    <a:noFill/>
                    <a:ln>
                      <a:noFill/>
                    </a:ln>
                    <a:extLst>
                      <a:ext uri="{53640926-AAD7-44D8-BBD7-CCE9431645EC}">
                        <a14:shadowObscured xmlns:a14="http://schemas.microsoft.com/office/drawing/2010/main"/>
                      </a:ext>
                    </a:extLst>
                  </pic:spPr>
                </pic:pic>
              </a:graphicData>
            </a:graphic>
          </wp:inline>
        </w:drawing>
      </w:r>
      <w:r w:rsidR="00F857B0">
        <w:rPr>
          <w:lang w:val="es-ES"/>
        </w:rPr>
        <w:br/>
        <w:t>*fuente DANE</w:t>
      </w:r>
    </w:p>
    <w:p w:rsidR="00643513" w:rsidRDefault="00643513" w:rsidP="005E43F7">
      <w:pPr>
        <w:ind w:left="-142"/>
        <w:rPr>
          <w:lang w:val="es-ES"/>
        </w:rPr>
      </w:pPr>
    </w:p>
    <w:p w:rsidR="00643513" w:rsidRDefault="00643513" w:rsidP="005E43F7">
      <w:pPr>
        <w:ind w:left="-142"/>
        <w:rPr>
          <w:lang w:val="es-ES"/>
        </w:rPr>
      </w:pPr>
    </w:p>
    <w:p w:rsidR="00643513" w:rsidRPr="006D4110" w:rsidRDefault="00643513" w:rsidP="008F13F1">
      <w:pPr>
        <w:rPr>
          <w:u w:val="single"/>
          <w:lang w:val="es-ES"/>
        </w:rPr>
      </w:pPr>
    </w:p>
    <w:p w:rsidR="00740AB3" w:rsidRDefault="00740AB3">
      <w:pPr>
        <w:spacing w:after="0" w:line="240" w:lineRule="auto"/>
        <w:rPr>
          <w:rFonts w:eastAsia="Times New Roman"/>
          <w:bCs/>
          <w:lang w:eastAsia="es-CO"/>
        </w:rPr>
      </w:pPr>
      <w:r>
        <w:rPr>
          <w:rFonts w:eastAsia="Times New Roman"/>
          <w:bCs/>
          <w:lang w:eastAsia="es-CO"/>
        </w:rPr>
        <w:br w:type="page"/>
      </w:r>
    </w:p>
    <w:p w:rsidR="00643513" w:rsidRPr="0088755B" w:rsidRDefault="00643513">
      <w:pPr>
        <w:spacing w:after="0" w:line="240" w:lineRule="auto"/>
        <w:rPr>
          <w:rFonts w:eastAsia="Times New Roman"/>
          <w:bCs/>
          <w:lang w:eastAsia="es-CO"/>
        </w:rPr>
      </w:pPr>
      <w:r w:rsidRPr="0088755B">
        <w:rPr>
          <w:rFonts w:eastAsia="Times New Roman"/>
          <w:bCs/>
          <w:lang w:eastAsia="es-CO"/>
        </w:rPr>
        <w:lastRenderedPageBreak/>
        <w:t>N</w:t>
      </w:r>
      <w:r w:rsidR="0088755B" w:rsidRPr="0088755B">
        <w:rPr>
          <w:rFonts w:eastAsia="Times New Roman"/>
          <w:bCs/>
          <w:lang w:eastAsia="es-CO"/>
        </w:rPr>
        <w:t>úmero de sedes según frecuencia</w:t>
      </w:r>
      <w:r w:rsidRPr="0088755B">
        <w:rPr>
          <w:rFonts w:eastAsia="Times New Roman"/>
          <w:bCs/>
          <w:lang w:eastAsia="es-CO"/>
        </w:rPr>
        <w:t xml:space="preserve"> </w:t>
      </w:r>
      <w:r w:rsidR="0088755B" w:rsidRPr="0088755B">
        <w:rPr>
          <w:rFonts w:eastAsia="Times New Roman"/>
          <w:bCs/>
          <w:lang w:eastAsia="es-CO"/>
        </w:rPr>
        <w:t>uso de los equipos de cómputo sector oficial</w:t>
      </w:r>
      <w:r w:rsidRPr="0088755B">
        <w:rPr>
          <w:rFonts w:eastAsia="Times New Roman"/>
          <w:bCs/>
          <w:lang w:eastAsia="es-CO"/>
        </w:rPr>
        <w:t>.</w:t>
      </w:r>
      <w:r w:rsidRPr="0088755B">
        <w:rPr>
          <w:rFonts w:eastAsia="Times New Roman"/>
          <w:bCs/>
          <w:lang w:eastAsia="es-CO"/>
        </w:rPr>
        <w:br/>
        <w:t>Investigación</w:t>
      </w:r>
      <w:r w:rsidR="0088755B" w:rsidRPr="0088755B">
        <w:rPr>
          <w:rFonts w:eastAsia="Times New Roman"/>
          <w:bCs/>
          <w:lang w:eastAsia="es-CO"/>
        </w:rPr>
        <w:t xml:space="preserve"> educación formal - año 2015.</w:t>
      </w:r>
    </w:p>
    <w:p w:rsidR="00CC570B" w:rsidRPr="0088755B" w:rsidRDefault="00CC570B" w:rsidP="00CC33D6">
      <w:pPr>
        <w:spacing w:after="0" w:line="240" w:lineRule="auto"/>
        <w:rPr>
          <w:color w:val="262626"/>
          <w:lang w:val="es-ES"/>
        </w:rPr>
      </w:pPr>
    </w:p>
    <w:tbl>
      <w:tblPr>
        <w:tblpPr w:leftFromText="141" w:rightFromText="141" w:vertAnchor="text" w:horzAnchor="margin" w:tblpXSpec="center" w:tblpY="151"/>
        <w:tblW w:w="10276" w:type="dxa"/>
        <w:tblCellMar>
          <w:left w:w="70" w:type="dxa"/>
          <w:right w:w="70" w:type="dxa"/>
        </w:tblCellMar>
        <w:tblLook w:val="04A0" w:firstRow="1" w:lastRow="0" w:firstColumn="1" w:lastColumn="0" w:noHBand="0" w:noVBand="1"/>
      </w:tblPr>
      <w:tblGrid>
        <w:gridCol w:w="2764"/>
        <w:gridCol w:w="757"/>
        <w:gridCol w:w="1794"/>
        <w:gridCol w:w="1843"/>
        <w:gridCol w:w="1984"/>
        <w:gridCol w:w="1134"/>
      </w:tblGrid>
      <w:tr w:rsidR="00274A30" w:rsidRPr="00DB0C96" w:rsidTr="00274A30">
        <w:trPr>
          <w:trHeight w:val="212"/>
        </w:trPr>
        <w:tc>
          <w:tcPr>
            <w:tcW w:w="2764"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4A30" w:rsidRPr="00DB0C96" w:rsidRDefault="00274A30" w:rsidP="00274A30">
            <w:pPr>
              <w:spacing w:after="0" w:line="240" w:lineRule="auto"/>
              <w:jc w:val="center"/>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Departamento</w:t>
            </w:r>
          </w:p>
        </w:tc>
        <w:tc>
          <w:tcPr>
            <w:tcW w:w="757"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4A30" w:rsidRPr="00DB0C96" w:rsidRDefault="00274A30" w:rsidP="00274A30">
            <w:pPr>
              <w:spacing w:after="0" w:line="240" w:lineRule="auto"/>
              <w:jc w:val="center"/>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Total</w:t>
            </w:r>
          </w:p>
        </w:tc>
        <w:tc>
          <w:tcPr>
            <w:tcW w:w="6755" w:type="dxa"/>
            <w:gridSpan w:val="4"/>
            <w:tcBorders>
              <w:top w:val="single" w:sz="4" w:space="0" w:color="auto"/>
              <w:left w:val="nil"/>
              <w:bottom w:val="single" w:sz="4" w:space="0" w:color="auto"/>
              <w:right w:val="single" w:sz="4" w:space="0" w:color="auto"/>
            </w:tcBorders>
            <w:shd w:val="clear" w:color="000000" w:fill="FFFFFF"/>
            <w:noWrap/>
            <w:vAlign w:val="bottom"/>
            <w:hideMark/>
          </w:tcPr>
          <w:p w:rsidR="00274A30" w:rsidRPr="00DB0C96" w:rsidRDefault="00274A30" w:rsidP="00274A30">
            <w:pPr>
              <w:spacing w:after="0" w:line="240" w:lineRule="auto"/>
              <w:jc w:val="center"/>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FRECUENCIA DE USO EQUIPOS DE COMPUTO</w:t>
            </w:r>
          </w:p>
        </w:tc>
      </w:tr>
      <w:tr w:rsidR="00274A30" w:rsidRPr="00DB0C96" w:rsidTr="00274A30">
        <w:trPr>
          <w:trHeight w:val="212"/>
        </w:trPr>
        <w:tc>
          <w:tcPr>
            <w:tcW w:w="2764" w:type="dxa"/>
            <w:vMerge/>
            <w:tcBorders>
              <w:top w:val="single" w:sz="4" w:space="0" w:color="auto"/>
              <w:left w:val="single" w:sz="4" w:space="0" w:color="auto"/>
              <w:bottom w:val="single" w:sz="4" w:space="0" w:color="auto"/>
              <w:right w:val="single" w:sz="4" w:space="0" w:color="auto"/>
            </w:tcBorders>
            <w:vAlign w:val="center"/>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p>
        </w:tc>
        <w:tc>
          <w:tcPr>
            <w:tcW w:w="757" w:type="dxa"/>
            <w:vMerge/>
            <w:tcBorders>
              <w:top w:val="single" w:sz="4" w:space="0" w:color="auto"/>
              <w:left w:val="single" w:sz="4" w:space="0" w:color="auto"/>
              <w:bottom w:val="single" w:sz="4" w:space="0" w:color="auto"/>
              <w:right w:val="single" w:sz="4" w:space="0" w:color="auto"/>
            </w:tcBorders>
            <w:vAlign w:val="center"/>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p>
        </w:tc>
        <w:tc>
          <w:tcPr>
            <w:tcW w:w="1794" w:type="dxa"/>
            <w:tcBorders>
              <w:top w:val="nil"/>
              <w:left w:val="nil"/>
              <w:bottom w:val="single" w:sz="4" w:space="0" w:color="auto"/>
              <w:right w:val="single" w:sz="4" w:space="0" w:color="auto"/>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Al menos una vez a la semana pero no todos los días</w:t>
            </w:r>
          </w:p>
        </w:tc>
        <w:tc>
          <w:tcPr>
            <w:tcW w:w="1843" w:type="dxa"/>
            <w:tcBorders>
              <w:top w:val="nil"/>
              <w:left w:val="nil"/>
              <w:bottom w:val="single" w:sz="4" w:space="0" w:color="auto"/>
              <w:right w:val="single" w:sz="4" w:space="0" w:color="auto"/>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Al menos una vez al mes pero no cada semana</w:t>
            </w:r>
          </w:p>
        </w:tc>
        <w:tc>
          <w:tcPr>
            <w:tcW w:w="1984" w:type="dxa"/>
            <w:tcBorders>
              <w:top w:val="nil"/>
              <w:left w:val="nil"/>
              <w:bottom w:val="single" w:sz="4" w:space="0" w:color="auto"/>
              <w:right w:val="single" w:sz="4" w:space="0" w:color="auto"/>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Al menos una vez al mes pero no todos los meses del año</w:t>
            </w:r>
          </w:p>
        </w:tc>
        <w:tc>
          <w:tcPr>
            <w:tcW w:w="1134" w:type="dxa"/>
            <w:tcBorders>
              <w:top w:val="nil"/>
              <w:left w:val="nil"/>
              <w:bottom w:val="single" w:sz="4" w:space="0" w:color="auto"/>
              <w:right w:val="single" w:sz="4" w:space="0" w:color="auto"/>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Todos los días de la semana</w:t>
            </w:r>
          </w:p>
        </w:tc>
      </w:tr>
      <w:tr w:rsidR="00274A30" w:rsidRPr="00DB0C96" w:rsidTr="00274A30">
        <w:trPr>
          <w:trHeight w:val="212"/>
        </w:trPr>
        <w:tc>
          <w:tcPr>
            <w:tcW w:w="2764"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TOTAL NACIONAL</w:t>
            </w:r>
          </w:p>
        </w:tc>
        <w:tc>
          <w:tcPr>
            <w:tcW w:w="757"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jc w:val="right"/>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75.651</w:t>
            </w:r>
          </w:p>
        </w:tc>
        <w:tc>
          <w:tcPr>
            <w:tcW w:w="1794"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jc w:val="right"/>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54.954</w:t>
            </w:r>
          </w:p>
        </w:tc>
        <w:tc>
          <w:tcPr>
            <w:tcW w:w="1843"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jc w:val="right"/>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2.678</w:t>
            </w:r>
          </w:p>
        </w:tc>
        <w:tc>
          <w:tcPr>
            <w:tcW w:w="1984"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jc w:val="right"/>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652</w:t>
            </w:r>
          </w:p>
        </w:tc>
        <w:tc>
          <w:tcPr>
            <w:tcW w:w="1134" w:type="dxa"/>
            <w:tcBorders>
              <w:top w:val="nil"/>
              <w:left w:val="nil"/>
              <w:bottom w:val="nil"/>
              <w:right w:val="nil"/>
            </w:tcBorders>
            <w:shd w:val="clear" w:color="000000" w:fill="E7E6E6"/>
            <w:noWrap/>
            <w:vAlign w:val="center"/>
            <w:hideMark/>
          </w:tcPr>
          <w:p w:rsidR="00274A30" w:rsidRPr="00DB0C96" w:rsidRDefault="00274A30" w:rsidP="00274A30">
            <w:pPr>
              <w:spacing w:after="0" w:line="240" w:lineRule="auto"/>
              <w:jc w:val="right"/>
              <w:rPr>
                <w:rFonts w:ascii="Calibri" w:eastAsia="Times New Roman" w:hAnsi="Calibri" w:cs="Calibri"/>
                <w:b/>
                <w:bCs/>
                <w:color w:val="000000"/>
                <w:sz w:val="22"/>
                <w:szCs w:val="22"/>
                <w:lang w:eastAsia="es-CO"/>
              </w:rPr>
            </w:pPr>
            <w:r w:rsidRPr="00DB0C96">
              <w:rPr>
                <w:rFonts w:ascii="Calibri" w:eastAsia="Times New Roman" w:hAnsi="Calibri" w:cs="Calibri"/>
                <w:b/>
                <w:bCs/>
                <w:color w:val="000000"/>
                <w:sz w:val="22"/>
                <w:szCs w:val="22"/>
                <w:lang w:eastAsia="es-CO"/>
              </w:rPr>
              <w:t>17.367</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Amazonas</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178</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133</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0</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40</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Antioquia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8.359</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5.301</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346</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92</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2.620</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Arauca</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773</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633</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19</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113</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Archipiélago de San Andrés, Providencia y Santa Catalina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44</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22</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0</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0</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22</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Atlántico</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1.250</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720</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48</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17</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465</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Bogotá, D.C</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1.816</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1.089</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29</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13</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685</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Bolívar</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2.327</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1.669</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97</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26</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535</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Boyacá</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4.069</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3.055</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108</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36</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870</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Caldas</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2.432</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1.832</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59</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537</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Cauca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4.333</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3.034</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172</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80</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1.047</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Cesar</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2.099</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1.603</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55</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433</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Chocó</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1.500</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1.134</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161</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25</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180</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Córdoba</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3.519</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2.578</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175</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40</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726</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Cundinamarca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5.031</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3.771</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191</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34</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1.035</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Huila</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3.166</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2.274</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68</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16</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808</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La Guajira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944</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627</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51</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257</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Magdalena</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2.044</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1.519</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88</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25</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412</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Meta</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1.611</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1.234</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59</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13</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305</w:t>
            </w:r>
          </w:p>
        </w:tc>
      </w:tr>
      <w:tr w:rsidR="00274A30" w:rsidRPr="00DB0C96" w:rsidTr="00274A30">
        <w:trPr>
          <w:trHeight w:val="212"/>
        </w:trPr>
        <w:tc>
          <w:tcPr>
            <w:tcW w:w="276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Nariño</w:t>
            </w:r>
          </w:p>
        </w:tc>
        <w:tc>
          <w:tcPr>
            <w:tcW w:w="757"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4.304</w:t>
            </w:r>
          </w:p>
        </w:tc>
        <w:tc>
          <w:tcPr>
            <w:tcW w:w="179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3.178</w:t>
            </w:r>
          </w:p>
        </w:tc>
        <w:tc>
          <w:tcPr>
            <w:tcW w:w="1843"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129</w:t>
            </w:r>
          </w:p>
        </w:tc>
        <w:tc>
          <w:tcPr>
            <w:tcW w:w="198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32</w:t>
            </w:r>
          </w:p>
        </w:tc>
        <w:tc>
          <w:tcPr>
            <w:tcW w:w="1134" w:type="dxa"/>
            <w:tcBorders>
              <w:top w:val="nil"/>
              <w:left w:val="nil"/>
              <w:bottom w:val="nil"/>
              <w:right w:val="nil"/>
            </w:tcBorders>
            <w:shd w:val="clear" w:color="000000" w:fill="FFFFFF"/>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965</w:t>
            </w:r>
          </w:p>
        </w:tc>
      </w:tr>
      <w:tr w:rsidR="00274A30" w:rsidRPr="00DB0C96" w:rsidTr="00274A30">
        <w:trPr>
          <w:trHeight w:val="212"/>
        </w:trPr>
        <w:tc>
          <w:tcPr>
            <w:tcW w:w="276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Norte de Santander</w:t>
            </w:r>
          </w:p>
        </w:tc>
        <w:tc>
          <w:tcPr>
            <w:tcW w:w="757"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3.459</w:t>
            </w:r>
          </w:p>
        </w:tc>
        <w:tc>
          <w:tcPr>
            <w:tcW w:w="179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2.715</w:t>
            </w:r>
          </w:p>
        </w:tc>
        <w:tc>
          <w:tcPr>
            <w:tcW w:w="1843"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92</w:t>
            </w:r>
          </w:p>
        </w:tc>
        <w:tc>
          <w:tcPr>
            <w:tcW w:w="198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26</w:t>
            </w:r>
          </w:p>
        </w:tc>
        <w:tc>
          <w:tcPr>
            <w:tcW w:w="1134" w:type="dxa"/>
            <w:tcBorders>
              <w:top w:val="nil"/>
              <w:left w:val="nil"/>
              <w:bottom w:val="nil"/>
              <w:right w:val="nil"/>
            </w:tcBorders>
            <w:shd w:val="clear" w:color="000000" w:fill="E7E6E6"/>
            <w:noWrap/>
            <w:vAlign w:val="bottom"/>
            <w:hideMark/>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r w:rsidRPr="00DB0C96">
              <w:rPr>
                <w:rFonts w:ascii="Calibri" w:eastAsia="Times New Roman" w:hAnsi="Calibri" w:cs="Calibri"/>
                <w:color w:val="000000"/>
                <w:sz w:val="22"/>
                <w:szCs w:val="22"/>
                <w:lang w:eastAsia="es-CO"/>
              </w:rPr>
              <w:t>626</w:t>
            </w:r>
          </w:p>
        </w:tc>
      </w:tr>
      <w:tr w:rsidR="00274A30" w:rsidRPr="00DB0C96" w:rsidTr="00274A30">
        <w:trPr>
          <w:trHeight w:val="212"/>
        </w:trPr>
        <w:tc>
          <w:tcPr>
            <w:tcW w:w="2764"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rPr>
                <w:rFonts w:ascii="Calibri" w:eastAsia="Times New Roman" w:hAnsi="Calibri" w:cs="Calibri"/>
                <w:color w:val="000000"/>
                <w:sz w:val="22"/>
                <w:szCs w:val="22"/>
                <w:lang w:eastAsia="es-CO"/>
              </w:rPr>
            </w:pPr>
          </w:p>
        </w:tc>
        <w:tc>
          <w:tcPr>
            <w:tcW w:w="757"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p>
        </w:tc>
        <w:tc>
          <w:tcPr>
            <w:tcW w:w="1794"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p>
        </w:tc>
        <w:tc>
          <w:tcPr>
            <w:tcW w:w="1843"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p>
        </w:tc>
        <w:tc>
          <w:tcPr>
            <w:tcW w:w="1984"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p>
        </w:tc>
        <w:tc>
          <w:tcPr>
            <w:tcW w:w="1134" w:type="dxa"/>
            <w:tcBorders>
              <w:top w:val="nil"/>
              <w:left w:val="nil"/>
              <w:bottom w:val="single" w:sz="4" w:space="0" w:color="auto"/>
              <w:right w:val="nil"/>
            </w:tcBorders>
            <w:shd w:val="clear" w:color="000000" w:fill="FFFFFF"/>
            <w:noWrap/>
            <w:vAlign w:val="bottom"/>
          </w:tcPr>
          <w:p w:rsidR="00274A30" w:rsidRPr="00DB0C96" w:rsidRDefault="00274A30" w:rsidP="00274A30">
            <w:pPr>
              <w:spacing w:after="0" w:line="240" w:lineRule="auto"/>
              <w:jc w:val="right"/>
              <w:rPr>
                <w:rFonts w:ascii="Calibri" w:eastAsia="Times New Roman" w:hAnsi="Calibri" w:cs="Calibri"/>
                <w:color w:val="000000"/>
                <w:sz w:val="22"/>
                <w:szCs w:val="22"/>
                <w:lang w:eastAsia="es-CO"/>
              </w:rPr>
            </w:pPr>
          </w:p>
        </w:tc>
      </w:tr>
    </w:tbl>
    <w:p w:rsidR="009100AD" w:rsidRDefault="00F857B0" w:rsidP="00274A30">
      <w:pPr>
        <w:spacing w:after="0" w:line="240" w:lineRule="auto"/>
        <w:rPr>
          <w:b/>
          <w:color w:val="262626"/>
          <w:lang w:val="es-ES"/>
        </w:rPr>
      </w:pPr>
      <w:r>
        <w:rPr>
          <w:b/>
          <w:color w:val="262626"/>
          <w:lang w:val="es-ES"/>
        </w:rPr>
        <w:t>*</w:t>
      </w:r>
      <w:r w:rsidRPr="00F857B0">
        <w:rPr>
          <w:color w:val="262626"/>
          <w:lang w:val="es-ES"/>
        </w:rPr>
        <w:t>fuente DANE</w:t>
      </w:r>
    </w:p>
    <w:p w:rsidR="00274A30" w:rsidRDefault="00274A30" w:rsidP="00274A30">
      <w:pPr>
        <w:spacing w:after="0" w:line="240" w:lineRule="auto"/>
        <w:rPr>
          <w:b/>
          <w:color w:val="262626"/>
          <w:lang w:val="es-ES"/>
        </w:rPr>
      </w:pPr>
    </w:p>
    <w:p w:rsidR="005C60A6" w:rsidRDefault="005C60A6" w:rsidP="00274A30">
      <w:pPr>
        <w:spacing w:after="0" w:line="240" w:lineRule="auto"/>
        <w:rPr>
          <w:color w:val="262626"/>
          <w:lang w:val="es-ES"/>
        </w:rPr>
      </w:pPr>
    </w:p>
    <w:p w:rsidR="008F13F1" w:rsidRDefault="008F13F1" w:rsidP="00274A30">
      <w:pPr>
        <w:spacing w:after="0" w:line="240" w:lineRule="auto"/>
        <w:rPr>
          <w:color w:val="262626"/>
          <w:lang w:val="es-ES"/>
        </w:rPr>
      </w:pPr>
    </w:p>
    <w:p w:rsidR="008F13F1" w:rsidRDefault="008F13F1" w:rsidP="00274A30">
      <w:pPr>
        <w:spacing w:after="0" w:line="240" w:lineRule="auto"/>
        <w:rPr>
          <w:color w:val="262626"/>
          <w:lang w:val="es-ES"/>
        </w:rPr>
      </w:pPr>
      <w:r>
        <w:rPr>
          <w:noProof/>
          <w:lang w:eastAsia="es-CO"/>
        </w:rPr>
        <w:lastRenderedPageBreak/>
        <w:drawing>
          <wp:inline distT="0" distB="0" distL="0" distR="0" wp14:anchorId="79A6C22A" wp14:editId="2E4587C9">
            <wp:extent cx="5943600" cy="4752340"/>
            <wp:effectExtent l="0" t="0" r="0" b="10160"/>
            <wp:docPr id="2" name="Gráfico 2">
              <a:extLst xmlns:a="http://schemas.openxmlformats.org/drawingml/2006/main">
                <a:ext uri="{FF2B5EF4-FFF2-40B4-BE49-F238E27FC236}">
                  <a16:creationId xmlns:a16="http://schemas.microsoft.com/office/drawing/2014/main" id="{E17F439F-AB22-4D30-8DB1-7F0579477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C60A6" w:rsidRDefault="00784656" w:rsidP="00274A30">
      <w:pPr>
        <w:spacing w:after="0" w:line="240" w:lineRule="auto"/>
        <w:rPr>
          <w:color w:val="262626"/>
          <w:lang w:val="es-ES"/>
        </w:rPr>
      </w:pPr>
      <w:r>
        <w:rPr>
          <w:color w:val="262626"/>
          <w:lang w:val="es-ES"/>
        </w:rPr>
        <w:br/>
      </w:r>
      <w:r w:rsidR="005C60A6">
        <w:rPr>
          <w:color w:val="262626"/>
          <w:lang w:val="es-ES"/>
        </w:rPr>
        <w:t xml:space="preserve">De lo anterior podemos deducir que el departamento del atlántico no es uno de los departamentos que se encuentre entre los mejores en ninguna de las estadísticas anteriores por lo que con nuestro proyecto podemos </w:t>
      </w:r>
      <w:r w:rsidR="008F13F1">
        <w:rPr>
          <w:color w:val="262626"/>
          <w:lang w:val="es-ES"/>
        </w:rPr>
        <w:t>brindar un pequeño aporte</w:t>
      </w:r>
      <w:r w:rsidR="005C60A6">
        <w:rPr>
          <w:color w:val="262626"/>
          <w:lang w:val="es-ES"/>
        </w:rPr>
        <w:t xml:space="preserve"> en mejorar estas estadísticas para nuestro departamento, </w:t>
      </w:r>
      <w:r w:rsidR="008F13F1">
        <w:rPr>
          <w:color w:val="262626"/>
          <w:lang w:val="es-ES"/>
        </w:rPr>
        <w:t>proporcionando</w:t>
      </w:r>
      <w:r w:rsidR="005C60A6">
        <w:rPr>
          <w:color w:val="262626"/>
          <w:lang w:val="es-ES"/>
        </w:rPr>
        <w:t xml:space="preserve"> a la comunidad en general una página en la que se verá un mejor manejo de las TIC.</w:t>
      </w:r>
    </w:p>
    <w:p w:rsidR="00F857B0" w:rsidRPr="005C60A6" w:rsidRDefault="00F857B0" w:rsidP="00274A30">
      <w:pPr>
        <w:spacing w:after="0" w:line="240" w:lineRule="auto"/>
      </w:pPr>
    </w:p>
    <w:p w:rsidR="00274A30" w:rsidRDefault="00274A30" w:rsidP="00274A30">
      <w:pPr>
        <w:spacing w:after="0" w:line="240" w:lineRule="auto"/>
        <w:rPr>
          <w:b/>
          <w:color w:val="262626"/>
          <w:lang w:val="es-ES"/>
        </w:rPr>
      </w:pPr>
    </w:p>
    <w:p w:rsidR="00274A30" w:rsidRDefault="00274A30" w:rsidP="00274A30">
      <w:pPr>
        <w:spacing w:after="0" w:line="240" w:lineRule="auto"/>
        <w:jc w:val="center"/>
        <w:rPr>
          <w:b/>
          <w:color w:val="262626"/>
          <w:lang w:val="es-ES"/>
        </w:rPr>
      </w:pPr>
    </w:p>
    <w:p w:rsidR="00274A30" w:rsidRDefault="00274A30" w:rsidP="00CC570B">
      <w:pPr>
        <w:spacing w:after="0" w:line="240" w:lineRule="auto"/>
        <w:ind w:left="-1985"/>
        <w:rPr>
          <w:b/>
          <w:color w:val="262626"/>
          <w:lang w:val="es-ES"/>
        </w:rPr>
      </w:pPr>
    </w:p>
    <w:p w:rsidR="009100AD" w:rsidRDefault="009100AD" w:rsidP="00CC570B">
      <w:pPr>
        <w:spacing w:after="0" w:line="240" w:lineRule="auto"/>
        <w:ind w:left="-1985"/>
        <w:rPr>
          <w:b/>
          <w:color w:val="262626"/>
          <w:lang w:val="es-ES"/>
        </w:rPr>
      </w:pPr>
    </w:p>
    <w:p w:rsidR="009100AD" w:rsidRDefault="009100AD" w:rsidP="00CC570B">
      <w:pPr>
        <w:spacing w:after="0" w:line="240" w:lineRule="auto"/>
        <w:ind w:left="-1985"/>
        <w:rPr>
          <w:b/>
          <w:color w:val="262626"/>
          <w:lang w:val="es-ES"/>
        </w:rPr>
      </w:pPr>
    </w:p>
    <w:p w:rsidR="00612FDA" w:rsidRDefault="00612FDA" w:rsidP="00DB0C96">
      <w:pPr>
        <w:rPr>
          <w:lang w:val="es-ES"/>
        </w:rPr>
      </w:pPr>
    </w:p>
    <w:p w:rsidR="005E43F7" w:rsidRPr="00B1293C" w:rsidRDefault="005E43F7" w:rsidP="005E43F7">
      <w:pPr>
        <w:ind w:left="-1276"/>
        <w:rPr>
          <w:lang w:val="es-ES"/>
        </w:rPr>
      </w:pPr>
    </w:p>
    <w:p w:rsidR="006B0C5C" w:rsidRDefault="006B0C5C">
      <w:pPr>
        <w:spacing w:after="0" w:line="240" w:lineRule="auto"/>
        <w:rPr>
          <w:rFonts w:cs="Arial"/>
          <w:b/>
          <w:color w:val="262626"/>
          <w:lang w:val="es-ES"/>
        </w:rPr>
      </w:pPr>
      <w:r>
        <w:rPr>
          <w:lang w:val="es-ES"/>
        </w:rPr>
        <w:br w:type="page"/>
      </w:r>
    </w:p>
    <w:p w:rsidR="008506F2" w:rsidRDefault="008506F2" w:rsidP="00526E2A">
      <w:pPr>
        <w:pStyle w:val="Ttulo2"/>
        <w:numPr>
          <w:ilvl w:val="1"/>
          <w:numId w:val="10"/>
        </w:numPr>
        <w:ind w:hanging="720"/>
        <w:rPr>
          <w:lang w:val="es-ES"/>
        </w:rPr>
      </w:pPr>
      <w:bookmarkStart w:id="13" w:name="_Toc479341905"/>
      <w:r>
        <w:rPr>
          <w:lang w:val="es-ES"/>
        </w:rPr>
        <w:lastRenderedPageBreak/>
        <w:t>Definición del problema</w:t>
      </w:r>
      <w:bookmarkEnd w:id="13"/>
    </w:p>
    <w:p w:rsidR="008950A9" w:rsidRPr="008950A9" w:rsidRDefault="008950A9" w:rsidP="008950A9">
      <w:pPr>
        <w:jc w:val="both"/>
        <w:rPr>
          <w:lang w:val="es-ES"/>
        </w:rPr>
      </w:pPr>
      <w:r w:rsidRPr="008950A9">
        <w:rPr>
          <w:lang w:val="es-ES"/>
        </w:rPr>
        <w:t>Luego de realizar un exhaustivo levantamiento de información y al haber realizado las entrevistas necesarias a los diferentes grupos de personas logramos determinar el siguiente problema:</w:t>
      </w:r>
    </w:p>
    <w:p w:rsidR="00274A30" w:rsidRPr="00274A30" w:rsidRDefault="00D91B29" w:rsidP="008950A9">
      <w:pPr>
        <w:jc w:val="both"/>
        <w:rPr>
          <w:lang w:val="es-ES"/>
        </w:rPr>
      </w:pPr>
      <w:r>
        <w:rPr>
          <w:lang w:val="es-ES"/>
        </w:rPr>
        <w:t xml:space="preserve">En la institución hemos detectados ciertas falencias o debilidades en algunos procesos administrativos y de control, debido a la falta de recursos sistemáticos que faciliten el manejo apropiado de la </w:t>
      </w:r>
      <w:r w:rsidR="008950A9">
        <w:rPr>
          <w:lang w:val="es-ES"/>
        </w:rPr>
        <w:t>información de la institución; ya que la institución no cuenta con herramientas que le ayuden a mejorar ciertos procesos, tales como procesos de matrícula, consulta de tareas, consulta de notas y otros procesos derivados de los anteriores como lo son la inscripción de notas de los estudiantes por parte de los profesores, inscripción de las tareas para que puedan ser consultadas desde casa ya sea por los estudiantes e incluso los mismos padres de familia, facilitando así la comunicación entre la institución con los padres de familia.</w:t>
      </w:r>
    </w:p>
    <w:p w:rsidR="00951F43" w:rsidRDefault="00951F43">
      <w:pPr>
        <w:spacing w:after="0" w:line="240" w:lineRule="auto"/>
        <w:rPr>
          <w:rFonts w:cs="Arial"/>
          <w:b/>
          <w:color w:val="262626"/>
          <w:lang w:val="es-ES"/>
        </w:rPr>
      </w:pPr>
      <w:r>
        <w:rPr>
          <w:lang w:val="es-ES"/>
        </w:rPr>
        <w:br w:type="page"/>
      </w:r>
    </w:p>
    <w:p w:rsidR="002F6EC9" w:rsidRDefault="0016670D" w:rsidP="00526E2A">
      <w:pPr>
        <w:pStyle w:val="Ttulo2"/>
        <w:numPr>
          <w:ilvl w:val="1"/>
          <w:numId w:val="9"/>
        </w:numPr>
        <w:rPr>
          <w:lang w:val="es-ES"/>
        </w:rPr>
      </w:pPr>
      <w:r>
        <w:rPr>
          <w:lang w:val="es-ES"/>
        </w:rPr>
        <w:lastRenderedPageBreak/>
        <w:t xml:space="preserve"> </w:t>
      </w:r>
      <w:bookmarkStart w:id="14" w:name="_Toc479341906"/>
      <w:r w:rsidR="00992E76">
        <w:rPr>
          <w:lang w:val="es-ES"/>
        </w:rPr>
        <w:t>Elaboración del modelo funcional del sistema</w:t>
      </w:r>
      <w:bookmarkEnd w:id="14"/>
      <w:r w:rsidR="00992E76">
        <w:rPr>
          <w:lang w:val="es-ES"/>
        </w:rPr>
        <w:t xml:space="preserve"> </w:t>
      </w:r>
    </w:p>
    <w:p w:rsidR="00992E76" w:rsidRDefault="00465B05" w:rsidP="003C1012">
      <w:pPr>
        <w:rPr>
          <w:lang w:val="es-ES"/>
        </w:rPr>
      </w:pPr>
      <w:r>
        <w:rPr>
          <w:noProof/>
          <w:lang w:eastAsia="es-CO"/>
        </w:rPr>
        <w:drawing>
          <wp:inline distT="0" distB="0" distL="0" distR="0">
            <wp:extent cx="5612924" cy="3615070"/>
            <wp:effectExtent l="0" t="0" r="6985" b="4445"/>
            <wp:docPr id="9" name="Imagen 9" descr="C:\Users\JosDK\AppData\Local\Microsoft\Windows\INetCache\Content.Word\nuevo diagrama de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DK\AppData\Local\Microsoft\Windows\INetCache\Content.Word\nuevo diagrama de fl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5314" cy="3642372"/>
                    </a:xfrm>
                    <a:prstGeom prst="rect">
                      <a:avLst/>
                    </a:prstGeom>
                    <a:noFill/>
                    <a:ln>
                      <a:noFill/>
                    </a:ln>
                  </pic:spPr>
                </pic:pic>
              </a:graphicData>
            </a:graphic>
          </wp:inline>
        </w:drawing>
      </w:r>
    </w:p>
    <w:p w:rsidR="00992E76" w:rsidRDefault="00992E76" w:rsidP="00992E76">
      <w:pPr>
        <w:rPr>
          <w:lang w:val="es-ES"/>
        </w:rPr>
      </w:pPr>
    </w:p>
    <w:p w:rsidR="00992E76" w:rsidRDefault="00992E76" w:rsidP="00992E76">
      <w:pPr>
        <w:rPr>
          <w:lang w:val="es-ES"/>
        </w:rPr>
      </w:pPr>
    </w:p>
    <w:p w:rsidR="00992E76" w:rsidRDefault="00992E76" w:rsidP="00992E76">
      <w:pPr>
        <w:rPr>
          <w:lang w:val="es-ES"/>
        </w:rPr>
      </w:pPr>
    </w:p>
    <w:p w:rsidR="00992E76" w:rsidRDefault="00992E76" w:rsidP="00992E76">
      <w:pPr>
        <w:rPr>
          <w:lang w:val="es-ES"/>
        </w:rPr>
      </w:pPr>
    </w:p>
    <w:p w:rsidR="00992E76" w:rsidRDefault="00992E76" w:rsidP="00992E76">
      <w:pPr>
        <w:rPr>
          <w:lang w:val="es-ES"/>
        </w:rPr>
      </w:pPr>
    </w:p>
    <w:p w:rsidR="003C1012" w:rsidRDefault="003C1012" w:rsidP="00992E76">
      <w:pPr>
        <w:rPr>
          <w:lang w:val="es-ES"/>
        </w:rPr>
      </w:pPr>
    </w:p>
    <w:p w:rsidR="003C1012" w:rsidRDefault="003C1012" w:rsidP="00992E76">
      <w:pPr>
        <w:rPr>
          <w:lang w:val="es-ES"/>
        </w:rPr>
      </w:pPr>
    </w:p>
    <w:p w:rsidR="003C1012" w:rsidRDefault="003C1012" w:rsidP="00992E76">
      <w:pPr>
        <w:rPr>
          <w:lang w:val="es-ES"/>
        </w:rPr>
      </w:pPr>
    </w:p>
    <w:p w:rsidR="00992E76" w:rsidRDefault="00992E76" w:rsidP="00992E76">
      <w:pPr>
        <w:rPr>
          <w:lang w:val="es-ES"/>
        </w:rPr>
      </w:pPr>
    </w:p>
    <w:p w:rsidR="009B2C1D" w:rsidRDefault="009B2C1D">
      <w:pPr>
        <w:spacing w:after="0" w:line="240" w:lineRule="auto"/>
        <w:rPr>
          <w:rFonts w:cs="Arial"/>
          <w:b/>
          <w:color w:val="262626"/>
          <w:lang w:val="es-ES"/>
        </w:rPr>
      </w:pPr>
      <w:r>
        <w:rPr>
          <w:lang w:val="es-ES"/>
        </w:rPr>
        <w:br w:type="page"/>
      </w:r>
    </w:p>
    <w:p w:rsidR="00612FDA" w:rsidRDefault="0016670D" w:rsidP="008022FC">
      <w:pPr>
        <w:pStyle w:val="Ttulo2"/>
        <w:rPr>
          <w:lang w:val="es-ES"/>
        </w:rPr>
      </w:pPr>
      <w:bookmarkStart w:id="15" w:name="_Toc479341907"/>
      <w:r>
        <w:rPr>
          <w:lang w:val="es-ES"/>
        </w:rPr>
        <w:lastRenderedPageBreak/>
        <w:t xml:space="preserve">3.5. </w:t>
      </w:r>
      <w:r>
        <w:rPr>
          <w:lang w:val="es-ES"/>
        </w:rPr>
        <w:tab/>
      </w:r>
      <w:r w:rsidR="00717D83" w:rsidRPr="008022FC">
        <w:t>DETERMINACIÓN</w:t>
      </w:r>
      <w:r w:rsidR="00717D83" w:rsidRPr="00700F67">
        <w:rPr>
          <w:lang w:val="es-ES"/>
        </w:rPr>
        <w:t xml:space="preserve"> DE REQUERIMIENTOS</w:t>
      </w:r>
      <w:bookmarkEnd w:id="15"/>
    </w:p>
    <w:p w:rsidR="008022FC" w:rsidRPr="008022FC" w:rsidRDefault="008022FC" w:rsidP="008022FC">
      <w:pPr>
        <w:pStyle w:val="Ttulo3"/>
        <w:rPr>
          <w:lang w:val="es-ES"/>
        </w:rPr>
      </w:pPr>
      <w:bookmarkStart w:id="16" w:name="_Toc479341908"/>
      <w:r>
        <w:rPr>
          <w:lang w:val="es-ES"/>
        </w:rPr>
        <w:t>3.5.1.</w:t>
      </w:r>
      <w:r>
        <w:rPr>
          <w:lang w:val="es-ES"/>
        </w:rPr>
        <w:tab/>
        <w:t xml:space="preserve">Requerimientos </w:t>
      </w:r>
      <w:r w:rsidRPr="008022FC">
        <w:rPr>
          <w:lang w:val="es-ES"/>
        </w:rPr>
        <w:t>funcionales</w:t>
      </w:r>
      <w:bookmarkEnd w:id="16"/>
    </w:p>
    <w:p w:rsidR="008022FC" w:rsidRPr="008022FC" w:rsidRDefault="008022FC" w:rsidP="008022FC">
      <w:pPr>
        <w:rPr>
          <w:lang w:val="es-ES"/>
        </w:rPr>
      </w:pPr>
    </w:p>
    <w:p w:rsidR="00612FDA" w:rsidRPr="00B1293C" w:rsidRDefault="00612FDA" w:rsidP="00565513">
      <w:pPr>
        <w:jc w:val="both"/>
        <w:rPr>
          <w:lang w:val="es-ES"/>
        </w:rPr>
      </w:pPr>
      <w:r w:rsidRPr="00B1293C">
        <w:rPr>
          <w:lang w:val="es-ES"/>
        </w:rPr>
        <w:t>Para el desarrollo de esta página web se requirió de:</w:t>
      </w:r>
    </w:p>
    <w:p w:rsidR="00612FDA" w:rsidRPr="00B1293C" w:rsidRDefault="00612FDA" w:rsidP="00526E2A">
      <w:pPr>
        <w:pStyle w:val="Prrafodelista"/>
        <w:numPr>
          <w:ilvl w:val="0"/>
          <w:numId w:val="5"/>
        </w:numPr>
        <w:jc w:val="both"/>
        <w:rPr>
          <w:lang w:val="es-ES"/>
        </w:rPr>
      </w:pPr>
      <w:r w:rsidRPr="00B1293C">
        <w:rPr>
          <w:lang w:val="es-ES"/>
        </w:rPr>
        <w:t>Encuestas hechas en la institución para recaudar información más precisa para la identificación de problemas y posibles soluciones.</w:t>
      </w:r>
    </w:p>
    <w:p w:rsidR="00612FDA" w:rsidRPr="00B1293C" w:rsidRDefault="00612FDA" w:rsidP="00526E2A">
      <w:pPr>
        <w:pStyle w:val="Prrafodelista"/>
        <w:numPr>
          <w:ilvl w:val="0"/>
          <w:numId w:val="5"/>
        </w:numPr>
        <w:jc w:val="both"/>
        <w:rPr>
          <w:lang w:val="es-ES"/>
        </w:rPr>
      </w:pPr>
      <w:r w:rsidRPr="00B1293C">
        <w:rPr>
          <w:lang w:val="es-ES"/>
        </w:rPr>
        <w:t>Formularios para recolectar datos básicos de la institución como: visión  misión y recolección de imágenes y videos del estado de las partes que conforman la misma.</w:t>
      </w:r>
    </w:p>
    <w:p w:rsidR="00612FDA" w:rsidRPr="00B1293C" w:rsidRDefault="00612FDA" w:rsidP="00526E2A">
      <w:pPr>
        <w:pStyle w:val="Prrafodelista"/>
        <w:numPr>
          <w:ilvl w:val="0"/>
          <w:numId w:val="5"/>
        </w:numPr>
        <w:jc w:val="both"/>
        <w:rPr>
          <w:lang w:val="es-ES"/>
        </w:rPr>
      </w:pPr>
      <w:r w:rsidRPr="00B1293C">
        <w:rPr>
          <w:lang w:val="es-ES"/>
        </w:rPr>
        <w:t>Recolección de material para el mejoramiento de la enseñanza de los estudiantes como: Libros y videos de trabajos a presentar.</w:t>
      </w:r>
    </w:p>
    <w:p w:rsidR="00612FDA" w:rsidRPr="00B1293C" w:rsidRDefault="00612FDA" w:rsidP="00526E2A">
      <w:pPr>
        <w:pStyle w:val="Prrafodelista"/>
        <w:numPr>
          <w:ilvl w:val="0"/>
          <w:numId w:val="5"/>
        </w:numPr>
        <w:jc w:val="both"/>
        <w:rPr>
          <w:lang w:val="es-ES"/>
        </w:rPr>
      </w:pPr>
      <w:r w:rsidRPr="00B1293C">
        <w:rPr>
          <w:lang w:val="es-ES"/>
        </w:rPr>
        <w:t>Equipos de cómputo y ambiente para el desarrollo de la página.</w:t>
      </w:r>
    </w:p>
    <w:p w:rsidR="00671941" w:rsidRDefault="00671941">
      <w:pPr>
        <w:spacing w:after="0" w:line="240" w:lineRule="auto"/>
        <w:rPr>
          <w:lang w:val="es-ES"/>
        </w:rPr>
      </w:pPr>
    </w:p>
    <w:p w:rsidR="00B70079" w:rsidRPr="00B1293C" w:rsidRDefault="00B70079" w:rsidP="00B70079">
      <w:pPr>
        <w:jc w:val="both"/>
        <w:rPr>
          <w:color w:val="000000"/>
          <w:lang w:val="es-ES"/>
        </w:rPr>
      </w:pPr>
      <w:r>
        <w:rPr>
          <w:lang w:val="es-ES"/>
        </w:rPr>
        <w:t xml:space="preserve">Según los </w:t>
      </w:r>
      <w:r w:rsidRPr="00B1293C">
        <w:rPr>
          <w:lang w:val="es-ES"/>
        </w:rPr>
        <w:t>Estudiantes</w:t>
      </w:r>
      <w:r w:rsidRPr="00B1293C">
        <w:rPr>
          <w:color w:val="000000"/>
          <w:lang w:val="es-ES"/>
        </w:rPr>
        <w:t xml:space="preserve">: </w:t>
      </w:r>
    </w:p>
    <w:p w:rsidR="00B70079" w:rsidRPr="00B1293C" w:rsidRDefault="00B70079" w:rsidP="00B70079">
      <w:pPr>
        <w:autoSpaceDE w:val="0"/>
        <w:autoSpaceDN w:val="0"/>
        <w:adjustRightInd w:val="0"/>
        <w:spacing w:after="0" w:line="240" w:lineRule="auto"/>
        <w:ind w:firstLine="360"/>
        <w:jc w:val="both"/>
        <w:rPr>
          <w:color w:val="000000"/>
          <w:lang w:val="es-ES"/>
        </w:rPr>
      </w:pPr>
      <w:r w:rsidRPr="00B1293C">
        <w:rPr>
          <w:color w:val="000000"/>
          <w:lang w:val="es-ES"/>
        </w:rPr>
        <w:t>Las necesidades que los estudiantes suelen tener casi a diario son las siguientes:</w:t>
      </w:r>
    </w:p>
    <w:p w:rsidR="00B70079" w:rsidRPr="00B1293C" w:rsidRDefault="00B70079" w:rsidP="00B70079">
      <w:pPr>
        <w:autoSpaceDE w:val="0"/>
        <w:autoSpaceDN w:val="0"/>
        <w:adjustRightInd w:val="0"/>
        <w:spacing w:after="0" w:line="240" w:lineRule="auto"/>
        <w:ind w:firstLine="360"/>
        <w:jc w:val="both"/>
        <w:rPr>
          <w:color w:val="000000"/>
          <w:lang w:val="es-ES"/>
        </w:rPr>
      </w:pPr>
      <w:r w:rsidRPr="00B1293C">
        <w:rPr>
          <w:color w:val="000000"/>
          <w:lang w:val="es-ES"/>
        </w:rPr>
        <w:t xml:space="preserve">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Realizar consultas extras a los profesores de la materia dictada.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Realizar consulta de notas anteriores.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Poder revisar las tareas enviadas si no asistieren a clases.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Obtener el material didáctico utilizado en clases anteriores.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Informarse de los eventos sociales, culturales y deportivos de la institución, </w:t>
      </w:r>
    </w:p>
    <w:p w:rsidR="00B70079" w:rsidRPr="00B1293C" w:rsidRDefault="00B70079" w:rsidP="00526E2A">
      <w:pPr>
        <w:pStyle w:val="Prrafodelista"/>
        <w:numPr>
          <w:ilvl w:val="0"/>
          <w:numId w:val="2"/>
        </w:numPr>
        <w:autoSpaceDE w:val="0"/>
        <w:autoSpaceDN w:val="0"/>
        <w:adjustRightInd w:val="0"/>
        <w:spacing w:after="0" w:line="240" w:lineRule="auto"/>
        <w:jc w:val="both"/>
        <w:rPr>
          <w:color w:val="000000"/>
          <w:lang w:val="es-ES"/>
        </w:rPr>
      </w:pPr>
      <w:r w:rsidRPr="00B1293C">
        <w:rPr>
          <w:color w:val="000000"/>
          <w:lang w:val="es-ES"/>
        </w:rPr>
        <w:t xml:space="preserve">Consulta de Calendario de las actividades escolares y revisión de notas. </w:t>
      </w:r>
    </w:p>
    <w:p w:rsidR="00B70079" w:rsidRDefault="00B70079" w:rsidP="00B70079">
      <w:pPr>
        <w:autoSpaceDE w:val="0"/>
        <w:autoSpaceDN w:val="0"/>
        <w:adjustRightInd w:val="0"/>
        <w:spacing w:after="0" w:line="240" w:lineRule="auto"/>
        <w:rPr>
          <w:color w:val="000000"/>
          <w:lang w:val="es-ES"/>
        </w:rPr>
      </w:pPr>
    </w:p>
    <w:p w:rsidR="00C425E9" w:rsidRPr="00B1293C" w:rsidRDefault="00C425E9" w:rsidP="00B70079">
      <w:pPr>
        <w:autoSpaceDE w:val="0"/>
        <w:autoSpaceDN w:val="0"/>
        <w:adjustRightInd w:val="0"/>
        <w:spacing w:after="0" w:line="240" w:lineRule="auto"/>
        <w:rPr>
          <w:color w:val="000000"/>
          <w:lang w:val="es-ES"/>
        </w:rPr>
      </w:pPr>
    </w:p>
    <w:p w:rsidR="00B70079" w:rsidRPr="00B1293C" w:rsidRDefault="00B70079" w:rsidP="00B70079">
      <w:pPr>
        <w:rPr>
          <w:lang w:val="es-ES"/>
        </w:rPr>
      </w:pPr>
      <w:r>
        <w:rPr>
          <w:lang w:val="es-ES"/>
        </w:rPr>
        <w:t xml:space="preserve">Según los </w:t>
      </w:r>
      <w:r w:rsidRPr="00B1293C">
        <w:rPr>
          <w:lang w:val="es-ES"/>
        </w:rPr>
        <w:t>Profesores:</w:t>
      </w:r>
    </w:p>
    <w:p w:rsidR="00B70079" w:rsidRPr="00B1293C" w:rsidRDefault="00B70079" w:rsidP="00B70079">
      <w:pPr>
        <w:autoSpaceDE w:val="0"/>
        <w:autoSpaceDN w:val="0"/>
        <w:adjustRightInd w:val="0"/>
        <w:spacing w:after="0" w:line="240" w:lineRule="auto"/>
        <w:jc w:val="both"/>
        <w:rPr>
          <w:color w:val="000000"/>
          <w:lang w:val="es-ES"/>
        </w:rPr>
      </w:pPr>
      <w:r w:rsidRPr="00B1293C">
        <w:rPr>
          <w:color w:val="000000"/>
          <w:lang w:val="es-ES"/>
        </w:rPr>
        <w:t xml:space="preserve">Las necesidades que los profesores tienen son las siguientes: </w:t>
      </w:r>
    </w:p>
    <w:p w:rsidR="00B70079" w:rsidRPr="00B1293C" w:rsidRDefault="00B70079" w:rsidP="00526E2A">
      <w:pPr>
        <w:pStyle w:val="Prrafodelista"/>
        <w:numPr>
          <w:ilvl w:val="0"/>
          <w:numId w:val="3"/>
        </w:numPr>
        <w:autoSpaceDE w:val="0"/>
        <w:autoSpaceDN w:val="0"/>
        <w:adjustRightInd w:val="0"/>
        <w:spacing w:after="0" w:line="240" w:lineRule="auto"/>
        <w:jc w:val="both"/>
        <w:rPr>
          <w:color w:val="000000"/>
          <w:lang w:val="es-ES"/>
        </w:rPr>
      </w:pPr>
      <w:r w:rsidRPr="00B1293C">
        <w:rPr>
          <w:color w:val="000000"/>
          <w:lang w:val="es-ES"/>
        </w:rPr>
        <w:t xml:space="preserve">Facilitar la revisión de tareas. </w:t>
      </w:r>
    </w:p>
    <w:p w:rsidR="00B70079" w:rsidRPr="00B1293C" w:rsidRDefault="00B70079" w:rsidP="00526E2A">
      <w:pPr>
        <w:pStyle w:val="Prrafodelista"/>
        <w:numPr>
          <w:ilvl w:val="0"/>
          <w:numId w:val="3"/>
        </w:numPr>
        <w:autoSpaceDE w:val="0"/>
        <w:autoSpaceDN w:val="0"/>
        <w:adjustRightInd w:val="0"/>
        <w:spacing w:after="0" w:line="240" w:lineRule="auto"/>
        <w:jc w:val="both"/>
        <w:rPr>
          <w:color w:val="000000"/>
          <w:lang w:val="es-ES"/>
        </w:rPr>
      </w:pPr>
      <w:r w:rsidRPr="00B1293C">
        <w:rPr>
          <w:color w:val="000000"/>
          <w:lang w:val="es-ES"/>
        </w:rPr>
        <w:t xml:space="preserve">Llevar un control efectivo en cuanto a la asistencia a clases. </w:t>
      </w:r>
    </w:p>
    <w:p w:rsidR="00B70079" w:rsidRPr="00B1293C" w:rsidRDefault="00B70079" w:rsidP="00526E2A">
      <w:pPr>
        <w:pStyle w:val="Prrafodelista"/>
        <w:numPr>
          <w:ilvl w:val="0"/>
          <w:numId w:val="3"/>
        </w:numPr>
        <w:autoSpaceDE w:val="0"/>
        <w:autoSpaceDN w:val="0"/>
        <w:adjustRightInd w:val="0"/>
        <w:spacing w:after="0" w:line="240" w:lineRule="auto"/>
        <w:jc w:val="both"/>
        <w:rPr>
          <w:color w:val="000000"/>
          <w:lang w:val="es-ES"/>
        </w:rPr>
      </w:pPr>
      <w:r w:rsidRPr="00B1293C">
        <w:rPr>
          <w:color w:val="000000"/>
          <w:lang w:val="es-ES"/>
        </w:rPr>
        <w:t xml:space="preserve">Dar conocimiento al padre de familia sobre las observaciones escolares y personales de su representado. </w:t>
      </w:r>
    </w:p>
    <w:p w:rsidR="00B70079" w:rsidRPr="00B1293C" w:rsidRDefault="00B70079" w:rsidP="00526E2A">
      <w:pPr>
        <w:pStyle w:val="Prrafodelista"/>
        <w:numPr>
          <w:ilvl w:val="0"/>
          <w:numId w:val="3"/>
        </w:numPr>
        <w:autoSpaceDE w:val="0"/>
        <w:autoSpaceDN w:val="0"/>
        <w:adjustRightInd w:val="0"/>
        <w:spacing w:after="0" w:line="240" w:lineRule="auto"/>
        <w:jc w:val="both"/>
        <w:rPr>
          <w:lang w:val="es-ES"/>
        </w:rPr>
      </w:pPr>
      <w:r w:rsidRPr="00B1293C">
        <w:rPr>
          <w:lang w:val="es-ES"/>
        </w:rPr>
        <w:t xml:space="preserve">Publicación de manera oportuna de lecciones y exámenes por realizarse. </w:t>
      </w:r>
    </w:p>
    <w:p w:rsidR="00B70079" w:rsidRPr="00B1293C" w:rsidRDefault="00B70079" w:rsidP="00526E2A">
      <w:pPr>
        <w:pStyle w:val="Prrafodelista"/>
        <w:numPr>
          <w:ilvl w:val="0"/>
          <w:numId w:val="3"/>
        </w:numPr>
        <w:autoSpaceDE w:val="0"/>
        <w:autoSpaceDN w:val="0"/>
        <w:adjustRightInd w:val="0"/>
        <w:spacing w:after="0" w:line="240" w:lineRule="auto"/>
        <w:jc w:val="both"/>
        <w:rPr>
          <w:lang w:val="es-ES"/>
        </w:rPr>
      </w:pPr>
      <w:r w:rsidRPr="00B1293C">
        <w:rPr>
          <w:lang w:val="es-ES"/>
        </w:rPr>
        <w:t xml:space="preserve">Facilidad de comunicación profesor-estudiante. </w:t>
      </w:r>
    </w:p>
    <w:p w:rsidR="00B70079" w:rsidRPr="00B1293C" w:rsidRDefault="00B70079" w:rsidP="00526E2A">
      <w:pPr>
        <w:pStyle w:val="Prrafodelista"/>
        <w:numPr>
          <w:ilvl w:val="0"/>
          <w:numId w:val="3"/>
        </w:numPr>
        <w:autoSpaceDE w:val="0"/>
        <w:autoSpaceDN w:val="0"/>
        <w:adjustRightInd w:val="0"/>
        <w:spacing w:after="0" w:line="240" w:lineRule="auto"/>
        <w:jc w:val="both"/>
        <w:rPr>
          <w:lang w:val="es-ES"/>
        </w:rPr>
      </w:pPr>
      <w:r w:rsidRPr="00B1293C">
        <w:rPr>
          <w:lang w:val="es-ES"/>
        </w:rPr>
        <w:t xml:space="preserve">Publicación de las notas obtenidas por los estudiantes </w:t>
      </w:r>
    </w:p>
    <w:p w:rsidR="00B70079" w:rsidRDefault="00B70079" w:rsidP="00B70079">
      <w:pPr>
        <w:autoSpaceDE w:val="0"/>
        <w:autoSpaceDN w:val="0"/>
        <w:adjustRightInd w:val="0"/>
        <w:spacing w:after="0" w:line="240" w:lineRule="auto"/>
        <w:rPr>
          <w:lang w:val="es-ES"/>
        </w:rPr>
      </w:pPr>
    </w:p>
    <w:p w:rsidR="00013373" w:rsidRDefault="00013373" w:rsidP="00B70079">
      <w:pPr>
        <w:autoSpaceDE w:val="0"/>
        <w:autoSpaceDN w:val="0"/>
        <w:adjustRightInd w:val="0"/>
        <w:spacing w:after="0" w:line="240" w:lineRule="auto"/>
        <w:rPr>
          <w:lang w:val="es-ES"/>
        </w:rPr>
      </w:pPr>
    </w:p>
    <w:p w:rsidR="00013373" w:rsidRPr="00B1293C" w:rsidRDefault="00013373" w:rsidP="00B70079">
      <w:pPr>
        <w:autoSpaceDE w:val="0"/>
        <w:autoSpaceDN w:val="0"/>
        <w:adjustRightInd w:val="0"/>
        <w:spacing w:after="0" w:line="240" w:lineRule="auto"/>
        <w:rPr>
          <w:lang w:val="es-ES"/>
        </w:rPr>
      </w:pPr>
    </w:p>
    <w:p w:rsidR="00C425E9" w:rsidRDefault="00C425E9" w:rsidP="00B70079">
      <w:pPr>
        <w:rPr>
          <w:lang w:val="es-ES"/>
        </w:rPr>
      </w:pPr>
    </w:p>
    <w:p w:rsidR="00256EDB" w:rsidRDefault="00256EDB" w:rsidP="00B70079">
      <w:pPr>
        <w:rPr>
          <w:lang w:val="es-ES"/>
        </w:rPr>
      </w:pPr>
    </w:p>
    <w:p w:rsidR="00B70079" w:rsidRPr="00B1293C" w:rsidRDefault="00B70079" w:rsidP="00B70079">
      <w:pPr>
        <w:rPr>
          <w:lang w:val="es-ES"/>
        </w:rPr>
      </w:pPr>
      <w:r>
        <w:rPr>
          <w:lang w:val="es-ES"/>
        </w:rPr>
        <w:lastRenderedPageBreak/>
        <w:t xml:space="preserve">Según los </w:t>
      </w:r>
      <w:r w:rsidRPr="00B1293C">
        <w:rPr>
          <w:lang w:val="es-ES"/>
        </w:rPr>
        <w:t>Padres de Familia:</w:t>
      </w:r>
    </w:p>
    <w:p w:rsidR="00B70079" w:rsidRPr="00B1293C" w:rsidRDefault="00B70079" w:rsidP="00B70079">
      <w:pPr>
        <w:autoSpaceDE w:val="0"/>
        <w:autoSpaceDN w:val="0"/>
        <w:adjustRightInd w:val="0"/>
        <w:spacing w:after="0" w:line="240" w:lineRule="auto"/>
        <w:ind w:left="360"/>
        <w:jc w:val="both"/>
        <w:rPr>
          <w:lang w:val="es-ES"/>
        </w:rPr>
      </w:pPr>
      <w:r w:rsidRPr="00B1293C">
        <w:rPr>
          <w:lang w:val="es-ES"/>
        </w:rPr>
        <w:t xml:space="preserve">Las necesidades que los Padres de familia tienen son: </w:t>
      </w:r>
    </w:p>
    <w:p w:rsidR="00B70079" w:rsidRPr="00B1293C" w:rsidRDefault="00B70079" w:rsidP="00526E2A">
      <w:pPr>
        <w:pStyle w:val="Prrafodelista"/>
        <w:numPr>
          <w:ilvl w:val="0"/>
          <w:numId w:val="4"/>
        </w:numPr>
        <w:autoSpaceDE w:val="0"/>
        <w:autoSpaceDN w:val="0"/>
        <w:adjustRightInd w:val="0"/>
        <w:spacing w:after="0" w:line="240" w:lineRule="auto"/>
        <w:jc w:val="both"/>
        <w:rPr>
          <w:lang w:val="es-ES"/>
        </w:rPr>
      </w:pPr>
      <w:r w:rsidRPr="00B1293C">
        <w:rPr>
          <w:lang w:val="es-ES"/>
        </w:rPr>
        <w:t>La ausencia de algunos durante la entrega de notas, reuniones escolares, eventos y presentaciones de diferente tipo que</w:t>
      </w:r>
      <w:r w:rsidR="00015C1F">
        <w:rPr>
          <w:lang w:val="es-ES"/>
        </w:rPr>
        <w:t xml:space="preserve"> se realizan en el año escolar.</w:t>
      </w:r>
      <w:r w:rsidR="00015C1F">
        <w:rPr>
          <w:lang w:val="es-ES"/>
        </w:rPr>
        <w:br/>
      </w:r>
    </w:p>
    <w:p w:rsidR="00B70079" w:rsidRPr="00B1293C" w:rsidRDefault="00B70079" w:rsidP="00526E2A">
      <w:pPr>
        <w:pStyle w:val="Prrafodelista"/>
        <w:numPr>
          <w:ilvl w:val="0"/>
          <w:numId w:val="4"/>
        </w:numPr>
        <w:autoSpaceDE w:val="0"/>
        <w:autoSpaceDN w:val="0"/>
        <w:adjustRightInd w:val="0"/>
        <w:spacing w:after="0" w:line="240" w:lineRule="auto"/>
        <w:jc w:val="both"/>
        <w:rPr>
          <w:lang w:val="es-ES"/>
        </w:rPr>
      </w:pPr>
      <w:r w:rsidRPr="00B1293C">
        <w:rPr>
          <w:lang w:val="es-ES"/>
        </w:rPr>
        <w:t xml:space="preserve">La inaccesibilidad a un sitio en que se le facilite el estar informado a diario si lo deseara de las </w:t>
      </w:r>
      <w:r w:rsidR="00015C1F">
        <w:rPr>
          <w:lang w:val="es-ES"/>
        </w:rPr>
        <w:t>tareas realizadas por sus hijos.</w:t>
      </w:r>
      <w:r w:rsidR="00015C1F">
        <w:rPr>
          <w:lang w:val="es-ES"/>
        </w:rPr>
        <w:br/>
      </w:r>
    </w:p>
    <w:p w:rsidR="00B70079" w:rsidRPr="00B1293C" w:rsidRDefault="00B70079" w:rsidP="00526E2A">
      <w:pPr>
        <w:pStyle w:val="Prrafodelista"/>
        <w:numPr>
          <w:ilvl w:val="0"/>
          <w:numId w:val="4"/>
        </w:numPr>
        <w:autoSpaceDE w:val="0"/>
        <w:autoSpaceDN w:val="0"/>
        <w:adjustRightInd w:val="0"/>
        <w:spacing w:after="0" w:line="240" w:lineRule="auto"/>
        <w:jc w:val="both"/>
        <w:rPr>
          <w:lang w:val="es-ES"/>
        </w:rPr>
      </w:pPr>
      <w:r w:rsidRPr="00B1293C">
        <w:rPr>
          <w:lang w:val="es-ES"/>
        </w:rPr>
        <w:t xml:space="preserve">Realizar consultas de cualquier índole a los profesores de la institución. </w:t>
      </w:r>
      <w:r w:rsidR="00015C1F">
        <w:rPr>
          <w:lang w:val="es-ES"/>
        </w:rPr>
        <w:br/>
      </w:r>
    </w:p>
    <w:p w:rsidR="00671941" w:rsidRPr="00B70079" w:rsidRDefault="00B70079" w:rsidP="00526E2A">
      <w:pPr>
        <w:pStyle w:val="Prrafodelista"/>
        <w:numPr>
          <w:ilvl w:val="0"/>
          <w:numId w:val="4"/>
        </w:numPr>
        <w:autoSpaceDE w:val="0"/>
        <w:autoSpaceDN w:val="0"/>
        <w:adjustRightInd w:val="0"/>
        <w:spacing w:after="0" w:line="240" w:lineRule="auto"/>
        <w:jc w:val="both"/>
        <w:rPr>
          <w:lang w:val="es-ES"/>
        </w:rPr>
      </w:pPr>
      <w:r w:rsidRPr="00B70079">
        <w:rPr>
          <w:lang w:val="es-ES"/>
        </w:rPr>
        <w:t xml:space="preserve">Tener acceso a las notas de sus representados correspondientes al año escolar. </w:t>
      </w:r>
      <w:r w:rsidR="00015C1F">
        <w:rPr>
          <w:lang w:val="es-ES"/>
        </w:rPr>
        <w:br/>
      </w:r>
    </w:p>
    <w:p w:rsidR="00B70079" w:rsidRPr="00B1293C" w:rsidRDefault="00B70079" w:rsidP="00526E2A">
      <w:pPr>
        <w:pStyle w:val="Prrafodelista"/>
        <w:numPr>
          <w:ilvl w:val="0"/>
          <w:numId w:val="4"/>
        </w:numPr>
        <w:autoSpaceDE w:val="0"/>
        <w:autoSpaceDN w:val="0"/>
        <w:adjustRightInd w:val="0"/>
        <w:spacing w:after="0" w:line="240" w:lineRule="auto"/>
        <w:jc w:val="both"/>
        <w:rPr>
          <w:lang w:val="es-ES"/>
        </w:rPr>
      </w:pPr>
      <w:r w:rsidRPr="00B1293C">
        <w:rPr>
          <w:lang w:val="es-ES"/>
        </w:rPr>
        <w:t xml:space="preserve">Controlar los atrasos y faltas de sus hijos. </w:t>
      </w:r>
      <w:r w:rsidR="00015C1F">
        <w:rPr>
          <w:lang w:val="es-ES"/>
        </w:rPr>
        <w:br/>
      </w:r>
    </w:p>
    <w:p w:rsidR="00B70079" w:rsidRPr="00015C1F" w:rsidRDefault="00B70079" w:rsidP="00C44C69">
      <w:pPr>
        <w:pStyle w:val="Prrafodelista"/>
        <w:numPr>
          <w:ilvl w:val="0"/>
          <w:numId w:val="4"/>
        </w:numPr>
        <w:autoSpaceDE w:val="0"/>
        <w:autoSpaceDN w:val="0"/>
        <w:adjustRightInd w:val="0"/>
        <w:spacing w:after="0" w:line="240" w:lineRule="auto"/>
        <w:jc w:val="both"/>
        <w:rPr>
          <w:lang w:val="es-ES"/>
        </w:rPr>
      </w:pPr>
      <w:r w:rsidRPr="00015C1F">
        <w:rPr>
          <w:lang w:val="es-ES"/>
        </w:rPr>
        <w:t xml:space="preserve">Facilitar la comunicación Maestros-Padres de familia. </w:t>
      </w:r>
      <w:r w:rsidR="00015C1F" w:rsidRPr="00015C1F">
        <w:rPr>
          <w:lang w:val="es-ES"/>
        </w:rPr>
        <w:br/>
      </w:r>
    </w:p>
    <w:p w:rsidR="00671941" w:rsidRDefault="00671941">
      <w:pPr>
        <w:spacing w:after="0" w:line="240" w:lineRule="auto"/>
        <w:rPr>
          <w:lang w:val="es-ES"/>
        </w:rPr>
      </w:pPr>
    </w:p>
    <w:p w:rsidR="00671941" w:rsidRDefault="008022FC" w:rsidP="008022FC">
      <w:pPr>
        <w:pStyle w:val="Ttulo3"/>
        <w:rPr>
          <w:lang w:val="es-ES"/>
        </w:rPr>
      </w:pPr>
      <w:bookmarkStart w:id="17" w:name="_Toc479341909"/>
      <w:r>
        <w:rPr>
          <w:lang w:val="es-ES"/>
        </w:rPr>
        <w:t>3.5.2.</w:t>
      </w:r>
      <w:r>
        <w:rPr>
          <w:lang w:val="es-ES"/>
        </w:rPr>
        <w:tab/>
      </w:r>
      <w:r w:rsidR="00B067E8">
        <w:rPr>
          <w:lang w:val="es-ES"/>
        </w:rPr>
        <w:t>Requerimientos no funcionales</w:t>
      </w:r>
      <w:bookmarkEnd w:id="17"/>
    </w:p>
    <w:p w:rsidR="008022FC" w:rsidRPr="008022FC" w:rsidRDefault="008022FC" w:rsidP="008022FC">
      <w:pPr>
        <w:rPr>
          <w:lang w:val="es-ES"/>
        </w:rPr>
      </w:pPr>
    </w:p>
    <w:p w:rsidR="00B067E8" w:rsidRDefault="00725989" w:rsidP="00725989">
      <w:pPr>
        <w:pStyle w:val="Prrafodelista"/>
        <w:numPr>
          <w:ilvl w:val="0"/>
          <w:numId w:val="14"/>
        </w:numPr>
        <w:rPr>
          <w:lang w:val="es-ES"/>
        </w:rPr>
      </w:pPr>
      <w:r>
        <w:rPr>
          <w:lang w:val="es-ES"/>
        </w:rPr>
        <w:t>El sitio web debe correr perfectamente en cualquier sistema operativo y por tanto en cualquier navegador web.</w:t>
      </w:r>
    </w:p>
    <w:p w:rsidR="00725989" w:rsidRDefault="00725989" w:rsidP="00725989">
      <w:pPr>
        <w:pStyle w:val="Prrafodelista"/>
        <w:numPr>
          <w:ilvl w:val="0"/>
          <w:numId w:val="14"/>
        </w:numPr>
        <w:rPr>
          <w:lang w:val="es-ES"/>
        </w:rPr>
      </w:pPr>
      <w:r>
        <w:rPr>
          <w:lang w:val="es-ES"/>
        </w:rPr>
        <w:t>El entorno del sistema se maneja en base a los colores usados por la institución.</w:t>
      </w:r>
    </w:p>
    <w:p w:rsidR="00671941" w:rsidRDefault="006274D9" w:rsidP="00C425E9">
      <w:pPr>
        <w:pStyle w:val="Prrafodelista"/>
        <w:numPr>
          <w:ilvl w:val="0"/>
          <w:numId w:val="14"/>
        </w:numPr>
        <w:rPr>
          <w:lang w:val="es-ES"/>
        </w:rPr>
      </w:pPr>
      <w:r>
        <w:rPr>
          <w:lang w:val="es-ES"/>
        </w:rPr>
        <w:t>Llevará</w:t>
      </w:r>
      <w:r w:rsidR="00725989">
        <w:rPr>
          <w:lang w:val="es-ES"/>
        </w:rPr>
        <w:t xml:space="preserve"> un logo para la identificación de la </w:t>
      </w:r>
      <w:r>
        <w:rPr>
          <w:lang w:val="es-ES"/>
        </w:rPr>
        <w:t>Institución</w:t>
      </w:r>
      <w:r w:rsidR="00725989">
        <w:rPr>
          <w:lang w:val="es-ES"/>
        </w:rPr>
        <w:t>.</w:t>
      </w:r>
      <w:r w:rsidR="00C425E9">
        <w:rPr>
          <w:lang w:val="es-ES"/>
        </w:rPr>
        <w:t xml:space="preserve"> </w:t>
      </w:r>
    </w:p>
    <w:p w:rsidR="00671941" w:rsidRDefault="00671941">
      <w:pPr>
        <w:spacing w:after="0" w:line="240" w:lineRule="auto"/>
        <w:rPr>
          <w:lang w:val="es-ES"/>
        </w:rPr>
      </w:pPr>
    </w:p>
    <w:p w:rsidR="00671941" w:rsidRDefault="00671941">
      <w:pPr>
        <w:spacing w:after="0" w:line="240" w:lineRule="auto"/>
        <w:rPr>
          <w:lang w:val="es-ES"/>
        </w:rPr>
      </w:pPr>
    </w:p>
    <w:p w:rsidR="00671941" w:rsidRDefault="00671941">
      <w:pPr>
        <w:spacing w:after="0" w:line="240" w:lineRule="auto"/>
        <w:rPr>
          <w:lang w:val="es-ES"/>
        </w:rPr>
      </w:pPr>
    </w:p>
    <w:p w:rsidR="00671941" w:rsidRDefault="00671941">
      <w:pPr>
        <w:spacing w:after="0" w:line="240" w:lineRule="auto"/>
        <w:rPr>
          <w:lang w:val="es-ES"/>
        </w:rPr>
      </w:pPr>
    </w:p>
    <w:p w:rsidR="00671941" w:rsidRDefault="00671941">
      <w:pPr>
        <w:spacing w:after="0" w:line="240" w:lineRule="auto"/>
        <w:rPr>
          <w:lang w:val="es-ES"/>
        </w:rPr>
      </w:pPr>
    </w:p>
    <w:p w:rsidR="00671941" w:rsidRDefault="00671941">
      <w:pPr>
        <w:spacing w:after="0" w:line="240" w:lineRule="auto"/>
        <w:rPr>
          <w:lang w:val="es-ES"/>
        </w:rPr>
      </w:pPr>
    </w:p>
    <w:p w:rsidR="00671941" w:rsidRDefault="00671941">
      <w:pPr>
        <w:spacing w:after="0" w:line="240" w:lineRule="auto"/>
        <w:rPr>
          <w:lang w:val="es-ES"/>
        </w:rPr>
      </w:pPr>
    </w:p>
    <w:p w:rsidR="00B70079" w:rsidRDefault="00B70079">
      <w:pPr>
        <w:spacing w:after="0" w:line="240" w:lineRule="auto"/>
        <w:rPr>
          <w:lang w:val="es-ES"/>
        </w:rPr>
      </w:pPr>
    </w:p>
    <w:p w:rsidR="00013373" w:rsidRPr="002B0CBA" w:rsidRDefault="00013373">
      <w:pPr>
        <w:spacing w:after="0" w:line="240" w:lineRule="auto"/>
        <w:rPr>
          <w:lang w:val="es-MX"/>
        </w:rPr>
      </w:pPr>
    </w:p>
    <w:p w:rsidR="00013373" w:rsidRDefault="00013373">
      <w:pPr>
        <w:spacing w:after="0" w:line="240" w:lineRule="auto"/>
        <w:rPr>
          <w:lang w:val="es-ES"/>
        </w:rPr>
      </w:pPr>
    </w:p>
    <w:p w:rsidR="00013373" w:rsidRDefault="00013373">
      <w:pPr>
        <w:spacing w:after="0" w:line="240" w:lineRule="auto"/>
        <w:rPr>
          <w:lang w:val="es-ES"/>
        </w:rPr>
      </w:pPr>
    </w:p>
    <w:p w:rsidR="00B70079" w:rsidRDefault="00B70079">
      <w:pPr>
        <w:spacing w:after="0" w:line="240" w:lineRule="auto"/>
        <w:rPr>
          <w:lang w:val="es-ES"/>
        </w:rPr>
      </w:pPr>
    </w:p>
    <w:p w:rsidR="00671941" w:rsidRDefault="00671941">
      <w:pPr>
        <w:spacing w:after="0" w:line="240" w:lineRule="auto"/>
        <w:rPr>
          <w:lang w:val="es-ES"/>
        </w:rPr>
      </w:pPr>
    </w:p>
    <w:p w:rsidR="003F7A8C" w:rsidRDefault="003F7A8C">
      <w:pPr>
        <w:spacing w:after="0" w:line="240" w:lineRule="auto"/>
        <w:rPr>
          <w:lang w:val="es-ES"/>
        </w:rPr>
      </w:pPr>
      <w:r>
        <w:rPr>
          <w:lang w:val="es-ES"/>
        </w:rPr>
        <w:br w:type="page"/>
      </w:r>
    </w:p>
    <w:p w:rsidR="00671941" w:rsidRDefault="0016670D" w:rsidP="00526E2A">
      <w:pPr>
        <w:pStyle w:val="Ttulo2"/>
        <w:numPr>
          <w:ilvl w:val="1"/>
          <w:numId w:val="13"/>
        </w:numPr>
        <w:rPr>
          <w:lang w:val="es-ES"/>
        </w:rPr>
      </w:pPr>
      <w:r>
        <w:rPr>
          <w:lang w:val="es-ES"/>
        </w:rPr>
        <w:lastRenderedPageBreak/>
        <w:t xml:space="preserve"> </w:t>
      </w:r>
      <w:r>
        <w:rPr>
          <w:lang w:val="es-ES"/>
        </w:rPr>
        <w:tab/>
      </w:r>
      <w:bookmarkStart w:id="18" w:name="_Toc479341910"/>
      <w:r w:rsidR="00671941">
        <w:rPr>
          <w:lang w:val="es-ES"/>
        </w:rPr>
        <w:t>Descripción y evaluación de alternativas</w:t>
      </w:r>
      <w:bookmarkEnd w:id="18"/>
    </w:p>
    <w:p w:rsidR="00671941" w:rsidRPr="00057FA1" w:rsidRDefault="00671941" w:rsidP="00FD04B4">
      <w:pPr>
        <w:jc w:val="both"/>
        <w:rPr>
          <w:lang w:val="es-ES"/>
        </w:rPr>
      </w:pPr>
      <w:r w:rsidRPr="00057FA1">
        <w:rPr>
          <w:lang w:val="es-ES"/>
        </w:rPr>
        <w:t>Analizando los pr</w:t>
      </w:r>
      <w:r w:rsidR="00B6352D">
        <w:rPr>
          <w:lang w:val="es-ES"/>
        </w:rPr>
        <w:t xml:space="preserve">oblemas anteriormente </w:t>
      </w:r>
      <w:r w:rsidRPr="00057FA1">
        <w:rPr>
          <w:lang w:val="es-ES"/>
        </w:rPr>
        <w:t xml:space="preserve">mencionados se vio en la necesidad de buscar soluciones para estos conflictos con la utilización de las TIC </w:t>
      </w:r>
      <w:r w:rsidR="00057FA1" w:rsidRPr="00057FA1">
        <w:rPr>
          <w:lang w:val="es-ES"/>
        </w:rPr>
        <w:t xml:space="preserve">y se ha dado con las siguientes alternativas: </w:t>
      </w:r>
    </w:p>
    <w:p w:rsidR="00057FA1" w:rsidRPr="00015C1F" w:rsidRDefault="00057FA1" w:rsidP="00015C1F">
      <w:pPr>
        <w:autoSpaceDE w:val="0"/>
        <w:autoSpaceDN w:val="0"/>
        <w:adjustRightInd w:val="0"/>
        <w:spacing w:after="0" w:line="240" w:lineRule="auto"/>
        <w:jc w:val="both"/>
        <w:rPr>
          <w:color w:val="000000"/>
          <w:lang w:val="es-ES"/>
        </w:rPr>
      </w:pPr>
      <w:r w:rsidRPr="00015C1F">
        <w:rPr>
          <w:color w:val="000000"/>
          <w:lang w:val="es-ES"/>
        </w:rPr>
        <w:t>Diseñar e Implementar un Sitio</w:t>
      </w:r>
      <w:r w:rsidR="00015C1F">
        <w:rPr>
          <w:color w:val="000000"/>
          <w:lang w:val="es-ES"/>
        </w:rPr>
        <w:t xml:space="preserve"> Web Personalizado para la</w:t>
      </w:r>
      <w:r w:rsidRPr="00015C1F">
        <w:rPr>
          <w:color w:val="000000"/>
          <w:lang w:val="es-ES"/>
        </w:rPr>
        <w:t xml:space="preserve"> Institución Educativa, el cual permitirá a los usuarios (padres de familia, estudiantes y profesores) poder consultar y registrar los eventos por realizarse, las notas trimestrales e incluso las observaciones que se hicieren a cada uno de los estudiantes y material didáctico e informativo para el mejoramiento del aprendizaje o enseñanza de los estudiantes. </w:t>
      </w:r>
    </w:p>
    <w:p w:rsidR="00057FA1" w:rsidRPr="00057FA1" w:rsidRDefault="00057FA1" w:rsidP="00FD04B4">
      <w:pPr>
        <w:pStyle w:val="Prrafodelista"/>
        <w:autoSpaceDE w:val="0"/>
        <w:autoSpaceDN w:val="0"/>
        <w:adjustRightInd w:val="0"/>
        <w:spacing w:after="0" w:line="240" w:lineRule="auto"/>
        <w:jc w:val="both"/>
        <w:rPr>
          <w:color w:val="000000"/>
          <w:lang w:val="es-ES"/>
        </w:rPr>
      </w:pPr>
    </w:p>
    <w:p w:rsidR="00057FA1" w:rsidRPr="00057FA1" w:rsidRDefault="00057FA1" w:rsidP="00FD04B4">
      <w:pPr>
        <w:autoSpaceDE w:val="0"/>
        <w:autoSpaceDN w:val="0"/>
        <w:adjustRightInd w:val="0"/>
        <w:spacing w:after="0" w:line="240" w:lineRule="auto"/>
        <w:ind w:left="360"/>
        <w:jc w:val="both"/>
        <w:rPr>
          <w:color w:val="000000"/>
          <w:lang w:val="es-ES"/>
        </w:rPr>
      </w:pPr>
      <w:r w:rsidRPr="00057FA1">
        <w:rPr>
          <w:color w:val="000000"/>
          <w:lang w:val="es-ES"/>
        </w:rPr>
        <w:t xml:space="preserve">Este Sitio Web nos permitirá: </w:t>
      </w:r>
    </w:p>
    <w:p w:rsidR="00057FA1" w:rsidRPr="00057FA1" w:rsidRDefault="00057FA1" w:rsidP="00FD04B4">
      <w:pPr>
        <w:autoSpaceDE w:val="0"/>
        <w:autoSpaceDN w:val="0"/>
        <w:adjustRightInd w:val="0"/>
        <w:spacing w:after="0" w:line="240" w:lineRule="auto"/>
        <w:ind w:left="360"/>
        <w:jc w:val="both"/>
        <w:rPr>
          <w:color w:val="000000"/>
          <w:lang w:val="es-ES"/>
        </w:rPr>
      </w:pPr>
    </w:p>
    <w:p w:rsidR="00057FA1" w:rsidRPr="00015C1F" w:rsidRDefault="00057FA1" w:rsidP="00C44C69">
      <w:pPr>
        <w:pStyle w:val="Prrafodelista"/>
        <w:numPr>
          <w:ilvl w:val="0"/>
          <w:numId w:val="6"/>
        </w:numPr>
        <w:autoSpaceDE w:val="0"/>
        <w:autoSpaceDN w:val="0"/>
        <w:adjustRightInd w:val="0"/>
        <w:spacing w:after="0" w:line="240" w:lineRule="auto"/>
        <w:jc w:val="both"/>
        <w:rPr>
          <w:color w:val="000000"/>
          <w:lang w:val="es-ES"/>
        </w:rPr>
      </w:pPr>
      <w:r w:rsidRPr="00015C1F">
        <w:rPr>
          <w:color w:val="000000"/>
          <w:lang w:val="es-ES"/>
        </w:rPr>
        <w:t>Realizar consultas de las notas trimestrales de los estudiantes.</w:t>
      </w:r>
      <w:r w:rsidR="00015C1F" w:rsidRPr="00015C1F">
        <w:rPr>
          <w:color w:val="000000"/>
          <w:lang w:val="es-ES"/>
        </w:rPr>
        <w:br/>
      </w:r>
      <w:r w:rsidRPr="00015C1F">
        <w:rPr>
          <w:color w:val="000000"/>
          <w:lang w:val="es-ES"/>
        </w:rPr>
        <w:t xml:space="preserve"> </w:t>
      </w:r>
    </w:p>
    <w:p w:rsidR="00716A1A" w:rsidRPr="00015C1F" w:rsidRDefault="00057FA1" w:rsidP="00C44C69">
      <w:pPr>
        <w:pStyle w:val="Prrafodelista"/>
        <w:numPr>
          <w:ilvl w:val="0"/>
          <w:numId w:val="6"/>
        </w:numPr>
        <w:autoSpaceDE w:val="0"/>
        <w:autoSpaceDN w:val="0"/>
        <w:adjustRightInd w:val="0"/>
        <w:spacing w:after="0" w:line="240" w:lineRule="auto"/>
        <w:jc w:val="both"/>
        <w:rPr>
          <w:color w:val="000000"/>
          <w:lang w:val="es-ES"/>
        </w:rPr>
      </w:pPr>
      <w:r w:rsidRPr="00015C1F">
        <w:rPr>
          <w:color w:val="000000"/>
          <w:lang w:val="es-ES"/>
        </w:rPr>
        <w:t xml:space="preserve">Consultar las tareas diarias enviadas por los </w:t>
      </w:r>
      <w:r w:rsidR="00010DA4" w:rsidRPr="00015C1F">
        <w:rPr>
          <w:color w:val="000000"/>
          <w:lang w:val="es-ES"/>
        </w:rPr>
        <w:t>profesores,</w:t>
      </w:r>
      <w:r w:rsidRPr="00015C1F">
        <w:rPr>
          <w:color w:val="000000"/>
          <w:lang w:val="es-ES"/>
        </w:rPr>
        <w:t xml:space="preserve"> así como la revisión del material didáctico utilizada en clases.</w:t>
      </w:r>
      <w:r w:rsidR="00015C1F" w:rsidRPr="00015C1F">
        <w:rPr>
          <w:color w:val="000000"/>
          <w:lang w:val="es-ES"/>
        </w:rPr>
        <w:br/>
      </w:r>
    </w:p>
    <w:p w:rsidR="00716A1A" w:rsidRPr="00015C1F" w:rsidRDefault="00057FA1" w:rsidP="00C44C69">
      <w:pPr>
        <w:pStyle w:val="Prrafodelista"/>
        <w:numPr>
          <w:ilvl w:val="0"/>
          <w:numId w:val="6"/>
        </w:numPr>
        <w:autoSpaceDE w:val="0"/>
        <w:autoSpaceDN w:val="0"/>
        <w:adjustRightInd w:val="0"/>
        <w:spacing w:after="0" w:line="240" w:lineRule="auto"/>
        <w:jc w:val="both"/>
        <w:rPr>
          <w:color w:val="000000"/>
          <w:lang w:val="es-ES"/>
        </w:rPr>
      </w:pPr>
      <w:r w:rsidRPr="00015C1F">
        <w:rPr>
          <w:color w:val="000000"/>
          <w:lang w:val="es-ES"/>
        </w:rPr>
        <w:t>Facilitar la comunicación entre estudiantes-Padres de familia-Profesores.</w:t>
      </w:r>
      <w:r w:rsidR="00015C1F" w:rsidRPr="00015C1F">
        <w:rPr>
          <w:color w:val="000000"/>
          <w:lang w:val="es-ES"/>
        </w:rPr>
        <w:br/>
      </w:r>
    </w:p>
    <w:p w:rsidR="00716A1A" w:rsidRPr="00015C1F" w:rsidRDefault="00057FA1" w:rsidP="00C44C69">
      <w:pPr>
        <w:pStyle w:val="Prrafodelista"/>
        <w:numPr>
          <w:ilvl w:val="0"/>
          <w:numId w:val="6"/>
        </w:numPr>
        <w:autoSpaceDE w:val="0"/>
        <w:autoSpaceDN w:val="0"/>
        <w:adjustRightInd w:val="0"/>
        <w:spacing w:after="0" w:line="240" w:lineRule="auto"/>
        <w:jc w:val="both"/>
        <w:rPr>
          <w:color w:val="000000"/>
          <w:lang w:val="es-ES"/>
        </w:rPr>
      </w:pPr>
      <w:r w:rsidRPr="00015C1F">
        <w:rPr>
          <w:color w:val="000000"/>
          <w:lang w:val="es-ES"/>
        </w:rPr>
        <w:t>Realizar consultas de Activi</w:t>
      </w:r>
      <w:r w:rsidR="00015C1F" w:rsidRPr="00015C1F">
        <w:rPr>
          <w:color w:val="000000"/>
          <w:lang w:val="es-ES"/>
        </w:rPr>
        <w:t>dades anuales y por cada curso.</w:t>
      </w:r>
      <w:r w:rsidR="00015C1F" w:rsidRPr="00015C1F">
        <w:rPr>
          <w:color w:val="000000"/>
          <w:lang w:val="es-ES"/>
        </w:rPr>
        <w:br/>
      </w:r>
    </w:p>
    <w:p w:rsidR="00057FA1" w:rsidRPr="00057FA1" w:rsidRDefault="00057FA1" w:rsidP="00FD04B4">
      <w:pPr>
        <w:pStyle w:val="Prrafodelista"/>
        <w:numPr>
          <w:ilvl w:val="0"/>
          <w:numId w:val="6"/>
        </w:numPr>
        <w:autoSpaceDE w:val="0"/>
        <w:autoSpaceDN w:val="0"/>
        <w:adjustRightInd w:val="0"/>
        <w:spacing w:after="0" w:line="240" w:lineRule="auto"/>
        <w:jc w:val="both"/>
        <w:rPr>
          <w:color w:val="000000"/>
          <w:lang w:val="es-ES"/>
        </w:rPr>
      </w:pPr>
      <w:r w:rsidRPr="00057FA1">
        <w:rPr>
          <w:color w:val="000000"/>
          <w:lang w:val="es-ES"/>
        </w:rPr>
        <w:t xml:space="preserve">Presentar información general de la Institución Educativa con la finalidad de mantenerse informado de las actividades culturales, deportivas y sociales de la misma. </w:t>
      </w:r>
      <w:r w:rsidR="00015C1F">
        <w:rPr>
          <w:color w:val="000000"/>
          <w:lang w:val="es-ES"/>
        </w:rPr>
        <w:br/>
      </w:r>
    </w:p>
    <w:p w:rsidR="00057FA1" w:rsidRDefault="00057FA1" w:rsidP="00FD04B4">
      <w:pPr>
        <w:pStyle w:val="Prrafodelista"/>
        <w:numPr>
          <w:ilvl w:val="0"/>
          <w:numId w:val="6"/>
        </w:numPr>
        <w:autoSpaceDE w:val="0"/>
        <w:autoSpaceDN w:val="0"/>
        <w:adjustRightInd w:val="0"/>
        <w:spacing w:after="0" w:line="240" w:lineRule="auto"/>
        <w:jc w:val="both"/>
        <w:rPr>
          <w:color w:val="000000"/>
          <w:lang w:val="es-ES"/>
        </w:rPr>
      </w:pPr>
      <w:r w:rsidRPr="00057FA1">
        <w:rPr>
          <w:color w:val="000000"/>
          <w:lang w:val="es-ES"/>
        </w:rPr>
        <w:t>Consulta de las d</w:t>
      </w:r>
      <w:r>
        <w:rPr>
          <w:color w:val="000000"/>
          <w:lang w:val="es-ES"/>
        </w:rPr>
        <w:t>udas por parte de los padres de familia.</w:t>
      </w:r>
      <w:r w:rsidR="00015C1F">
        <w:rPr>
          <w:color w:val="000000"/>
          <w:lang w:val="es-ES"/>
        </w:rPr>
        <w:br/>
      </w:r>
    </w:p>
    <w:p w:rsidR="00057FA1" w:rsidRDefault="00057FA1" w:rsidP="00FD04B4">
      <w:pPr>
        <w:pStyle w:val="Prrafodelista"/>
        <w:numPr>
          <w:ilvl w:val="0"/>
          <w:numId w:val="6"/>
        </w:numPr>
        <w:autoSpaceDE w:val="0"/>
        <w:autoSpaceDN w:val="0"/>
        <w:adjustRightInd w:val="0"/>
        <w:spacing w:after="0" w:line="240" w:lineRule="auto"/>
        <w:jc w:val="both"/>
        <w:rPr>
          <w:color w:val="000000"/>
          <w:lang w:val="es-ES"/>
        </w:rPr>
      </w:pPr>
      <w:r>
        <w:rPr>
          <w:color w:val="000000"/>
          <w:lang w:val="es-ES"/>
        </w:rPr>
        <w:t>Consulta</w:t>
      </w:r>
      <w:r w:rsidR="00716A1A">
        <w:rPr>
          <w:color w:val="000000"/>
          <w:lang w:val="es-ES"/>
        </w:rPr>
        <w:t>r</w:t>
      </w:r>
      <w:r>
        <w:rPr>
          <w:color w:val="000000"/>
          <w:lang w:val="es-ES"/>
        </w:rPr>
        <w:t xml:space="preserve"> material didáctico para la terminación de tareas</w:t>
      </w:r>
      <w:r w:rsidR="00716A1A">
        <w:rPr>
          <w:color w:val="000000"/>
          <w:lang w:val="es-ES"/>
        </w:rPr>
        <w:t xml:space="preserve"> ya sea textual o video</w:t>
      </w:r>
      <w:r>
        <w:rPr>
          <w:color w:val="000000"/>
          <w:lang w:val="es-ES"/>
        </w:rPr>
        <w:t>.</w:t>
      </w:r>
      <w:r w:rsidR="00716A1A">
        <w:rPr>
          <w:color w:val="000000"/>
          <w:lang w:val="es-ES"/>
        </w:rPr>
        <w:t xml:space="preserve"> </w:t>
      </w:r>
      <w:r w:rsidR="00015C1F">
        <w:rPr>
          <w:color w:val="000000"/>
          <w:lang w:val="es-ES"/>
        </w:rPr>
        <w:br/>
      </w:r>
    </w:p>
    <w:p w:rsidR="00716A1A" w:rsidRPr="00057FA1" w:rsidRDefault="00716A1A" w:rsidP="00FD04B4">
      <w:pPr>
        <w:pStyle w:val="Prrafodelista"/>
        <w:numPr>
          <w:ilvl w:val="0"/>
          <w:numId w:val="6"/>
        </w:numPr>
        <w:autoSpaceDE w:val="0"/>
        <w:autoSpaceDN w:val="0"/>
        <w:adjustRightInd w:val="0"/>
        <w:spacing w:after="0" w:line="240" w:lineRule="auto"/>
        <w:jc w:val="both"/>
        <w:rPr>
          <w:color w:val="000000"/>
          <w:lang w:val="es-ES"/>
        </w:rPr>
      </w:pPr>
      <w:r>
        <w:rPr>
          <w:color w:val="000000"/>
          <w:lang w:val="es-ES"/>
        </w:rPr>
        <w:t>Observar el estado actual de las partes que conforman la institución (Salones, sillas, lugares de recreación y de socialización) por medio de imágenes y videos.</w:t>
      </w:r>
      <w:r w:rsidR="00015C1F">
        <w:rPr>
          <w:color w:val="000000"/>
          <w:lang w:val="es-ES"/>
        </w:rPr>
        <w:br/>
      </w:r>
    </w:p>
    <w:p w:rsidR="00010DA4" w:rsidRDefault="00010DA4">
      <w:pPr>
        <w:spacing w:after="0" w:line="240" w:lineRule="auto"/>
        <w:rPr>
          <w:lang w:val="es-ES"/>
        </w:rPr>
      </w:pPr>
      <w:r>
        <w:rPr>
          <w:lang w:val="es-ES"/>
        </w:rPr>
        <w:br w:type="page"/>
      </w:r>
    </w:p>
    <w:p w:rsidR="00057FA1" w:rsidRDefault="0088755B" w:rsidP="00526E2A">
      <w:pPr>
        <w:pStyle w:val="Ttulo1"/>
        <w:numPr>
          <w:ilvl w:val="0"/>
          <w:numId w:val="13"/>
        </w:numPr>
        <w:rPr>
          <w:lang w:val="es-ES"/>
        </w:rPr>
      </w:pPr>
      <w:bookmarkStart w:id="19" w:name="_Toc479341911"/>
      <w:r>
        <w:rPr>
          <w:lang w:val="es-ES"/>
        </w:rPr>
        <w:lastRenderedPageBreak/>
        <w:t>DISEÑO</w:t>
      </w:r>
      <w:bookmarkEnd w:id="19"/>
    </w:p>
    <w:p w:rsidR="00D143A3" w:rsidRDefault="00D143A3" w:rsidP="00275E5E">
      <w:pPr>
        <w:jc w:val="both"/>
        <w:rPr>
          <w:lang w:val="es-ES"/>
        </w:rPr>
      </w:pPr>
      <w:r w:rsidRPr="00275E5E">
        <w:rPr>
          <w:lang w:val="es-ES"/>
        </w:rPr>
        <w:t>En esta etapa de diseño y modelación del proyecto debemos tener en cuenta como principal son los requerimientos del cliente, puesto que estos son los que darán cara y sentido a nuestro proyecto, teniendo en cuenta estos y sabiendo claramente las necesidades anteriormente mencionadas hemos llevado a cabo el siguiente modelo:</w:t>
      </w:r>
    </w:p>
    <w:p w:rsidR="00E51921" w:rsidRDefault="001B3924" w:rsidP="00E51921">
      <w:pPr>
        <w:pStyle w:val="Ttulo2"/>
        <w:rPr>
          <w:lang w:val="es-ES"/>
        </w:rPr>
      </w:pPr>
      <w:bookmarkStart w:id="20" w:name="_Toc479341912"/>
      <w:r>
        <w:rPr>
          <w:lang w:val="es-ES"/>
        </w:rPr>
        <w:t>4.1. Elaboración del modelo funcional del sistema actual</w:t>
      </w:r>
      <w:bookmarkEnd w:id="20"/>
    </w:p>
    <w:p w:rsidR="001B3924" w:rsidRDefault="001B3924" w:rsidP="001B3924">
      <w:pPr>
        <w:jc w:val="both"/>
        <w:rPr>
          <w:lang w:val="es-ES"/>
        </w:rPr>
      </w:pPr>
      <w:r>
        <w:rPr>
          <w:lang w:val="es-ES"/>
        </w:rPr>
        <w:t xml:space="preserve">Con este se busca brindarle siempre las facilidades y las mejores opciones en cuanto a los servicios y procesos que estará brindando </w:t>
      </w:r>
      <w:r w:rsidRPr="001B3924">
        <w:rPr>
          <w:lang w:val="es-ES"/>
        </w:rPr>
        <w:t>el sitio web</w:t>
      </w:r>
      <w:r>
        <w:rPr>
          <w:lang w:val="es-ES"/>
        </w:rPr>
        <w:t xml:space="preserve"> a los visitantes. Por lo que se planteó el modelo presentado anteriormente.</w:t>
      </w:r>
    </w:p>
    <w:p w:rsidR="001B3924" w:rsidRPr="001B3924" w:rsidRDefault="001B3924" w:rsidP="001B3924">
      <w:pPr>
        <w:jc w:val="both"/>
        <w:rPr>
          <w:lang w:val="es-ES"/>
        </w:rPr>
      </w:pPr>
      <w:r>
        <w:rPr>
          <w:noProof/>
          <w:lang w:eastAsia="es-CO"/>
        </w:rPr>
        <w:drawing>
          <wp:inline distT="0" distB="0" distL="0" distR="0" wp14:anchorId="543DF170" wp14:editId="67642E40">
            <wp:extent cx="5612924" cy="3615070"/>
            <wp:effectExtent l="0" t="0" r="6985" b="4445"/>
            <wp:docPr id="10" name="Imagen 10" descr="C:\Users\JosDK\AppData\Local\Microsoft\Windows\INetCache\Content.Word\nuevo diagrama de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DK\AppData\Local\Microsoft\Windows\INetCache\Content.Word\nuevo diagrama de fl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5314" cy="3642372"/>
                    </a:xfrm>
                    <a:prstGeom prst="rect">
                      <a:avLst/>
                    </a:prstGeom>
                    <a:noFill/>
                    <a:ln>
                      <a:noFill/>
                    </a:ln>
                  </pic:spPr>
                </pic:pic>
              </a:graphicData>
            </a:graphic>
          </wp:inline>
        </w:drawing>
      </w:r>
    </w:p>
    <w:p w:rsidR="001B3924" w:rsidRDefault="001B3924">
      <w:pPr>
        <w:spacing w:after="0" w:line="240" w:lineRule="auto"/>
        <w:rPr>
          <w:rFonts w:cs="Arial"/>
          <w:b/>
          <w:color w:val="262626"/>
          <w:lang w:val="es-ES"/>
        </w:rPr>
      </w:pPr>
      <w:r>
        <w:rPr>
          <w:lang w:val="es-ES"/>
        </w:rPr>
        <w:br w:type="page"/>
      </w:r>
    </w:p>
    <w:p w:rsidR="00D143A3" w:rsidRPr="00275E5E" w:rsidRDefault="00C06B32" w:rsidP="009648AB">
      <w:pPr>
        <w:pStyle w:val="Ttulo3"/>
        <w:rPr>
          <w:lang w:val="es-ES"/>
        </w:rPr>
      </w:pPr>
      <w:bookmarkStart w:id="21" w:name="_Toc479341913"/>
      <w:r>
        <w:rPr>
          <w:lang w:val="es-ES"/>
        </w:rPr>
        <w:lastRenderedPageBreak/>
        <w:t>4.1.1</w:t>
      </w:r>
      <w:r>
        <w:rPr>
          <w:lang w:val="es-ES"/>
        </w:rPr>
        <w:tab/>
      </w:r>
      <w:r w:rsidR="00D143A3">
        <w:rPr>
          <w:lang w:val="es-ES"/>
        </w:rPr>
        <w:t>Inicio</w:t>
      </w:r>
      <w:bookmarkEnd w:id="21"/>
    </w:p>
    <w:p w:rsidR="00D143A3" w:rsidRPr="00275E5E" w:rsidRDefault="009648AB" w:rsidP="00275E5E">
      <w:pPr>
        <w:rPr>
          <w:lang w:val="es-ES"/>
        </w:rPr>
      </w:pPr>
      <w:r>
        <w:rPr>
          <w:noProof/>
          <w:lang w:eastAsia="es-CO"/>
        </w:rPr>
        <w:drawing>
          <wp:inline distT="0" distB="0" distL="0" distR="0" wp14:anchorId="1C1A40F2" wp14:editId="743D740C">
            <wp:extent cx="5943600" cy="4288155"/>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stretch>
                      <a:fillRect/>
                    </a:stretch>
                  </pic:blipFill>
                  <pic:spPr>
                    <a:xfrm>
                      <a:off x="0" y="0"/>
                      <a:ext cx="5943600" cy="4288155"/>
                    </a:xfrm>
                    <a:prstGeom prst="rect">
                      <a:avLst/>
                    </a:prstGeom>
                  </pic:spPr>
                </pic:pic>
              </a:graphicData>
            </a:graphic>
          </wp:inline>
        </w:drawing>
      </w:r>
    </w:p>
    <w:p w:rsidR="009648AB" w:rsidRDefault="009648AB">
      <w:pPr>
        <w:spacing w:after="0" w:line="240" w:lineRule="auto"/>
        <w:rPr>
          <w:rFonts w:eastAsiaTheme="majorEastAsia" w:cstheme="majorBidi"/>
          <w:u w:val="single"/>
          <w:lang w:val="es-ES"/>
        </w:rPr>
      </w:pPr>
      <w:r>
        <w:rPr>
          <w:lang w:val="es-ES"/>
        </w:rPr>
        <w:br w:type="page"/>
      </w:r>
    </w:p>
    <w:p w:rsidR="009648AB" w:rsidRDefault="00C06B32" w:rsidP="009648AB">
      <w:pPr>
        <w:pStyle w:val="Ttulo3"/>
        <w:rPr>
          <w:lang w:val="es-ES"/>
        </w:rPr>
      </w:pPr>
      <w:bookmarkStart w:id="22" w:name="_Toc479341914"/>
      <w:r>
        <w:rPr>
          <w:lang w:val="es-ES"/>
        </w:rPr>
        <w:lastRenderedPageBreak/>
        <w:t>4.1.2</w:t>
      </w:r>
      <w:r>
        <w:rPr>
          <w:lang w:val="es-ES"/>
        </w:rPr>
        <w:tab/>
      </w:r>
      <w:r w:rsidR="009648AB">
        <w:rPr>
          <w:lang w:val="es-ES"/>
        </w:rPr>
        <w:t>Biblioteca</w:t>
      </w:r>
      <w:bookmarkEnd w:id="22"/>
    </w:p>
    <w:p w:rsidR="009648AB" w:rsidRPr="009648AB" w:rsidRDefault="009648AB" w:rsidP="009648AB">
      <w:pPr>
        <w:rPr>
          <w:lang w:val="es-ES"/>
        </w:rPr>
      </w:pPr>
      <w:r>
        <w:rPr>
          <w:noProof/>
          <w:lang w:eastAsia="es-CO"/>
        </w:rPr>
        <w:drawing>
          <wp:inline distT="0" distB="0" distL="0" distR="0" wp14:anchorId="6ADF1F0A" wp14:editId="0A4529EE">
            <wp:extent cx="5943600" cy="4069715"/>
            <wp:effectExtent l="0" t="0" r="0" b="6985"/>
            <wp:docPr id="15" name="Imagen 15"/>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stretch>
                      <a:fillRect/>
                    </a:stretch>
                  </pic:blipFill>
                  <pic:spPr>
                    <a:xfrm>
                      <a:off x="0" y="0"/>
                      <a:ext cx="5943600" cy="4069715"/>
                    </a:xfrm>
                    <a:prstGeom prst="rect">
                      <a:avLst/>
                    </a:prstGeom>
                  </pic:spPr>
                </pic:pic>
              </a:graphicData>
            </a:graphic>
          </wp:inline>
        </w:drawing>
      </w:r>
    </w:p>
    <w:p w:rsidR="00D143A3" w:rsidRDefault="00C06B32" w:rsidP="009648AB">
      <w:pPr>
        <w:pStyle w:val="Ttulo3"/>
        <w:rPr>
          <w:lang w:val="es-ES"/>
        </w:rPr>
      </w:pPr>
      <w:bookmarkStart w:id="23" w:name="_Toc479341915"/>
      <w:r>
        <w:rPr>
          <w:lang w:val="es-ES"/>
        </w:rPr>
        <w:lastRenderedPageBreak/>
        <w:t>4.1.3</w:t>
      </w:r>
      <w:r>
        <w:rPr>
          <w:lang w:val="es-ES"/>
        </w:rPr>
        <w:tab/>
      </w:r>
      <w:r w:rsidR="00D143A3">
        <w:rPr>
          <w:lang w:val="es-ES"/>
        </w:rPr>
        <w:t>Misión</w:t>
      </w:r>
      <w:bookmarkEnd w:id="23"/>
      <w:r w:rsidR="00D143A3">
        <w:rPr>
          <w:lang w:val="es-ES"/>
        </w:rPr>
        <w:t xml:space="preserve">  </w:t>
      </w:r>
    </w:p>
    <w:p w:rsidR="00D143A3" w:rsidRDefault="00D143A3" w:rsidP="00275E5E">
      <w:pPr>
        <w:rPr>
          <w:lang w:val="es-ES"/>
        </w:rPr>
      </w:pPr>
      <w:r>
        <w:rPr>
          <w:noProof/>
          <w:lang w:eastAsia="es-CO"/>
        </w:rPr>
        <w:drawing>
          <wp:inline distT="0" distB="0" distL="0" distR="0">
            <wp:extent cx="6719570" cy="379603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9570" cy="3796030"/>
                    </a:xfrm>
                    <a:prstGeom prst="rect">
                      <a:avLst/>
                    </a:prstGeom>
                    <a:noFill/>
                    <a:ln>
                      <a:noFill/>
                    </a:ln>
                  </pic:spPr>
                </pic:pic>
              </a:graphicData>
            </a:graphic>
          </wp:inline>
        </w:drawing>
      </w:r>
    </w:p>
    <w:p w:rsidR="00D4405E" w:rsidRDefault="00D4405E" w:rsidP="00932786">
      <w:pPr>
        <w:pStyle w:val="Ttulo2"/>
        <w:rPr>
          <w:lang w:val="es-ES"/>
        </w:rPr>
      </w:pPr>
      <w:bookmarkStart w:id="24" w:name="_Toc479341916"/>
      <w:r>
        <w:rPr>
          <w:lang w:val="es-ES"/>
        </w:rPr>
        <w:t>4.2 Diseño Lógico</w:t>
      </w:r>
      <w:bookmarkEnd w:id="24"/>
    </w:p>
    <w:p w:rsidR="00D4405E" w:rsidRDefault="00D4405E" w:rsidP="00D4405E">
      <w:pPr>
        <w:rPr>
          <w:lang w:val="es-ES"/>
        </w:rPr>
      </w:pPr>
      <w:r>
        <w:rPr>
          <w:lang w:val="es-ES"/>
        </w:rPr>
        <w:t xml:space="preserve">Para nuestro diseño lógico utilizamos herramientas como SUBLIME TEXT3, que nos facilita la creación de archivos </w:t>
      </w:r>
      <w:proofErr w:type="spellStart"/>
      <w:r>
        <w:rPr>
          <w:lang w:val="es-ES"/>
        </w:rPr>
        <w:t>html</w:t>
      </w:r>
      <w:proofErr w:type="spellEnd"/>
      <w:r>
        <w:rPr>
          <w:lang w:val="es-ES"/>
        </w:rPr>
        <w:t xml:space="preserve">, </w:t>
      </w:r>
      <w:proofErr w:type="spellStart"/>
      <w:r>
        <w:rPr>
          <w:lang w:val="es-ES"/>
        </w:rPr>
        <w:t>css</w:t>
      </w:r>
      <w:proofErr w:type="spellEnd"/>
      <w:r>
        <w:rPr>
          <w:lang w:val="es-ES"/>
        </w:rPr>
        <w:t xml:space="preserve"> y </w:t>
      </w:r>
      <w:proofErr w:type="spellStart"/>
      <w:r>
        <w:rPr>
          <w:lang w:val="es-ES"/>
        </w:rPr>
        <w:t>JavaScrip</w:t>
      </w:r>
      <w:proofErr w:type="spellEnd"/>
      <w:r>
        <w:rPr>
          <w:lang w:val="es-ES"/>
        </w:rPr>
        <w:t>, que son los componentes principales con los que se compone un proyecto web co</w:t>
      </w:r>
      <w:r w:rsidR="00C2485F">
        <w:rPr>
          <w:lang w:val="es-ES"/>
        </w:rPr>
        <w:t>mo el que estamos desarrollando.</w:t>
      </w:r>
    </w:p>
    <w:p w:rsidR="00C2485F" w:rsidRPr="00D4405E" w:rsidRDefault="00C2485F" w:rsidP="00D4405E">
      <w:pPr>
        <w:rPr>
          <w:lang w:val="es-ES"/>
        </w:rPr>
      </w:pPr>
      <w:r>
        <w:rPr>
          <w:lang w:val="es-ES"/>
        </w:rPr>
        <w:t>Este programa nos facilita la codificación y entendimiento de las diferentes estructuras de los archivos usados.</w:t>
      </w:r>
    </w:p>
    <w:p w:rsidR="00D4405E" w:rsidRPr="00D4405E" w:rsidRDefault="00D4405E" w:rsidP="00D4405E">
      <w:pPr>
        <w:rPr>
          <w:lang w:val="es-ES"/>
        </w:rPr>
      </w:pPr>
    </w:p>
    <w:p w:rsidR="00C06B32" w:rsidRDefault="00932786" w:rsidP="00C06B32">
      <w:pPr>
        <w:pStyle w:val="Ttulo1"/>
        <w:rPr>
          <w:lang w:val="es-ES"/>
        </w:rPr>
      </w:pPr>
      <w:r>
        <w:rPr>
          <w:lang w:val="es-ES"/>
        </w:rPr>
        <w:br w:type="page"/>
      </w:r>
    </w:p>
    <w:p w:rsidR="00C06B32" w:rsidRDefault="00C06B32" w:rsidP="00C06B32">
      <w:pPr>
        <w:pStyle w:val="Ttulo2"/>
      </w:pPr>
      <w:bookmarkStart w:id="25" w:name="_Toc479341917"/>
      <w:r>
        <w:rPr>
          <w:lang w:val="es-ES"/>
        </w:rPr>
        <w:lastRenderedPageBreak/>
        <w:t>4.3.</w:t>
      </w:r>
      <w:r>
        <w:rPr>
          <w:lang w:val="es-ES"/>
        </w:rPr>
        <w:tab/>
      </w:r>
      <w:r w:rsidRPr="00C06B32">
        <w:t>Elaboración y Presentación del prototipo del Sistema</w:t>
      </w:r>
      <w:bookmarkEnd w:id="25"/>
    </w:p>
    <w:p w:rsidR="00C06B32" w:rsidRDefault="00C06B32" w:rsidP="00C06B32">
      <w:r>
        <w:t>Nuestro prototipo fue realizado con las herramientas anteriormente mencionadas y corresponde al siguiente link…</w:t>
      </w:r>
    </w:p>
    <w:p w:rsidR="00C06B32" w:rsidRPr="00415DA1" w:rsidRDefault="001D29BB" w:rsidP="00C06B32">
      <w:hyperlink r:id="rId22" w:history="1">
        <w:r w:rsidR="00415DA1" w:rsidRPr="00415DA1">
          <w:rPr>
            <w:rStyle w:val="Hipervnculo"/>
            <w:color w:val="auto"/>
          </w:rPr>
          <w:t>file:///C:/Users/JosDK/Dropbox/TPS11/Proyecto%20Pag%20Col/Colegio/Inicio.html</w:t>
        </w:r>
      </w:hyperlink>
    </w:p>
    <w:p w:rsidR="00415DA1" w:rsidRPr="00C06B32" w:rsidRDefault="00415DA1" w:rsidP="00C06B32"/>
    <w:p w:rsidR="00E217C9" w:rsidRDefault="00C06B32" w:rsidP="00C06B32">
      <w:pPr>
        <w:pStyle w:val="Ttulo1"/>
        <w:rPr>
          <w:lang w:val="es-ES"/>
        </w:rPr>
      </w:pPr>
      <w:r w:rsidRPr="00C06B32">
        <w:rPr>
          <w:lang w:val="es-ES"/>
        </w:rPr>
        <w:br w:type="page"/>
      </w:r>
      <w:bookmarkStart w:id="26" w:name="_Toc479341918"/>
      <w:r w:rsidR="00407DFB" w:rsidRPr="009648AB">
        <w:rPr>
          <w:lang w:val="es-ES"/>
        </w:rPr>
        <w:lastRenderedPageBreak/>
        <w:t>5</w:t>
      </w:r>
      <w:r w:rsidR="00407DFB" w:rsidRPr="00407DFB">
        <w:rPr>
          <w:lang w:val="es-ES"/>
        </w:rPr>
        <w:t>.</w:t>
      </w:r>
      <w:r w:rsidR="00407DFB">
        <w:rPr>
          <w:lang w:val="es-ES"/>
        </w:rPr>
        <w:t xml:space="preserve">  IMPLEMENTACIÓN</w:t>
      </w:r>
      <w:bookmarkEnd w:id="26"/>
    </w:p>
    <w:p w:rsidR="00407DFB" w:rsidRDefault="00D57FDB" w:rsidP="00D57FDB">
      <w:pPr>
        <w:spacing w:after="0" w:line="240" w:lineRule="auto"/>
        <w:jc w:val="both"/>
        <w:rPr>
          <w:lang w:val="es-ES"/>
        </w:rPr>
      </w:pPr>
      <w:r>
        <w:rPr>
          <w:lang w:val="es-ES"/>
        </w:rPr>
        <w:t>En la implementación de este proyecto explicaremos cada una de las funciones, procesos o contenido que tiene cada una de las opciones de nuestro menú de navegación en nuestra web.</w:t>
      </w:r>
    </w:p>
    <w:p w:rsidR="00D57FDB" w:rsidRDefault="00D57FDB" w:rsidP="00D57FDB">
      <w:pPr>
        <w:spacing w:after="0" w:line="240" w:lineRule="auto"/>
        <w:jc w:val="both"/>
        <w:rPr>
          <w:lang w:val="es-ES"/>
        </w:rPr>
      </w:pPr>
    </w:p>
    <w:p w:rsidR="003B5C72" w:rsidRDefault="003B5C72" w:rsidP="003B5C72">
      <w:pPr>
        <w:pStyle w:val="Ttulo2"/>
        <w:rPr>
          <w:lang w:val="es-ES"/>
        </w:rPr>
      </w:pPr>
      <w:bookmarkStart w:id="27" w:name="_Toc479341919"/>
      <w:r>
        <w:rPr>
          <w:lang w:val="es-ES"/>
        </w:rPr>
        <w:t>5.1.</w:t>
      </w:r>
      <w:r>
        <w:rPr>
          <w:lang w:val="es-ES"/>
        </w:rPr>
        <w:tab/>
      </w:r>
      <w:r w:rsidRPr="003B5C72">
        <w:t>Desarrollo del Software</w:t>
      </w:r>
      <w:bookmarkEnd w:id="27"/>
    </w:p>
    <w:p w:rsidR="003B5C72" w:rsidRPr="003B5C72" w:rsidRDefault="003B5C72" w:rsidP="003B5C72">
      <w:pPr>
        <w:pStyle w:val="Ttulo3"/>
        <w:rPr>
          <w:lang w:val="es-ES"/>
        </w:rPr>
      </w:pPr>
      <w:bookmarkStart w:id="28" w:name="_Toc479341920"/>
      <w:r>
        <w:rPr>
          <w:lang w:val="es-ES"/>
        </w:rPr>
        <w:t>5.1.1.</w:t>
      </w:r>
      <w:r>
        <w:rPr>
          <w:lang w:val="es-ES"/>
        </w:rPr>
        <w:tab/>
      </w:r>
      <w:r w:rsidRPr="003B5C72">
        <w:rPr>
          <w:lang w:val="es-ES"/>
        </w:rPr>
        <w:t>INICIO (home).</w:t>
      </w:r>
      <w:bookmarkEnd w:id="28"/>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428750" cy="552450"/>
            <wp:effectExtent l="0" t="0" r="0" b="0"/>
            <wp:docPr id="46" name="Imagen 46"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552450"/>
                    </a:xfrm>
                    <a:prstGeom prst="rect">
                      <a:avLst/>
                    </a:prstGeom>
                    <a:noFill/>
                    <a:ln>
                      <a:noFill/>
                    </a:ln>
                  </pic:spPr>
                </pic:pic>
              </a:graphicData>
            </a:graphic>
          </wp:inline>
        </w:drawing>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lang w:val="es-ES"/>
        </w:rPr>
      </w:pPr>
      <w:r w:rsidRPr="003B5C72">
        <w:rPr>
          <w:b/>
          <w:lang w:val="es-ES"/>
        </w:rPr>
        <w:t xml:space="preserve"> </w:t>
      </w:r>
      <w:r w:rsidRPr="003B5C72">
        <w:rPr>
          <w:lang w:val="es-ES"/>
        </w:rPr>
        <w:t>En la opción inicio tendremos la opción de ir al menú principal de</w:t>
      </w:r>
      <w:r>
        <w:rPr>
          <w:lang w:val="es-ES"/>
        </w:rPr>
        <w:t xml:space="preserve"> la página web. En esta opción </w:t>
      </w:r>
      <w:r w:rsidRPr="003B5C72">
        <w:rPr>
          <w:lang w:val="es-ES"/>
        </w:rPr>
        <w:t>podremos observas las principales opciones que ofrece las página</w:t>
      </w:r>
      <w:r>
        <w:rPr>
          <w:lang w:val="es-ES"/>
        </w:rPr>
        <w:t>s</w:t>
      </w:r>
      <w:r w:rsidRPr="003B5C72">
        <w:rPr>
          <w:lang w:val="es-ES"/>
        </w:rPr>
        <w:t xml:space="preserve"> web </w:t>
      </w:r>
      <w:r>
        <w:rPr>
          <w:lang w:val="es-ES"/>
        </w:rPr>
        <w:t xml:space="preserve">y mostrara las principales </w:t>
      </w:r>
      <w:r w:rsidRPr="003B5C72">
        <w:rPr>
          <w:lang w:val="es-ES"/>
        </w:rPr>
        <w:t>noticias de esta.</w:t>
      </w:r>
    </w:p>
    <w:p w:rsidR="003B5C72" w:rsidRPr="003B5C72" w:rsidRDefault="003B5C72" w:rsidP="003B5C72">
      <w:pPr>
        <w:spacing w:after="0" w:line="240" w:lineRule="auto"/>
        <w:jc w:val="both"/>
        <w:rPr>
          <w:lang w:val="es-ES"/>
        </w:rPr>
      </w:pPr>
      <w:r w:rsidRPr="003B5C72">
        <w:drawing>
          <wp:inline distT="0" distB="0" distL="0" distR="0">
            <wp:extent cx="2581275" cy="1647825"/>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B5C72" w:rsidRPr="003B5C72" w:rsidRDefault="003B5C72" w:rsidP="003B5C72">
      <w:pPr>
        <w:pStyle w:val="Ttulo3"/>
        <w:rPr>
          <w:lang w:val="es-ES"/>
        </w:rPr>
      </w:pPr>
      <w:bookmarkStart w:id="29" w:name="_Toc479341921"/>
      <w:r>
        <w:rPr>
          <w:lang w:val="es-ES"/>
        </w:rPr>
        <w:t>5.1.2.</w:t>
      </w:r>
      <w:r>
        <w:rPr>
          <w:lang w:val="es-ES"/>
        </w:rPr>
        <w:tab/>
      </w:r>
      <w:r w:rsidRPr="003B5C72">
        <w:rPr>
          <w:lang w:val="es-ES"/>
        </w:rPr>
        <w:t>Mi perfil</w:t>
      </w:r>
      <w:bookmarkEnd w:id="29"/>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800225" cy="571500"/>
            <wp:effectExtent l="0" t="0" r="9525" b="0"/>
            <wp:docPr id="44" name="Imagen 44" descr="mi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mi perf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571500"/>
                    </a:xfrm>
                    <a:prstGeom prst="rect">
                      <a:avLst/>
                    </a:prstGeom>
                    <a:noFill/>
                    <a:ln>
                      <a:noFill/>
                    </a:ln>
                  </pic:spPr>
                </pic:pic>
              </a:graphicData>
            </a:graphic>
          </wp:inline>
        </w:drawing>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u w:val="single"/>
          <w:lang w:val="es-ES"/>
        </w:rPr>
      </w:pPr>
      <w:r w:rsidRPr="003B5C72">
        <w:rPr>
          <w:lang w:val="es-ES"/>
        </w:rPr>
        <w:t xml:space="preserve">En la opción </w:t>
      </w:r>
      <w:r w:rsidRPr="003B5C72">
        <w:rPr>
          <w:u w:val="single"/>
          <w:lang w:val="es-ES"/>
        </w:rPr>
        <w:t xml:space="preserve">mi perfil </w:t>
      </w:r>
      <w:r w:rsidRPr="003B5C72">
        <w:rPr>
          <w:lang w:val="es-ES"/>
        </w:rPr>
        <w:t xml:space="preserve">cada estudiante tendrá la opción de  ver su espacio personal en la institución.  Al señalar esta opción automáticamente se abrirán 2 opciones más que son </w:t>
      </w:r>
      <w:r w:rsidRPr="003B5C72">
        <w:rPr>
          <w:u w:val="single"/>
          <w:lang w:val="es-ES"/>
        </w:rPr>
        <w:t>mis notas</w:t>
      </w:r>
      <w:r w:rsidRPr="003B5C72">
        <w:rPr>
          <w:lang w:val="es-ES"/>
        </w:rPr>
        <w:t xml:space="preserve"> y </w:t>
      </w:r>
      <w:r w:rsidRPr="003B5C72">
        <w:rPr>
          <w:u w:val="single"/>
          <w:lang w:val="es-ES"/>
        </w:rPr>
        <w:t>mis documentos.</w:t>
      </w:r>
    </w:p>
    <w:p w:rsidR="003B5C72" w:rsidRPr="003B5C72" w:rsidRDefault="003B5C72" w:rsidP="003B5C72">
      <w:pPr>
        <w:spacing w:after="0" w:line="240" w:lineRule="auto"/>
        <w:jc w:val="both"/>
        <w:rPr>
          <w:u w:val="single"/>
          <w:lang w:val="es-ES"/>
        </w:rPr>
      </w:pPr>
    </w:p>
    <w:p w:rsidR="003B5C72" w:rsidRPr="003B5C72" w:rsidRDefault="003B5C72" w:rsidP="003B5C72">
      <w:pPr>
        <w:spacing w:after="0" w:line="240" w:lineRule="auto"/>
        <w:jc w:val="both"/>
        <w:rPr>
          <w:lang w:val="es-ES"/>
        </w:rPr>
      </w:pPr>
      <w:r w:rsidRPr="003B5C72">
        <w:drawing>
          <wp:inline distT="0" distB="0" distL="0" distR="0">
            <wp:extent cx="2362200" cy="1495425"/>
            <wp:effectExtent l="0" t="0" r="0" b="9525"/>
            <wp:docPr id="43" name="Imagen 43" descr="mi perf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mi perfil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0" cy="1495425"/>
                    </a:xfrm>
                    <a:prstGeom prst="rect">
                      <a:avLst/>
                    </a:prstGeom>
                    <a:noFill/>
                    <a:ln>
                      <a:noFill/>
                    </a:ln>
                  </pic:spPr>
                </pic:pic>
              </a:graphicData>
            </a:graphic>
          </wp:inline>
        </w:drawing>
      </w: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lang w:val="es-ES"/>
        </w:rPr>
      </w:pPr>
      <w:r w:rsidRPr="003B5C72">
        <w:rPr>
          <w:b/>
          <w:lang w:val="es-ES"/>
        </w:rPr>
        <w:t>Mis notas:</w:t>
      </w:r>
      <w:r w:rsidRPr="003B5C72">
        <w:rPr>
          <w:lang w:val="es-ES"/>
        </w:rPr>
        <w:t xml:space="preserve"> En esta opción el estudiante podrá observar las notas que obtiene en las materias.</w:t>
      </w:r>
    </w:p>
    <w:p w:rsidR="003B5C72" w:rsidRPr="003B5C72" w:rsidRDefault="003B5C72" w:rsidP="003B5C72">
      <w:pPr>
        <w:spacing w:after="0" w:line="240" w:lineRule="auto"/>
        <w:jc w:val="both"/>
        <w:rPr>
          <w:lang w:val="es-ES"/>
        </w:rPr>
      </w:pPr>
      <w:r w:rsidRPr="003B5C72">
        <w:rPr>
          <w:b/>
          <w:lang w:val="es-ES"/>
        </w:rPr>
        <w:t>Mis archivos:</w:t>
      </w:r>
      <w:r w:rsidRPr="003B5C72">
        <w:rPr>
          <w:lang w:val="es-ES"/>
        </w:rPr>
        <w:t xml:space="preserve"> aquí el estudiante podrá ver los documentos escolares (tarea, trabajos etc.) que su profesor le asigne.</w:t>
      </w:r>
    </w:p>
    <w:p w:rsidR="003B5C72" w:rsidRPr="003B5C72" w:rsidRDefault="003B5C72" w:rsidP="003B5C72">
      <w:pPr>
        <w:spacing w:after="0" w:line="240" w:lineRule="auto"/>
        <w:jc w:val="both"/>
        <w:rPr>
          <w:lang w:val="es-ES"/>
        </w:rPr>
      </w:pPr>
      <w:r w:rsidRPr="003B5C72">
        <w:drawing>
          <wp:inline distT="0" distB="0" distL="0" distR="0">
            <wp:extent cx="2676525" cy="1400175"/>
            <wp:effectExtent l="0" t="0" r="0" b="28575"/>
            <wp:docPr id="42" name="Diagrama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3B5C72" w:rsidRPr="003B5C72" w:rsidRDefault="003B5C72" w:rsidP="003B5C72">
      <w:pPr>
        <w:spacing w:after="0" w:line="240" w:lineRule="auto"/>
        <w:jc w:val="both"/>
        <w:rPr>
          <w:lang w:val="es-ES"/>
        </w:rPr>
      </w:pPr>
    </w:p>
    <w:p w:rsidR="003B5C72" w:rsidRPr="003B5C72" w:rsidRDefault="003B5C72" w:rsidP="003B5C72">
      <w:pPr>
        <w:pStyle w:val="Ttulo3"/>
        <w:rPr>
          <w:lang w:val="es-ES"/>
        </w:rPr>
      </w:pPr>
      <w:bookmarkStart w:id="30" w:name="_Toc479341922"/>
      <w:r>
        <w:rPr>
          <w:lang w:val="es-ES"/>
        </w:rPr>
        <w:t>5.1.3.</w:t>
      </w:r>
      <w:r>
        <w:rPr>
          <w:lang w:val="es-ES"/>
        </w:rPr>
        <w:tab/>
      </w:r>
      <w:r w:rsidRPr="003B5C72">
        <w:rPr>
          <w:lang w:val="es-ES"/>
        </w:rPr>
        <w:t>Biblioteca</w:t>
      </w:r>
      <w:bookmarkEnd w:id="30"/>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600200" cy="533400"/>
            <wp:effectExtent l="0" t="0" r="0" b="0"/>
            <wp:docPr id="41" name="Imagen 41" descr="bibliot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bibliotec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533400"/>
                    </a:xfrm>
                    <a:prstGeom prst="rect">
                      <a:avLst/>
                    </a:prstGeom>
                    <a:noFill/>
                    <a:ln>
                      <a:noFill/>
                    </a:ln>
                  </pic:spPr>
                </pic:pic>
              </a:graphicData>
            </a:graphic>
          </wp:inline>
        </w:drawing>
      </w:r>
      <w:r w:rsidRPr="003B5C72">
        <w:rPr>
          <w:b/>
          <w:lang w:val="es-ES"/>
        </w:rPr>
        <w:t xml:space="preserve"> </w:t>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lang w:val="es-ES"/>
        </w:rPr>
      </w:pPr>
      <w:r w:rsidRPr="003B5C72">
        <w:rPr>
          <w:b/>
          <w:lang w:val="es-ES"/>
        </w:rPr>
        <w:t xml:space="preserve">Biblioteca: </w:t>
      </w:r>
      <w:r w:rsidRPr="003B5C72">
        <w:rPr>
          <w:lang w:val="es-ES"/>
        </w:rPr>
        <w:t xml:space="preserve">Esta opción permitirá al usuario observar contenido de tipo educativo de la institución por medios de contenido multimedia como fotos, videos, etc. Para esto tendrá contara con otros 2 submenús los cuales son: </w:t>
      </w:r>
      <w:r w:rsidRPr="003B5C72">
        <w:rPr>
          <w:u w:val="single"/>
          <w:lang w:val="es-ES"/>
        </w:rPr>
        <w:t>blogs</w:t>
      </w:r>
      <w:r w:rsidRPr="003B5C72">
        <w:rPr>
          <w:lang w:val="es-ES"/>
        </w:rPr>
        <w:t xml:space="preserve"> y </w:t>
      </w:r>
      <w:r w:rsidRPr="003B5C72">
        <w:rPr>
          <w:u w:val="single"/>
          <w:lang w:val="es-ES"/>
        </w:rPr>
        <w:t>videos</w:t>
      </w:r>
      <w:r w:rsidRPr="003B5C72">
        <w:rPr>
          <w:lang w:val="es-ES"/>
        </w:rPr>
        <w:t>.</w:t>
      </w: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714500" cy="1162050"/>
            <wp:effectExtent l="0" t="0" r="0" b="0"/>
            <wp:docPr id="40" name="Imagen 40" descr="bibliote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biblioteca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1162050"/>
                    </a:xfrm>
                    <a:prstGeom prst="rect">
                      <a:avLst/>
                    </a:prstGeom>
                    <a:noFill/>
                    <a:ln>
                      <a:noFill/>
                    </a:ln>
                  </pic:spPr>
                </pic:pic>
              </a:graphicData>
            </a:graphic>
          </wp:inline>
        </w:drawing>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2085975" cy="1390650"/>
            <wp:effectExtent l="0" t="57150" r="0" b="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rsidRPr="003B5C72">
        <w:rPr>
          <w:b/>
          <w:lang w:val="es-ES"/>
        </w:rPr>
        <w:br w:type="page"/>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p>
    <w:p w:rsidR="003B5C72" w:rsidRPr="003B5C72" w:rsidRDefault="003B5C72" w:rsidP="003B5C72">
      <w:pPr>
        <w:pStyle w:val="Ttulo3"/>
        <w:rPr>
          <w:lang w:val="es-ES"/>
        </w:rPr>
      </w:pPr>
      <w:bookmarkStart w:id="31" w:name="_Toc479341923"/>
      <w:r>
        <w:rPr>
          <w:lang w:val="es-ES"/>
        </w:rPr>
        <w:t>5.1.4.</w:t>
      </w:r>
      <w:r>
        <w:rPr>
          <w:lang w:val="es-ES"/>
        </w:rPr>
        <w:tab/>
      </w:r>
      <w:r w:rsidRPr="003B5C72">
        <w:rPr>
          <w:lang w:val="es-ES"/>
        </w:rPr>
        <w:t>Mi institución educativa</w:t>
      </w:r>
      <w:bookmarkEnd w:id="31"/>
    </w:p>
    <w:p w:rsidR="003B5C72" w:rsidRPr="003B5C72" w:rsidRDefault="003B5C72" w:rsidP="003B5C72">
      <w:pPr>
        <w:rPr>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581150" cy="523875"/>
            <wp:effectExtent l="0" t="0" r="0" b="9525"/>
            <wp:docPr id="38" name="Imagen 38" descr="mi 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mi i.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523875"/>
                    </a:xfrm>
                    <a:prstGeom prst="rect">
                      <a:avLst/>
                    </a:prstGeom>
                    <a:noFill/>
                    <a:ln>
                      <a:noFill/>
                    </a:ln>
                  </pic:spPr>
                </pic:pic>
              </a:graphicData>
            </a:graphic>
          </wp:inline>
        </w:drawing>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lang w:val="es-ES"/>
        </w:rPr>
      </w:pPr>
      <w:r w:rsidRPr="003B5C72">
        <w:rPr>
          <w:lang w:val="es-ES"/>
        </w:rPr>
        <w:t>Esta opción brindará al usuario la mayor información posible de la institución con menú despl</w:t>
      </w:r>
      <w:r>
        <w:rPr>
          <w:lang w:val="es-ES"/>
        </w:rPr>
        <w:t xml:space="preserve">egable que </w:t>
      </w:r>
      <w:r w:rsidRPr="003B5C72">
        <w:rPr>
          <w:lang w:val="es-ES"/>
        </w:rPr>
        <w:t>permitirá ver a los usuarios la misión, visión, manual de convivencia, imágenes y videos de la institución.</w:t>
      </w:r>
    </w:p>
    <w:p w:rsidR="003B5C72" w:rsidRPr="003B5C72" w:rsidRDefault="003B5C72" w:rsidP="003B5C72">
      <w:pPr>
        <w:spacing w:after="0" w:line="240" w:lineRule="auto"/>
        <w:jc w:val="both"/>
        <w:rPr>
          <w:lang w:val="es-ES"/>
        </w:rPr>
      </w:pPr>
      <w:r w:rsidRPr="003B5C72">
        <w:drawing>
          <wp:inline distT="0" distB="0" distL="0" distR="0">
            <wp:extent cx="1905000" cy="2085975"/>
            <wp:effectExtent l="0" t="0" r="0" b="9525"/>
            <wp:docPr id="37" name="Imagen 37" descr="mi 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i i.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5000" cy="2085975"/>
                    </a:xfrm>
                    <a:prstGeom prst="rect">
                      <a:avLst/>
                    </a:prstGeom>
                    <a:noFill/>
                    <a:ln>
                      <a:noFill/>
                    </a:ln>
                  </pic:spPr>
                </pic:pic>
              </a:graphicData>
            </a:graphic>
          </wp:inline>
        </w:drawing>
      </w:r>
    </w:p>
    <w:p w:rsidR="003B5C72" w:rsidRPr="003B5C72" w:rsidRDefault="003B5C72" w:rsidP="003B5C72">
      <w:pPr>
        <w:spacing w:after="0" w:line="240" w:lineRule="auto"/>
        <w:jc w:val="both"/>
        <w:rPr>
          <w:lang w:val="es-ES"/>
        </w:rPr>
      </w:pPr>
      <w:r w:rsidRPr="003B5C72">
        <w:drawing>
          <wp:inline distT="0" distB="0" distL="0" distR="0">
            <wp:extent cx="5600700" cy="3200400"/>
            <wp:effectExtent l="57150" t="0" r="0" b="0"/>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3B5C72" w:rsidRPr="003B5C72" w:rsidRDefault="003B5C72" w:rsidP="003B5C72">
      <w:pPr>
        <w:spacing w:after="0" w:line="240" w:lineRule="auto"/>
        <w:jc w:val="both"/>
        <w:rPr>
          <w:lang w:val="es-ES"/>
        </w:rPr>
      </w:pPr>
    </w:p>
    <w:p w:rsidR="003B5C72" w:rsidRPr="003B5C72" w:rsidRDefault="003B5C72" w:rsidP="003B5C72">
      <w:pPr>
        <w:spacing w:after="0" w:line="240" w:lineRule="auto"/>
        <w:jc w:val="both"/>
        <w:rPr>
          <w:b/>
        </w:rPr>
      </w:pPr>
    </w:p>
    <w:p w:rsidR="003B5C72" w:rsidRDefault="003B5C72" w:rsidP="003B5C72">
      <w:pPr>
        <w:spacing w:after="0" w:line="240" w:lineRule="auto"/>
        <w:jc w:val="both"/>
        <w:rPr>
          <w:b/>
        </w:rPr>
      </w:pPr>
    </w:p>
    <w:p w:rsidR="003B5C72" w:rsidRDefault="003B5C72" w:rsidP="003B5C72">
      <w:pPr>
        <w:spacing w:after="0" w:line="240" w:lineRule="auto"/>
        <w:jc w:val="both"/>
        <w:rPr>
          <w:b/>
        </w:rPr>
      </w:pPr>
    </w:p>
    <w:p w:rsidR="003B5C72" w:rsidRPr="003B5C72" w:rsidRDefault="003B5C72" w:rsidP="003B5C72">
      <w:pPr>
        <w:spacing w:after="0" w:line="240" w:lineRule="auto"/>
        <w:jc w:val="both"/>
        <w:rPr>
          <w:b/>
        </w:rPr>
      </w:pPr>
    </w:p>
    <w:p w:rsidR="003B5C72" w:rsidRPr="003B5C72" w:rsidRDefault="003B5C72" w:rsidP="003B5C72">
      <w:pPr>
        <w:pStyle w:val="Ttulo3"/>
        <w:rPr>
          <w:lang w:val="es-ES"/>
        </w:rPr>
      </w:pPr>
      <w:bookmarkStart w:id="32" w:name="_Toc479341924"/>
      <w:r>
        <w:rPr>
          <w:lang w:val="es-ES"/>
        </w:rPr>
        <w:t>5.1.5.</w:t>
      </w:r>
      <w:r>
        <w:rPr>
          <w:lang w:val="es-ES"/>
        </w:rPr>
        <w:tab/>
      </w:r>
      <w:r w:rsidRPr="003B5C72">
        <w:rPr>
          <w:lang w:val="es-ES"/>
        </w:rPr>
        <w:t>Contacto</w:t>
      </w:r>
      <w:bookmarkEnd w:id="32"/>
      <w:r w:rsidRPr="003B5C72">
        <w:rPr>
          <w:lang w:val="es-ES"/>
        </w:rPr>
        <w:t xml:space="preserve"> </w:t>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b/>
          <w:lang w:val="es-ES"/>
        </w:rPr>
      </w:pPr>
      <w:r w:rsidRPr="003B5C72">
        <w:rPr>
          <w:b/>
        </w:rPr>
        <w:drawing>
          <wp:inline distT="0" distB="0" distL="0" distR="0">
            <wp:extent cx="1609725" cy="495300"/>
            <wp:effectExtent l="0" t="0" r="9525" b="0"/>
            <wp:docPr id="35" name="Imagen 35" descr="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contact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495300"/>
                    </a:xfrm>
                    <a:prstGeom prst="rect">
                      <a:avLst/>
                    </a:prstGeom>
                    <a:noFill/>
                    <a:ln>
                      <a:noFill/>
                    </a:ln>
                  </pic:spPr>
                </pic:pic>
              </a:graphicData>
            </a:graphic>
          </wp:inline>
        </w:drawing>
      </w:r>
    </w:p>
    <w:p w:rsidR="003B5C72" w:rsidRPr="003B5C72" w:rsidRDefault="003B5C72" w:rsidP="003B5C72">
      <w:pPr>
        <w:spacing w:after="0" w:line="240" w:lineRule="auto"/>
        <w:jc w:val="both"/>
        <w:rPr>
          <w:b/>
          <w:lang w:val="es-ES"/>
        </w:rPr>
      </w:pPr>
    </w:p>
    <w:p w:rsidR="003B5C72" w:rsidRPr="003B5C72" w:rsidRDefault="003B5C72" w:rsidP="003B5C72">
      <w:pPr>
        <w:spacing w:after="0" w:line="240" w:lineRule="auto"/>
        <w:jc w:val="both"/>
        <w:rPr>
          <w:lang w:val="es-ES"/>
        </w:rPr>
      </w:pPr>
      <w:r w:rsidRPr="003B5C72">
        <w:rPr>
          <w:lang w:val="es-ES"/>
        </w:rPr>
        <w:t>En esta opción el usuario podrá encontrar los datos de la institución (teléfono, dirección,  etc.) Con un submenú que viene con dos opciones: Ayuda e información estos también podrán ayudar a l usuario las guías de matrícula de la institución.</w:t>
      </w:r>
    </w:p>
    <w:p w:rsidR="003B5C72" w:rsidRPr="003B5C72" w:rsidRDefault="003B5C72" w:rsidP="003B5C72">
      <w:pPr>
        <w:spacing w:after="0" w:line="240" w:lineRule="auto"/>
        <w:jc w:val="both"/>
        <w:rPr>
          <w:lang w:val="es-ES"/>
        </w:rPr>
      </w:pPr>
      <w:r w:rsidRPr="003B5C72">
        <w:rPr>
          <w:b/>
        </w:rPr>
        <w:drawing>
          <wp:inline distT="0" distB="0" distL="0" distR="0">
            <wp:extent cx="2981325" cy="2219325"/>
            <wp:effectExtent l="0" t="0" r="0" b="9525"/>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D57FDB" w:rsidRDefault="00D57FDB" w:rsidP="00D57FDB">
      <w:pPr>
        <w:spacing w:after="0" w:line="240" w:lineRule="auto"/>
        <w:jc w:val="both"/>
        <w:rPr>
          <w:lang w:val="es-ES"/>
        </w:rPr>
      </w:pPr>
    </w:p>
    <w:p w:rsidR="00D57FDB" w:rsidRDefault="00D57FDB" w:rsidP="00D57FDB">
      <w:pPr>
        <w:spacing w:after="0" w:line="240" w:lineRule="auto"/>
        <w:jc w:val="both"/>
        <w:rPr>
          <w:rFonts w:cs="Arial"/>
          <w:b/>
          <w:color w:val="262626"/>
          <w:sz w:val="28"/>
          <w:lang w:val="es-ES"/>
        </w:rPr>
      </w:pPr>
    </w:p>
    <w:p w:rsidR="00D57FDB" w:rsidRDefault="00D57FDB">
      <w:pPr>
        <w:spacing w:after="0" w:line="240" w:lineRule="auto"/>
        <w:rPr>
          <w:lang w:val="es-ES"/>
        </w:rPr>
      </w:pPr>
    </w:p>
    <w:p w:rsidR="005A1AD6" w:rsidRDefault="005A1AD6" w:rsidP="005A1AD6">
      <w:pPr>
        <w:pStyle w:val="Ttulo2"/>
        <w:rPr>
          <w:lang w:val="es-ES"/>
        </w:rPr>
      </w:pPr>
      <w:bookmarkStart w:id="33" w:name="_Toc479341925"/>
      <w:r>
        <w:rPr>
          <w:lang w:val="es-ES"/>
        </w:rPr>
        <w:t>5.2.</w:t>
      </w:r>
      <w:r>
        <w:rPr>
          <w:lang w:val="es-ES"/>
        </w:rPr>
        <w:tab/>
        <w:t>Prueba del Sistema.</w:t>
      </w:r>
      <w:bookmarkEnd w:id="33"/>
    </w:p>
    <w:p w:rsidR="005A1AD6" w:rsidRPr="005A1AD6" w:rsidRDefault="005A1AD6" w:rsidP="005A1AD6">
      <w:r>
        <w:t xml:space="preserve">Para nuestra prueba de sistema  mostraremos el diseño de nuestra página que </w:t>
      </w:r>
      <w:r w:rsidRPr="005A1AD6">
        <w:t>corresponde al siguiente link…</w:t>
      </w:r>
    </w:p>
    <w:p w:rsidR="005A1AD6" w:rsidRPr="0071489E" w:rsidRDefault="005A1AD6" w:rsidP="005A1AD6">
      <w:hyperlink r:id="rId56" w:history="1">
        <w:r w:rsidRPr="0071489E">
          <w:rPr>
            <w:rStyle w:val="Hipervnculo"/>
            <w:color w:val="auto"/>
          </w:rPr>
          <w:t>file:///C:/Users/JosDK/Dropbox/TP</w:t>
        </w:r>
        <w:bookmarkStart w:id="34" w:name="_GoBack"/>
        <w:bookmarkEnd w:id="34"/>
        <w:r w:rsidRPr="0071489E">
          <w:rPr>
            <w:rStyle w:val="Hipervnculo"/>
            <w:color w:val="auto"/>
          </w:rPr>
          <w:t>S</w:t>
        </w:r>
        <w:r w:rsidRPr="0071489E">
          <w:rPr>
            <w:rStyle w:val="Hipervnculo"/>
            <w:color w:val="auto"/>
          </w:rPr>
          <w:t>11/Proyecto%20Pag%20Col/Colegio/Inicio.html</w:t>
        </w:r>
      </w:hyperlink>
    </w:p>
    <w:p w:rsidR="005A1AD6" w:rsidRPr="005A1AD6" w:rsidRDefault="005A1AD6" w:rsidP="005A1AD6"/>
    <w:p w:rsidR="005A1AD6" w:rsidRPr="005A1AD6" w:rsidRDefault="005A1AD6" w:rsidP="005A1AD6">
      <w:pPr>
        <w:rPr>
          <w:lang w:val="es-ES"/>
        </w:rPr>
      </w:pPr>
    </w:p>
    <w:p w:rsidR="00772A58" w:rsidRDefault="00772A58">
      <w:pPr>
        <w:spacing w:after="0" w:line="240" w:lineRule="auto"/>
        <w:rPr>
          <w:rFonts w:cs="Arial"/>
          <w:b/>
          <w:color w:val="262626"/>
          <w:sz w:val="28"/>
          <w:lang w:val="es-ES"/>
        </w:rPr>
      </w:pPr>
      <w:bookmarkStart w:id="35" w:name="_Toc479341926"/>
      <w:r>
        <w:rPr>
          <w:lang w:val="es-ES"/>
        </w:rPr>
        <w:br w:type="page"/>
      </w:r>
    </w:p>
    <w:p w:rsidR="00010DA4" w:rsidRDefault="0088755B" w:rsidP="0088755B">
      <w:pPr>
        <w:pStyle w:val="Ttulo1"/>
        <w:rPr>
          <w:lang w:val="es-ES"/>
        </w:rPr>
      </w:pPr>
      <w:r w:rsidRPr="0088755B">
        <w:rPr>
          <w:lang w:val="es-ES"/>
        </w:rPr>
        <w:lastRenderedPageBreak/>
        <w:t>6</w:t>
      </w:r>
      <w:r w:rsidRPr="0088755B">
        <w:rPr>
          <w:b w:val="0"/>
          <w:lang w:val="es-ES"/>
        </w:rPr>
        <w:t>.</w:t>
      </w:r>
      <w:r>
        <w:rPr>
          <w:lang w:val="es-ES"/>
        </w:rPr>
        <w:t xml:space="preserve">  MANTENIMIENTO</w:t>
      </w:r>
      <w:bookmarkEnd w:id="35"/>
    </w:p>
    <w:p w:rsidR="0088755B" w:rsidRDefault="00D81CA5" w:rsidP="00FD04B4">
      <w:pPr>
        <w:jc w:val="both"/>
        <w:rPr>
          <w:lang w:val="es-ES"/>
        </w:rPr>
      </w:pPr>
      <w:r>
        <w:rPr>
          <w:lang w:val="es-ES"/>
        </w:rPr>
        <w:t>El sitio web debe ser revisado constantemente en busca de mejoras que hacer (en el diseño, la navegación por las paginas, las herramientas que ofrece, etc.) así como errores por corregir. Por lo que debemos realizar los siguientes tipos de mantenimiento:</w:t>
      </w:r>
    </w:p>
    <w:p w:rsidR="00D81CA5" w:rsidRDefault="00D81CA5" w:rsidP="003932FA">
      <w:pPr>
        <w:pStyle w:val="Ttulo2"/>
        <w:rPr>
          <w:lang w:val="es-ES"/>
        </w:rPr>
      </w:pPr>
      <w:bookmarkStart w:id="36" w:name="_Toc479341927"/>
      <w:r>
        <w:rPr>
          <w:lang w:val="es-ES"/>
        </w:rPr>
        <w:t>6.1.</w:t>
      </w:r>
      <w:r w:rsidR="003932FA">
        <w:rPr>
          <w:lang w:val="es-ES"/>
        </w:rPr>
        <w:tab/>
      </w:r>
      <w:r>
        <w:rPr>
          <w:lang w:val="es-ES"/>
        </w:rPr>
        <w:t xml:space="preserve"> Mantenimiento Correctivo</w:t>
      </w:r>
      <w:bookmarkEnd w:id="36"/>
    </w:p>
    <w:p w:rsidR="009B364D" w:rsidRDefault="009B364D" w:rsidP="00C06B32">
      <w:pPr>
        <w:rPr>
          <w:b/>
          <w:lang w:val="es-ES"/>
        </w:rPr>
      </w:pPr>
      <w:r w:rsidRPr="009B364D">
        <w:rPr>
          <w:lang w:val="es-ES"/>
        </w:rPr>
        <w:t>Corregiremos inmediatamente los defectos observados por el equipo en cualquier lugar de la</w:t>
      </w:r>
      <w:r>
        <w:rPr>
          <w:lang w:val="es-ES"/>
        </w:rPr>
        <w:t xml:space="preserve"> </w:t>
      </w:r>
      <w:r w:rsidRPr="009B364D">
        <w:rPr>
          <w:lang w:val="es-ES"/>
        </w:rPr>
        <w:t xml:space="preserve">página web, ya que requieren una solución urgente. </w:t>
      </w:r>
    </w:p>
    <w:p w:rsidR="00D81CA5" w:rsidRDefault="00D81CA5" w:rsidP="009B364D">
      <w:pPr>
        <w:pStyle w:val="Ttulo2"/>
        <w:rPr>
          <w:lang w:val="es-ES"/>
        </w:rPr>
      </w:pPr>
      <w:bookmarkStart w:id="37" w:name="_Toc479341928"/>
      <w:r>
        <w:rPr>
          <w:lang w:val="es-ES"/>
        </w:rPr>
        <w:t xml:space="preserve">6.2. </w:t>
      </w:r>
      <w:r w:rsidR="003932FA">
        <w:rPr>
          <w:lang w:val="es-ES"/>
        </w:rPr>
        <w:tab/>
      </w:r>
      <w:r w:rsidR="00255207">
        <w:rPr>
          <w:lang w:val="es-ES"/>
        </w:rPr>
        <w:t>Mantenimiento Adaptativo</w:t>
      </w:r>
      <w:bookmarkEnd w:id="37"/>
    </w:p>
    <w:p w:rsidR="00255207" w:rsidRDefault="009B364D" w:rsidP="009B364D">
      <w:pPr>
        <w:jc w:val="both"/>
        <w:rPr>
          <w:lang w:val="es-ES"/>
        </w:rPr>
      </w:pPr>
      <w:r w:rsidRPr="009B364D">
        <w:rPr>
          <w:lang w:val="es-ES"/>
        </w:rPr>
        <w:t>Lo realizaremos si se requiere algún tipo de modificación luego de ser distribuida, para mantener</w:t>
      </w:r>
      <w:r>
        <w:rPr>
          <w:lang w:val="es-ES"/>
        </w:rPr>
        <w:t xml:space="preserve"> </w:t>
      </w:r>
      <w:r w:rsidRPr="009B364D">
        <w:rPr>
          <w:lang w:val="es-ES"/>
        </w:rPr>
        <w:t>el sitio web utilizable en un ambiente que ha cambiado o que puede cambiar, se modificara cada</w:t>
      </w:r>
      <w:r>
        <w:rPr>
          <w:lang w:val="es-ES"/>
        </w:rPr>
        <w:t xml:space="preserve"> </w:t>
      </w:r>
      <w:r w:rsidRPr="009B364D">
        <w:rPr>
          <w:lang w:val="es-ES"/>
        </w:rPr>
        <w:t>cierto tiempo dependiendo de nuestro cliente para mantener su plena funcionalidad en estas</w:t>
      </w:r>
      <w:r>
        <w:rPr>
          <w:lang w:val="es-ES"/>
        </w:rPr>
        <w:t xml:space="preserve"> </w:t>
      </w:r>
      <w:r w:rsidRPr="009B364D">
        <w:rPr>
          <w:lang w:val="es-ES"/>
        </w:rPr>
        <w:t>nuevas condiciones.</w:t>
      </w:r>
    </w:p>
    <w:p w:rsidR="00255207" w:rsidRDefault="00255207" w:rsidP="00255207">
      <w:pPr>
        <w:pStyle w:val="Ttulo2"/>
        <w:rPr>
          <w:lang w:val="es-ES"/>
        </w:rPr>
      </w:pPr>
      <w:bookmarkStart w:id="38" w:name="_Toc479341929"/>
      <w:r>
        <w:rPr>
          <w:lang w:val="es-ES"/>
        </w:rPr>
        <w:t xml:space="preserve">6.3. </w:t>
      </w:r>
      <w:r w:rsidR="003932FA">
        <w:rPr>
          <w:lang w:val="es-ES"/>
        </w:rPr>
        <w:tab/>
      </w:r>
      <w:r>
        <w:rPr>
          <w:lang w:val="es-ES"/>
        </w:rPr>
        <w:t>Mantenimiento Perfectivo</w:t>
      </w:r>
      <w:bookmarkEnd w:id="38"/>
    </w:p>
    <w:p w:rsidR="009B364D" w:rsidRDefault="009B364D" w:rsidP="00C06B32">
      <w:pPr>
        <w:rPr>
          <w:b/>
          <w:lang w:val="es-ES"/>
        </w:rPr>
      </w:pPr>
      <w:r w:rsidRPr="009B364D">
        <w:rPr>
          <w:lang w:val="es-ES"/>
        </w:rPr>
        <w:t>Nuestros clientes o usuarios pueden solicitar el agregado de nuevas funcionalidades o</w:t>
      </w:r>
      <w:r>
        <w:rPr>
          <w:lang w:val="es-ES"/>
        </w:rPr>
        <w:t xml:space="preserve"> </w:t>
      </w:r>
      <w:r w:rsidRPr="009B364D">
        <w:rPr>
          <w:lang w:val="es-ES"/>
        </w:rPr>
        <w:t xml:space="preserve">características no contempladas al momento de la implementación del sitio web. </w:t>
      </w:r>
    </w:p>
    <w:p w:rsidR="00255207" w:rsidRDefault="009B364D" w:rsidP="009B364D">
      <w:pPr>
        <w:pStyle w:val="Ttulo2"/>
        <w:rPr>
          <w:lang w:val="es-ES"/>
        </w:rPr>
      </w:pPr>
      <w:r>
        <w:rPr>
          <w:rFonts w:cs="Times New Roman"/>
          <w:b w:val="0"/>
          <w:color w:val="auto"/>
          <w:lang w:val="es-ES"/>
        </w:rPr>
        <w:t xml:space="preserve"> </w:t>
      </w:r>
      <w:bookmarkStart w:id="39" w:name="_Toc479341930"/>
      <w:r w:rsidR="00255207">
        <w:rPr>
          <w:lang w:val="es-ES"/>
        </w:rPr>
        <w:t xml:space="preserve">6.4. </w:t>
      </w:r>
      <w:r w:rsidR="003932FA">
        <w:rPr>
          <w:lang w:val="es-ES"/>
        </w:rPr>
        <w:tab/>
      </w:r>
      <w:r w:rsidR="00255207">
        <w:rPr>
          <w:lang w:val="es-ES"/>
        </w:rPr>
        <w:t>Mantenimiento preventivo</w:t>
      </w:r>
      <w:bookmarkEnd w:id="39"/>
    </w:p>
    <w:p w:rsidR="009B364D" w:rsidRDefault="00F074C1" w:rsidP="00F074C1">
      <w:pPr>
        <w:rPr>
          <w:lang w:val="es-ES"/>
        </w:rPr>
      </w:pPr>
      <w:r w:rsidRPr="00F074C1">
        <w:rPr>
          <w:lang w:val="es-ES"/>
        </w:rPr>
        <w:t>Incluiremos todos los cuidados encaminados a prevenir posibles problemas en el sitio web,</w:t>
      </w:r>
      <w:r w:rsidR="009B364D">
        <w:rPr>
          <w:lang w:val="es-ES"/>
        </w:rPr>
        <w:t xml:space="preserve"> </w:t>
      </w:r>
      <w:r w:rsidRPr="00F074C1">
        <w:rPr>
          <w:lang w:val="es-ES"/>
        </w:rPr>
        <w:t>adelantarse para que no sucedan.</w:t>
      </w:r>
      <w:r w:rsidR="009B364D">
        <w:rPr>
          <w:lang w:val="es-ES"/>
        </w:rPr>
        <w:t xml:space="preserve"> </w:t>
      </w:r>
    </w:p>
    <w:p w:rsidR="00255207" w:rsidRDefault="00F074C1" w:rsidP="00F074C1">
      <w:pPr>
        <w:rPr>
          <w:lang w:val="es-ES"/>
        </w:rPr>
      </w:pPr>
      <w:r w:rsidRPr="00F074C1">
        <w:rPr>
          <w:lang w:val="es-ES"/>
        </w:rPr>
        <w:t>Aplicaremos actualizaciones y parches de seguridad tanto en servidores como en el software del</w:t>
      </w:r>
      <w:r w:rsidR="009B364D">
        <w:rPr>
          <w:lang w:val="es-ES"/>
        </w:rPr>
        <w:t xml:space="preserve"> </w:t>
      </w:r>
      <w:r w:rsidRPr="00F074C1">
        <w:rPr>
          <w:lang w:val="es-ES"/>
        </w:rPr>
        <w:t>sitio web.</w:t>
      </w:r>
    </w:p>
    <w:p w:rsidR="00255207" w:rsidRDefault="00255207" w:rsidP="00255207">
      <w:pPr>
        <w:rPr>
          <w:lang w:val="es-ES"/>
        </w:rPr>
      </w:pPr>
    </w:p>
    <w:p w:rsidR="0021073B" w:rsidRDefault="0021073B" w:rsidP="00255207">
      <w:pPr>
        <w:rPr>
          <w:lang w:val="es-ES"/>
        </w:rPr>
      </w:pPr>
    </w:p>
    <w:p w:rsidR="0021073B" w:rsidRDefault="0021073B" w:rsidP="00255207">
      <w:pPr>
        <w:rPr>
          <w:lang w:val="es-ES"/>
        </w:rPr>
      </w:pPr>
    </w:p>
    <w:p w:rsidR="0021073B" w:rsidRDefault="0021073B">
      <w:pPr>
        <w:spacing w:after="0" w:line="240" w:lineRule="auto"/>
        <w:rPr>
          <w:lang w:val="es-ES"/>
        </w:rPr>
      </w:pPr>
      <w:r>
        <w:rPr>
          <w:lang w:val="es-ES"/>
        </w:rPr>
        <w:br w:type="page"/>
      </w:r>
    </w:p>
    <w:p w:rsidR="0021073B" w:rsidRDefault="0021073B" w:rsidP="00F87B11">
      <w:pPr>
        <w:pStyle w:val="Ttulo1"/>
        <w:numPr>
          <w:ilvl w:val="0"/>
          <w:numId w:val="13"/>
        </w:numPr>
        <w:rPr>
          <w:lang w:val="es-ES"/>
        </w:rPr>
      </w:pPr>
      <w:bookmarkStart w:id="40" w:name="_Toc479341931"/>
      <w:r>
        <w:rPr>
          <w:lang w:val="es-ES"/>
        </w:rPr>
        <w:lastRenderedPageBreak/>
        <w:t>Conclusión</w:t>
      </w:r>
      <w:bookmarkEnd w:id="40"/>
    </w:p>
    <w:p w:rsidR="0000625D" w:rsidRPr="00F87B11" w:rsidRDefault="0000625D" w:rsidP="0000625D">
      <w:pPr>
        <w:jc w:val="both"/>
        <w:rPr>
          <w:lang w:val="es-ES"/>
        </w:rPr>
      </w:pPr>
      <w:r>
        <w:rPr>
          <w:lang w:val="es-ES"/>
        </w:rPr>
        <w:t xml:space="preserve">Con todo lo anterior podemos decir que al instaurar este proyecto web le estaríamos brindado una opción o un recurso a la </w:t>
      </w:r>
      <w:r w:rsidRPr="0000625D">
        <w:rPr>
          <w:lang w:val="es-ES"/>
        </w:rPr>
        <w:t>Institución Edu</w:t>
      </w:r>
      <w:r>
        <w:rPr>
          <w:lang w:val="es-ES"/>
        </w:rPr>
        <w:t xml:space="preserve">cativa </w:t>
      </w:r>
      <w:proofErr w:type="spellStart"/>
      <w:r>
        <w:rPr>
          <w:lang w:val="es-ES"/>
        </w:rPr>
        <w:t>M</w:t>
      </w:r>
      <w:r w:rsidRPr="0000625D">
        <w:rPr>
          <w:lang w:val="es-ES"/>
        </w:rPr>
        <w:t>esolandia</w:t>
      </w:r>
      <w:proofErr w:type="spellEnd"/>
      <w:r w:rsidRPr="0000625D">
        <w:rPr>
          <w:lang w:val="es-ES"/>
        </w:rPr>
        <w:t xml:space="preserve"> En El Municipio De Malambo</w:t>
      </w:r>
      <w:r>
        <w:rPr>
          <w:lang w:val="es-ES"/>
        </w:rPr>
        <w:t>, que le facilitará sus procesos institucionales.</w:t>
      </w:r>
    </w:p>
    <w:sectPr w:rsidR="0000625D" w:rsidRPr="00F87B11" w:rsidSect="009100AD">
      <w:headerReference w:type="even" r:id="rId57"/>
      <w:headerReference w:type="default" r:id="rId58"/>
      <w:footerReference w:type="default" r:id="rId59"/>
      <w:headerReference w:type="first" r:id="rId60"/>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FE6" w:rsidRDefault="00213FE6">
      <w:pPr>
        <w:spacing w:after="0" w:line="240" w:lineRule="auto"/>
      </w:pPr>
      <w:r>
        <w:separator/>
      </w:r>
    </w:p>
  </w:endnote>
  <w:endnote w:type="continuationSeparator" w:id="0">
    <w:p w:rsidR="00213FE6" w:rsidRDefault="00213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KAJOEO+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19A" w:rsidRPr="00010DA4" w:rsidRDefault="005E319A">
    <w:pPr>
      <w:pStyle w:val="Piedepgina"/>
      <w:rPr>
        <w:u w:val="single"/>
      </w:rPr>
    </w:pPr>
    <w:r>
      <w:rPr>
        <w:noProof/>
        <w:lang w:eastAsia="es-CO"/>
      </w:rPr>
      <w:drawing>
        <wp:anchor distT="0" distB="0" distL="114300" distR="114300" simplePos="0" relativeHeight="251656192" behindDoc="0" locked="0" layoutInCell="1" allowOverlap="1" wp14:anchorId="0CE36218" wp14:editId="0A36EC6B">
          <wp:simplePos x="0" y="0"/>
          <wp:positionH relativeFrom="page">
            <wp:posOffset>3746500</wp:posOffset>
          </wp:positionH>
          <wp:positionV relativeFrom="page">
            <wp:posOffset>9239250</wp:posOffset>
          </wp:positionV>
          <wp:extent cx="4017010" cy="696595"/>
          <wp:effectExtent l="0" t="0" r="0" b="0"/>
          <wp:wrapNone/>
          <wp:docPr id="11" name="Imagen 11"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58240" behindDoc="0" locked="0" layoutInCell="1" allowOverlap="1" wp14:anchorId="5D04890E" wp14:editId="120ACB69">
          <wp:simplePos x="0" y="0"/>
          <wp:positionH relativeFrom="page">
            <wp:posOffset>-8412</wp:posOffset>
          </wp:positionH>
          <wp:positionV relativeFrom="paragraph">
            <wp:posOffset>-201881</wp:posOffset>
          </wp:positionV>
          <wp:extent cx="3037205" cy="696595"/>
          <wp:effectExtent l="0" t="0" r="10795" b="0"/>
          <wp:wrapNone/>
          <wp:docPr id="12" name="Imagen 12"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FE6" w:rsidRDefault="00213FE6">
      <w:pPr>
        <w:spacing w:after="0" w:line="240" w:lineRule="auto"/>
      </w:pPr>
      <w:r>
        <w:separator/>
      </w:r>
    </w:p>
  </w:footnote>
  <w:footnote w:type="continuationSeparator" w:id="0">
    <w:p w:rsidR="00213FE6" w:rsidRDefault="00213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19A" w:rsidRDefault="005E319A">
    <w:pPr>
      <w:pStyle w:val="Encabezado"/>
    </w:pPr>
    <w:r>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6192;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19A" w:rsidRDefault="005E319A" w:rsidP="00B81E54">
    <w:pPr>
      <w:pStyle w:val="Encabezado"/>
      <w:tabs>
        <w:tab w:val="clear" w:pos="4419"/>
        <w:tab w:val="clear" w:pos="8838"/>
        <w:tab w:val="right" w:pos="8413"/>
      </w:tabs>
    </w:pPr>
    <w:r>
      <w:rPr>
        <w:noProof/>
        <w:lang w:eastAsia="es-CO"/>
      </w:rPr>
      <w:drawing>
        <wp:anchor distT="0" distB="0" distL="114300" distR="114300" simplePos="0" relativeHeight="251655168" behindDoc="1" locked="0" layoutInCell="1" allowOverlap="1">
          <wp:simplePos x="0" y="0"/>
          <wp:positionH relativeFrom="page">
            <wp:posOffset>4671060</wp:posOffset>
          </wp:positionH>
          <wp:positionV relativeFrom="page">
            <wp:posOffset>1</wp:posOffset>
          </wp:positionV>
          <wp:extent cx="3086100" cy="877824"/>
          <wp:effectExtent l="0" t="0" r="0" b="0"/>
          <wp:wrapNone/>
          <wp:docPr id="19" name="Imagen 19"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9173" cy="884387"/>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19A" w:rsidRPr="009D3BDB" w:rsidRDefault="005E319A" w:rsidP="00270B28">
    <w:pPr>
      <w:spacing w:after="240"/>
      <w:jc w:val="right"/>
      <w:rPr>
        <w:rFonts w:cs="Arial"/>
        <w:iCs/>
        <w:color w:val="7F7F7F"/>
      </w:rPr>
    </w:pPr>
    <w:r>
      <w:rPr>
        <w:noProof/>
        <w:lang w:eastAsia="es-CO"/>
      </w:rPr>
      <w:drawing>
        <wp:anchor distT="0" distB="0" distL="114300" distR="114300" simplePos="0" relativeHeight="251657216" behindDoc="1" locked="0" layoutInCell="1" allowOverlap="1">
          <wp:simplePos x="0" y="0"/>
          <wp:positionH relativeFrom="page">
            <wp:posOffset>4674413</wp:posOffset>
          </wp:positionH>
          <wp:positionV relativeFrom="page">
            <wp:posOffset>1</wp:posOffset>
          </wp:positionV>
          <wp:extent cx="3086100" cy="863194"/>
          <wp:effectExtent l="0" t="0" r="0" b="0"/>
          <wp:wrapNone/>
          <wp:docPr id="17" name="Imagen 17"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01853" cy="867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mc:AlternateContent>
        <mc:Choice Requires="wps">
          <w:drawing>
            <wp:anchor distT="0" distB="0" distL="114300" distR="114300" simplePos="0" relativeHeight="251659264" behindDoc="0" locked="0" layoutInCell="1" allowOverlap="1">
              <wp:simplePos x="0" y="0"/>
              <wp:positionH relativeFrom="page">
                <wp:posOffset>6615430</wp:posOffset>
              </wp:positionH>
              <wp:positionV relativeFrom="paragraph">
                <wp:posOffset>8279765</wp:posOffset>
              </wp:positionV>
              <wp:extent cx="927100" cy="342900"/>
              <wp:effectExtent l="0" t="0" r="1270" b="635"/>
              <wp:wrapThrough wrapText="bothSides">
                <wp:wrapPolygon edited="0">
                  <wp:start x="0" y="0"/>
                  <wp:lineTo x="21600" y="0"/>
                  <wp:lineTo x="21600" y="21600"/>
                  <wp:lineTo x="0" y="21600"/>
                  <wp:lineTo x="0" y="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319A" w:rsidRPr="000B2932" w:rsidRDefault="005E319A" w:rsidP="009227B2">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520.9pt;margin-top:651.95pt;width:73pt;height: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mtrgIAALk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" filled="f" stroked="f">
              <v:textbox inset=",7.2pt,,7.2pt">
                <w:txbxContent>
                  <w:p w:rsidR="005E319A" w:rsidRPr="000B2932" w:rsidRDefault="005E319A" w:rsidP="009227B2">
                    <w:pPr>
                      <w:rPr>
                        <w:sz w:val="14"/>
                      </w:rPr>
                    </w:pPr>
                    <w:r w:rsidRPr="000B2932">
                      <w:rPr>
                        <w:rFonts w:cs="Arial"/>
                        <w:iCs/>
                        <w:color w:val="7F7F7F"/>
                        <w:sz w:val="14"/>
                      </w:rPr>
                      <w:t xml:space="preserve">   </w:t>
                    </w:r>
                    <w:r>
                      <w:rPr>
                        <w:rFonts w:cs="Arial"/>
                        <w:iCs/>
                        <w:color w:val="7F7F7F"/>
                        <w:sz w:val="14"/>
                      </w:rPr>
                      <w:t xml:space="preserve">  GC-F -005</w:t>
                    </w:r>
                    <w:r w:rsidRPr="000B2932">
                      <w:rPr>
                        <w:rFonts w:cs="Arial"/>
                        <w:iCs/>
                        <w:color w:val="7F7F7F"/>
                        <w:sz w:val="14"/>
                      </w:rPr>
                      <w:t xml:space="preserve">  V. 0</w:t>
                    </w:r>
                    <w:r>
                      <w:rPr>
                        <w:rFonts w:cs="Arial"/>
                        <w:iCs/>
                        <w:color w:val="7F7F7F"/>
                        <w:sz w:val="14"/>
                      </w:rPr>
                      <w:t>1</w:t>
                    </w:r>
                  </w:p>
                </w:txbxContent>
              </v:textbox>
              <w10:wrap type="through"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C2C"/>
    <w:multiLevelType w:val="hybridMultilevel"/>
    <w:tmpl w:val="9A680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DB0C76"/>
    <w:multiLevelType w:val="multilevel"/>
    <w:tmpl w:val="4810F150"/>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FC3333"/>
    <w:multiLevelType w:val="hybridMultilevel"/>
    <w:tmpl w:val="ADDA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A50ECA"/>
    <w:multiLevelType w:val="hybridMultilevel"/>
    <w:tmpl w:val="817017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8F90D7E"/>
    <w:multiLevelType w:val="hybridMultilevel"/>
    <w:tmpl w:val="049C1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863A77"/>
    <w:multiLevelType w:val="multilevel"/>
    <w:tmpl w:val="457E7F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1C342C7"/>
    <w:multiLevelType w:val="hybridMultilevel"/>
    <w:tmpl w:val="BABC67B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71084B"/>
    <w:multiLevelType w:val="hybridMultilevel"/>
    <w:tmpl w:val="96C218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42B66FD4"/>
    <w:multiLevelType w:val="hybridMultilevel"/>
    <w:tmpl w:val="C0D08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5B7472"/>
    <w:multiLevelType w:val="multilevel"/>
    <w:tmpl w:val="1B922632"/>
    <w:lvl w:ilvl="0">
      <w:start w:val="3"/>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ABB7D9B"/>
    <w:multiLevelType w:val="multilevel"/>
    <w:tmpl w:val="D4348FD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C634D94"/>
    <w:multiLevelType w:val="hybridMultilevel"/>
    <w:tmpl w:val="B9987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312EA6"/>
    <w:multiLevelType w:val="multilevel"/>
    <w:tmpl w:val="A25C37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2EB7221"/>
    <w:multiLevelType w:val="multilevel"/>
    <w:tmpl w:val="6D3E630A"/>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4DE3F6C"/>
    <w:multiLevelType w:val="multilevel"/>
    <w:tmpl w:val="C2A00C6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95160D9"/>
    <w:multiLevelType w:val="hybridMultilevel"/>
    <w:tmpl w:val="6B52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3"/>
  </w:num>
  <w:num w:numId="5">
    <w:abstractNumId w:val="15"/>
  </w:num>
  <w:num w:numId="6">
    <w:abstractNumId w:val="2"/>
  </w:num>
  <w:num w:numId="7">
    <w:abstractNumId w:val="0"/>
  </w:num>
  <w:num w:numId="8">
    <w:abstractNumId w:val="5"/>
  </w:num>
  <w:num w:numId="9">
    <w:abstractNumId w:val="1"/>
  </w:num>
  <w:num w:numId="10">
    <w:abstractNumId w:val="9"/>
  </w:num>
  <w:num w:numId="11">
    <w:abstractNumId w:val="13"/>
  </w:num>
  <w:num w:numId="12">
    <w:abstractNumId w:val="12"/>
  </w:num>
  <w:num w:numId="13">
    <w:abstractNumId w:val="10"/>
  </w:num>
  <w:num w:numId="14">
    <w:abstractNumId w:val="11"/>
  </w:num>
  <w:num w:numId="15">
    <w:abstractNumId w:val="6"/>
  </w:num>
  <w:num w:numId="1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isplayBackgroundShape/>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8F6"/>
    <w:rsid w:val="0000625D"/>
    <w:rsid w:val="000066D0"/>
    <w:rsid w:val="00010DA4"/>
    <w:rsid w:val="00013373"/>
    <w:rsid w:val="00015C1F"/>
    <w:rsid w:val="00032142"/>
    <w:rsid w:val="00036473"/>
    <w:rsid w:val="00053F6B"/>
    <w:rsid w:val="00057FA1"/>
    <w:rsid w:val="00062BB0"/>
    <w:rsid w:val="0007223F"/>
    <w:rsid w:val="000735E7"/>
    <w:rsid w:val="00081DA5"/>
    <w:rsid w:val="00084228"/>
    <w:rsid w:val="00086A9C"/>
    <w:rsid w:val="000910AB"/>
    <w:rsid w:val="000C2BCC"/>
    <w:rsid w:val="000C3F94"/>
    <w:rsid w:val="000C7914"/>
    <w:rsid w:val="000D7B34"/>
    <w:rsid w:val="000E25FA"/>
    <w:rsid w:val="000E3AD1"/>
    <w:rsid w:val="000E463C"/>
    <w:rsid w:val="000F00D3"/>
    <w:rsid w:val="00101FD7"/>
    <w:rsid w:val="00105D4A"/>
    <w:rsid w:val="00133300"/>
    <w:rsid w:val="0014789A"/>
    <w:rsid w:val="001517B9"/>
    <w:rsid w:val="00155FC7"/>
    <w:rsid w:val="0016670D"/>
    <w:rsid w:val="00176B2E"/>
    <w:rsid w:val="00182AAD"/>
    <w:rsid w:val="00190540"/>
    <w:rsid w:val="00191A32"/>
    <w:rsid w:val="00193D05"/>
    <w:rsid w:val="001A4DE7"/>
    <w:rsid w:val="001A646F"/>
    <w:rsid w:val="001B3924"/>
    <w:rsid w:val="001C4AFA"/>
    <w:rsid w:val="001C79EA"/>
    <w:rsid w:val="001D29BB"/>
    <w:rsid w:val="001D4943"/>
    <w:rsid w:val="001F04E3"/>
    <w:rsid w:val="001F6AFF"/>
    <w:rsid w:val="0021073B"/>
    <w:rsid w:val="00213FE6"/>
    <w:rsid w:val="00221E6A"/>
    <w:rsid w:val="00234B95"/>
    <w:rsid w:val="002406A6"/>
    <w:rsid w:val="00241365"/>
    <w:rsid w:val="0024357A"/>
    <w:rsid w:val="0024790D"/>
    <w:rsid w:val="00250D90"/>
    <w:rsid w:val="00252F46"/>
    <w:rsid w:val="002541EB"/>
    <w:rsid w:val="00255207"/>
    <w:rsid w:val="00256EDB"/>
    <w:rsid w:val="00270B28"/>
    <w:rsid w:val="0027155A"/>
    <w:rsid w:val="00274A30"/>
    <w:rsid w:val="00275E5E"/>
    <w:rsid w:val="002B0CBA"/>
    <w:rsid w:val="002B361F"/>
    <w:rsid w:val="002B50E8"/>
    <w:rsid w:val="002C4A22"/>
    <w:rsid w:val="002E60CA"/>
    <w:rsid w:val="002E67B6"/>
    <w:rsid w:val="002F4D3D"/>
    <w:rsid w:val="002F6EC9"/>
    <w:rsid w:val="00302E6B"/>
    <w:rsid w:val="00306D19"/>
    <w:rsid w:val="00307324"/>
    <w:rsid w:val="0030771D"/>
    <w:rsid w:val="003175D1"/>
    <w:rsid w:val="00320DB4"/>
    <w:rsid w:val="00321888"/>
    <w:rsid w:val="00322CF1"/>
    <w:rsid w:val="00331926"/>
    <w:rsid w:val="00335F81"/>
    <w:rsid w:val="003403B2"/>
    <w:rsid w:val="00386765"/>
    <w:rsid w:val="003932FA"/>
    <w:rsid w:val="003B27AD"/>
    <w:rsid w:val="003B5C72"/>
    <w:rsid w:val="003C1012"/>
    <w:rsid w:val="003D1FCF"/>
    <w:rsid w:val="003F46D8"/>
    <w:rsid w:val="003F7A8C"/>
    <w:rsid w:val="00407DFB"/>
    <w:rsid w:val="00415DA1"/>
    <w:rsid w:val="00416CBD"/>
    <w:rsid w:val="0042562D"/>
    <w:rsid w:val="00436C39"/>
    <w:rsid w:val="00446243"/>
    <w:rsid w:val="004505F3"/>
    <w:rsid w:val="00460D75"/>
    <w:rsid w:val="00462952"/>
    <w:rsid w:val="00465B05"/>
    <w:rsid w:val="00473069"/>
    <w:rsid w:val="004840EC"/>
    <w:rsid w:val="00484E8D"/>
    <w:rsid w:val="00493E2D"/>
    <w:rsid w:val="00497E99"/>
    <w:rsid w:val="004A08B6"/>
    <w:rsid w:val="004A20E1"/>
    <w:rsid w:val="004A2307"/>
    <w:rsid w:val="004B3541"/>
    <w:rsid w:val="004D2B04"/>
    <w:rsid w:val="004E0924"/>
    <w:rsid w:val="004E1A32"/>
    <w:rsid w:val="004E5548"/>
    <w:rsid w:val="00500BE7"/>
    <w:rsid w:val="00514A89"/>
    <w:rsid w:val="0052390F"/>
    <w:rsid w:val="00524511"/>
    <w:rsid w:val="00526E2A"/>
    <w:rsid w:val="0053164C"/>
    <w:rsid w:val="005435C4"/>
    <w:rsid w:val="005466AB"/>
    <w:rsid w:val="00565513"/>
    <w:rsid w:val="00565A8B"/>
    <w:rsid w:val="005710E7"/>
    <w:rsid w:val="00571A33"/>
    <w:rsid w:val="005740EB"/>
    <w:rsid w:val="0058718E"/>
    <w:rsid w:val="00594718"/>
    <w:rsid w:val="005960ED"/>
    <w:rsid w:val="005A1AD6"/>
    <w:rsid w:val="005B4EFC"/>
    <w:rsid w:val="005C01F0"/>
    <w:rsid w:val="005C60A6"/>
    <w:rsid w:val="005D4807"/>
    <w:rsid w:val="005D7979"/>
    <w:rsid w:val="005E0070"/>
    <w:rsid w:val="005E17C6"/>
    <w:rsid w:val="005E319A"/>
    <w:rsid w:val="005E43F7"/>
    <w:rsid w:val="005F4103"/>
    <w:rsid w:val="00612FDA"/>
    <w:rsid w:val="006144A5"/>
    <w:rsid w:val="00615903"/>
    <w:rsid w:val="00621B17"/>
    <w:rsid w:val="006274D9"/>
    <w:rsid w:val="00640D1C"/>
    <w:rsid w:val="00643513"/>
    <w:rsid w:val="00671941"/>
    <w:rsid w:val="00690DE8"/>
    <w:rsid w:val="006A33C3"/>
    <w:rsid w:val="006A5548"/>
    <w:rsid w:val="006A78A7"/>
    <w:rsid w:val="006B0C5C"/>
    <w:rsid w:val="006B5510"/>
    <w:rsid w:val="006B5EB9"/>
    <w:rsid w:val="006D38A5"/>
    <w:rsid w:val="006D4110"/>
    <w:rsid w:val="00700F67"/>
    <w:rsid w:val="00703C5C"/>
    <w:rsid w:val="0071489E"/>
    <w:rsid w:val="00716A1A"/>
    <w:rsid w:val="00717D83"/>
    <w:rsid w:val="00720788"/>
    <w:rsid w:val="00725989"/>
    <w:rsid w:val="007368B2"/>
    <w:rsid w:val="00740AB3"/>
    <w:rsid w:val="00743AEA"/>
    <w:rsid w:val="007452B1"/>
    <w:rsid w:val="0074541B"/>
    <w:rsid w:val="0075365A"/>
    <w:rsid w:val="007606C3"/>
    <w:rsid w:val="007679C8"/>
    <w:rsid w:val="00772A58"/>
    <w:rsid w:val="00777C02"/>
    <w:rsid w:val="00784656"/>
    <w:rsid w:val="00790A1D"/>
    <w:rsid w:val="007A0871"/>
    <w:rsid w:val="007D6B9A"/>
    <w:rsid w:val="008022FC"/>
    <w:rsid w:val="008115EB"/>
    <w:rsid w:val="00832462"/>
    <w:rsid w:val="008335F4"/>
    <w:rsid w:val="00840C48"/>
    <w:rsid w:val="0084352B"/>
    <w:rsid w:val="008506F2"/>
    <w:rsid w:val="00860B49"/>
    <w:rsid w:val="00873337"/>
    <w:rsid w:val="00873DD2"/>
    <w:rsid w:val="0087598A"/>
    <w:rsid w:val="0088755B"/>
    <w:rsid w:val="00890718"/>
    <w:rsid w:val="008915D0"/>
    <w:rsid w:val="008950A9"/>
    <w:rsid w:val="008A14D3"/>
    <w:rsid w:val="008A4C9D"/>
    <w:rsid w:val="008B4EA4"/>
    <w:rsid w:val="008B4F6C"/>
    <w:rsid w:val="008C1E25"/>
    <w:rsid w:val="008D0A29"/>
    <w:rsid w:val="008F13F1"/>
    <w:rsid w:val="00907301"/>
    <w:rsid w:val="009100AD"/>
    <w:rsid w:val="00914E08"/>
    <w:rsid w:val="009227B2"/>
    <w:rsid w:val="009229A4"/>
    <w:rsid w:val="00923D53"/>
    <w:rsid w:val="00926767"/>
    <w:rsid w:val="00932786"/>
    <w:rsid w:val="00941BA7"/>
    <w:rsid w:val="00947F13"/>
    <w:rsid w:val="00951F43"/>
    <w:rsid w:val="00962F2D"/>
    <w:rsid w:val="009648AB"/>
    <w:rsid w:val="00992E76"/>
    <w:rsid w:val="009A3C2B"/>
    <w:rsid w:val="009B2C1D"/>
    <w:rsid w:val="009B32DF"/>
    <w:rsid w:val="009B364D"/>
    <w:rsid w:val="009B6A68"/>
    <w:rsid w:val="009C05C8"/>
    <w:rsid w:val="009C28C2"/>
    <w:rsid w:val="009C2BE0"/>
    <w:rsid w:val="009C6E33"/>
    <w:rsid w:val="009D3BDB"/>
    <w:rsid w:val="009D5D94"/>
    <w:rsid w:val="009F7428"/>
    <w:rsid w:val="00A00E82"/>
    <w:rsid w:val="00A13264"/>
    <w:rsid w:val="00A56DC6"/>
    <w:rsid w:val="00A6022E"/>
    <w:rsid w:val="00A64041"/>
    <w:rsid w:val="00A942FE"/>
    <w:rsid w:val="00AA075F"/>
    <w:rsid w:val="00AA4FAD"/>
    <w:rsid w:val="00AC77B6"/>
    <w:rsid w:val="00AE7527"/>
    <w:rsid w:val="00AF799E"/>
    <w:rsid w:val="00B067E8"/>
    <w:rsid w:val="00B1254D"/>
    <w:rsid w:val="00B1293C"/>
    <w:rsid w:val="00B134E4"/>
    <w:rsid w:val="00B24FBC"/>
    <w:rsid w:val="00B5087A"/>
    <w:rsid w:val="00B5313D"/>
    <w:rsid w:val="00B55C5C"/>
    <w:rsid w:val="00B57521"/>
    <w:rsid w:val="00B6352D"/>
    <w:rsid w:val="00B64CCF"/>
    <w:rsid w:val="00B70079"/>
    <w:rsid w:val="00B7598F"/>
    <w:rsid w:val="00B76D36"/>
    <w:rsid w:val="00B81E54"/>
    <w:rsid w:val="00BA1C6F"/>
    <w:rsid w:val="00BA6A2A"/>
    <w:rsid w:val="00BA7686"/>
    <w:rsid w:val="00BF5C36"/>
    <w:rsid w:val="00C053C8"/>
    <w:rsid w:val="00C06B32"/>
    <w:rsid w:val="00C2485F"/>
    <w:rsid w:val="00C25D20"/>
    <w:rsid w:val="00C425E9"/>
    <w:rsid w:val="00C44C69"/>
    <w:rsid w:val="00C50FA4"/>
    <w:rsid w:val="00C657D4"/>
    <w:rsid w:val="00C668D8"/>
    <w:rsid w:val="00C814EF"/>
    <w:rsid w:val="00C81F8D"/>
    <w:rsid w:val="00C9192C"/>
    <w:rsid w:val="00CA2C19"/>
    <w:rsid w:val="00CB23D7"/>
    <w:rsid w:val="00CC33D6"/>
    <w:rsid w:val="00CC570B"/>
    <w:rsid w:val="00CC719E"/>
    <w:rsid w:val="00CD3528"/>
    <w:rsid w:val="00D143A3"/>
    <w:rsid w:val="00D4003A"/>
    <w:rsid w:val="00D4405E"/>
    <w:rsid w:val="00D50D9A"/>
    <w:rsid w:val="00D57FDB"/>
    <w:rsid w:val="00D7087C"/>
    <w:rsid w:val="00D81CA5"/>
    <w:rsid w:val="00D91B29"/>
    <w:rsid w:val="00D955DD"/>
    <w:rsid w:val="00DA5250"/>
    <w:rsid w:val="00DB08BF"/>
    <w:rsid w:val="00DB0C96"/>
    <w:rsid w:val="00DB5B28"/>
    <w:rsid w:val="00DB72AF"/>
    <w:rsid w:val="00DD53B6"/>
    <w:rsid w:val="00DE43F0"/>
    <w:rsid w:val="00DE73B9"/>
    <w:rsid w:val="00DE7417"/>
    <w:rsid w:val="00E019AE"/>
    <w:rsid w:val="00E053FE"/>
    <w:rsid w:val="00E21021"/>
    <w:rsid w:val="00E217C9"/>
    <w:rsid w:val="00E42268"/>
    <w:rsid w:val="00E45D94"/>
    <w:rsid w:val="00E50C83"/>
    <w:rsid w:val="00E51921"/>
    <w:rsid w:val="00E66CB5"/>
    <w:rsid w:val="00E8405F"/>
    <w:rsid w:val="00E877A0"/>
    <w:rsid w:val="00E92907"/>
    <w:rsid w:val="00EA2C49"/>
    <w:rsid w:val="00EA7A85"/>
    <w:rsid w:val="00EB3D21"/>
    <w:rsid w:val="00ED542B"/>
    <w:rsid w:val="00F0296E"/>
    <w:rsid w:val="00F074C1"/>
    <w:rsid w:val="00F078F6"/>
    <w:rsid w:val="00F14A42"/>
    <w:rsid w:val="00F16677"/>
    <w:rsid w:val="00F278D1"/>
    <w:rsid w:val="00F541FB"/>
    <w:rsid w:val="00F60315"/>
    <w:rsid w:val="00F7035B"/>
    <w:rsid w:val="00F833CD"/>
    <w:rsid w:val="00F857B0"/>
    <w:rsid w:val="00F87B11"/>
    <w:rsid w:val="00F9423C"/>
    <w:rsid w:val="00FB011A"/>
    <w:rsid w:val="00FC334E"/>
    <w:rsid w:val="00FD04B4"/>
    <w:rsid w:val="00FE0D46"/>
    <w:rsid w:val="00FE14A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BC125CD"/>
  <w15:docId w15:val="{3EE9ECE3-B1F6-4B90-9C6C-40543156B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s-CO"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rPr>
  </w:style>
  <w:style w:type="paragraph" w:styleId="Ttulo2">
    <w:name w:val="heading 2"/>
    <w:basedOn w:val="Normal"/>
    <w:next w:val="Normal"/>
    <w:link w:val="Ttulo2Car"/>
    <w:uiPriority w:val="9"/>
    <w:unhideWhenUsed/>
    <w:qFormat/>
    <w:rsid w:val="00DA5250"/>
    <w:pPr>
      <w:spacing w:before="360" w:after="440" w:line="240" w:lineRule="auto"/>
      <w:outlineLvl w:val="1"/>
    </w:pPr>
    <w:rPr>
      <w:rFonts w:cs="Arial"/>
      <w:b/>
      <w:color w:val="262626"/>
    </w:rPr>
  </w:style>
  <w:style w:type="paragraph" w:styleId="Ttulo3">
    <w:name w:val="heading 3"/>
    <w:basedOn w:val="Normal"/>
    <w:next w:val="Normal"/>
    <w:link w:val="Ttulo3Car"/>
    <w:autoRedefine/>
    <w:uiPriority w:val="9"/>
    <w:unhideWhenUsed/>
    <w:qFormat/>
    <w:rsid w:val="009648AB"/>
    <w:pPr>
      <w:keepNext/>
      <w:keepLines/>
      <w:spacing w:before="40" w:after="0" w:line="240" w:lineRule="auto"/>
      <w:outlineLvl w:val="2"/>
    </w:pPr>
    <w:rPr>
      <w:rFonts w:eastAsiaTheme="majorEastAsia" w:cstheme="majorBid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DA5250"/>
    <w:rPr>
      <w:rFonts w:ascii="Times New Roman" w:hAnsi="Times New Roman" w:cs="Arial"/>
      <w:b/>
      <w:color w:val="262626"/>
      <w:sz w:val="24"/>
      <w:szCs w:val="24"/>
      <w:lang w:eastAsia="en-US"/>
    </w:rPr>
  </w:style>
  <w:style w:type="paragraph" w:styleId="Prrafodelista">
    <w:name w:val="List Paragraph"/>
    <w:basedOn w:val="Normal"/>
    <w:uiPriority w:val="34"/>
    <w:qFormat/>
    <w:rsid w:val="00182AAD"/>
    <w:pPr>
      <w:ind w:left="720"/>
      <w:contextualSpacing/>
    </w:pPr>
  </w:style>
  <w:style w:type="paragraph" w:styleId="Ttulo">
    <w:name w:val="Title"/>
    <w:basedOn w:val="Normal"/>
    <w:next w:val="Normal"/>
    <w:link w:val="TtuloCar"/>
    <w:uiPriority w:val="10"/>
    <w:qFormat/>
    <w:rsid w:val="00B50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087A"/>
    <w:rPr>
      <w:rFonts w:asciiTheme="majorHAnsi" w:eastAsiaTheme="majorEastAsia" w:hAnsiTheme="majorHAnsi" w:cstheme="majorBidi"/>
      <w:spacing w:val="-10"/>
      <w:kern w:val="28"/>
      <w:sz w:val="56"/>
      <w:szCs w:val="56"/>
      <w:lang w:eastAsia="en-US"/>
    </w:rPr>
  </w:style>
  <w:style w:type="character" w:customStyle="1" w:styleId="apple-converted-space">
    <w:name w:val="apple-converted-space"/>
    <w:basedOn w:val="Fuentedeprrafopredeter"/>
    <w:rsid w:val="00084228"/>
  </w:style>
  <w:style w:type="character" w:styleId="nfasis">
    <w:name w:val="Emphasis"/>
    <w:basedOn w:val="Fuentedeprrafopredeter"/>
    <w:uiPriority w:val="20"/>
    <w:qFormat/>
    <w:rsid w:val="00084228"/>
    <w:rPr>
      <w:i/>
      <w:iCs/>
    </w:rPr>
  </w:style>
  <w:style w:type="character" w:styleId="Hipervnculo">
    <w:name w:val="Hyperlink"/>
    <w:basedOn w:val="Fuentedeprrafopredeter"/>
    <w:uiPriority w:val="99"/>
    <w:unhideWhenUsed/>
    <w:rsid w:val="0053164C"/>
    <w:rPr>
      <w:color w:val="0000FF" w:themeColor="hyperlink"/>
      <w:u w:val="single"/>
    </w:rPr>
  </w:style>
  <w:style w:type="character" w:customStyle="1" w:styleId="Ttulo3Car">
    <w:name w:val="Título 3 Car"/>
    <w:basedOn w:val="Fuentedeprrafopredeter"/>
    <w:link w:val="Ttulo3"/>
    <w:uiPriority w:val="9"/>
    <w:rsid w:val="009648AB"/>
    <w:rPr>
      <w:rFonts w:eastAsiaTheme="majorEastAsia" w:cstheme="majorBidi"/>
      <w:u w:val="single"/>
    </w:rPr>
  </w:style>
  <w:style w:type="paragraph" w:customStyle="1" w:styleId="Default">
    <w:name w:val="Default"/>
    <w:rsid w:val="005D4807"/>
    <w:pPr>
      <w:autoSpaceDE w:val="0"/>
      <w:autoSpaceDN w:val="0"/>
      <w:adjustRightInd w:val="0"/>
    </w:pPr>
    <w:rPr>
      <w:rFonts w:ascii="KAJOEO+TimesNewRoman" w:hAnsi="KAJOEO+TimesNewRoman" w:cs="KAJOEO+TimesNewRoman"/>
      <w:color w:val="000000"/>
      <w:lang w:val="es-ES"/>
    </w:rPr>
  </w:style>
  <w:style w:type="paragraph" w:styleId="Textoindependiente">
    <w:name w:val="Body Text"/>
    <w:basedOn w:val="Default"/>
    <w:next w:val="Default"/>
    <w:link w:val="TextoindependienteCar"/>
    <w:uiPriority w:val="99"/>
    <w:rsid w:val="005D4807"/>
    <w:rPr>
      <w:rFonts w:cs="Times New Roman"/>
      <w:color w:val="auto"/>
    </w:rPr>
  </w:style>
  <w:style w:type="character" w:customStyle="1" w:styleId="TextoindependienteCar">
    <w:name w:val="Texto independiente Car"/>
    <w:basedOn w:val="Fuentedeprrafopredeter"/>
    <w:link w:val="Textoindependiente"/>
    <w:uiPriority w:val="99"/>
    <w:rsid w:val="005D4807"/>
    <w:rPr>
      <w:rFonts w:ascii="KAJOEO+TimesNewRoman" w:hAnsi="KAJOEO+TimesNewRoman"/>
      <w:sz w:val="24"/>
      <w:szCs w:val="24"/>
      <w:lang w:val="es-ES"/>
    </w:rPr>
  </w:style>
  <w:style w:type="paragraph" w:styleId="Textoindependiente2">
    <w:name w:val="Body Text 2"/>
    <w:basedOn w:val="Default"/>
    <w:next w:val="Default"/>
    <w:link w:val="Textoindependiente2Car"/>
    <w:uiPriority w:val="99"/>
    <w:rsid w:val="005D4807"/>
    <w:rPr>
      <w:rFonts w:cs="Times New Roman"/>
      <w:color w:val="auto"/>
    </w:rPr>
  </w:style>
  <w:style w:type="character" w:customStyle="1" w:styleId="Textoindependiente2Car">
    <w:name w:val="Texto independiente 2 Car"/>
    <w:basedOn w:val="Fuentedeprrafopredeter"/>
    <w:link w:val="Textoindependiente2"/>
    <w:uiPriority w:val="99"/>
    <w:rsid w:val="005D4807"/>
    <w:rPr>
      <w:rFonts w:ascii="KAJOEO+TimesNewRoman" w:hAnsi="KAJOEO+TimesNewRoman"/>
      <w:sz w:val="24"/>
      <w:szCs w:val="24"/>
      <w:lang w:val="es-ES"/>
    </w:rPr>
  </w:style>
  <w:style w:type="paragraph" w:styleId="Sangra3detindependiente">
    <w:name w:val="Body Text Indent 3"/>
    <w:basedOn w:val="Default"/>
    <w:next w:val="Default"/>
    <w:link w:val="Sangra3detindependienteCar"/>
    <w:uiPriority w:val="99"/>
    <w:rsid w:val="005D4807"/>
    <w:rPr>
      <w:rFonts w:cs="Times New Roman"/>
      <w:color w:val="auto"/>
    </w:rPr>
  </w:style>
  <w:style w:type="character" w:customStyle="1" w:styleId="Sangra3detindependienteCar">
    <w:name w:val="Sangría 3 de t. independiente Car"/>
    <w:basedOn w:val="Fuentedeprrafopredeter"/>
    <w:link w:val="Sangra3detindependiente"/>
    <w:uiPriority w:val="99"/>
    <w:rsid w:val="005D4807"/>
    <w:rPr>
      <w:rFonts w:ascii="KAJOEO+TimesNewRoman" w:hAnsi="KAJOEO+TimesNewRoman"/>
      <w:sz w:val="24"/>
      <w:szCs w:val="24"/>
      <w:lang w:val="es-ES"/>
    </w:rPr>
  </w:style>
  <w:style w:type="paragraph" w:styleId="TtuloTDC">
    <w:name w:val="TOC Heading"/>
    <w:basedOn w:val="Ttulo1"/>
    <w:next w:val="Normal"/>
    <w:uiPriority w:val="39"/>
    <w:unhideWhenUsed/>
    <w:qFormat/>
    <w:rsid w:val="00EA2C49"/>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es-CO"/>
    </w:rPr>
  </w:style>
  <w:style w:type="paragraph" w:styleId="TDC1">
    <w:name w:val="toc 1"/>
    <w:basedOn w:val="Normal"/>
    <w:next w:val="Normal"/>
    <w:autoRedefine/>
    <w:uiPriority w:val="39"/>
    <w:unhideWhenUsed/>
    <w:rsid w:val="00EA2C49"/>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EA2C49"/>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rsid w:val="0088755B"/>
    <w:pPr>
      <w:spacing w:after="0"/>
      <w:ind w:left="480"/>
    </w:pPr>
    <w:rPr>
      <w:rFonts w:asciiTheme="minorHAnsi" w:hAnsiTheme="minorHAnsi"/>
      <w:i/>
      <w:iCs/>
      <w:sz w:val="20"/>
      <w:szCs w:val="20"/>
    </w:rPr>
  </w:style>
  <w:style w:type="paragraph" w:styleId="TDC4">
    <w:name w:val="toc 4"/>
    <w:basedOn w:val="Normal"/>
    <w:next w:val="Normal"/>
    <w:autoRedefine/>
    <w:uiPriority w:val="39"/>
    <w:unhideWhenUsed/>
    <w:rsid w:val="0088755B"/>
    <w:pPr>
      <w:spacing w:after="0"/>
      <w:ind w:left="720"/>
    </w:pPr>
    <w:rPr>
      <w:rFonts w:asciiTheme="minorHAnsi" w:hAnsiTheme="minorHAnsi"/>
      <w:sz w:val="18"/>
      <w:szCs w:val="18"/>
    </w:rPr>
  </w:style>
  <w:style w:type="paragraph" w:styleId="TDC5">
    <w:name w:val="toc 5"/>
    <w:basedOn w:val="Normal"/>
    <w:next w:val="Normal"/>
    <w:autoRedefine/>
    <w:uiPriority w:val="39"/>
    <w:unhideWhenUsed/>
    <w:rsid w:val="0088755B"/>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88755B"/>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88755B"/>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88755B"/>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88755B"/>
    <w:pPr>
      <w:spacing w:after="0"/>
      <w:ind w:left="1920"/>
    </w:pPr>
    <w:rPr>
      <w:rFonts w:asciiTheme="minorHAnsi" w:hAnsiTheme="minorHAnsi"/>
      <w:sz w:val="18"/>
      <w:szCs w:val="18"/>
    </w:rPr>
  </w:style>
  <w:style w:type="character" w:styleId="Mencionar">
    <w:name w:val="Mention"/>
    <w:basedOn w:val="Fuentedeprrafopredeter"/>
    <w:uiPriority w:val="99"/>
    <w:semiHidden/>
    <w:unhideWhenUsed/>
    <w:rsid w:val="00415DA1"/>
    <w:rPr>
      <w:color w:val="2B579A"/>
      <w:shd w:val="clear" w:color="auto" w:fill="E6E6E6"/>
    </w:rPr>
  </w:style>
  <w:style w:type="character" w:styleId="Hipervnculovisitado">
    <w:name w:val="FollowedHyperlink"/>
    <w:basedOn w:val="Fuentedeprrafopredeter"/>
    <w:uiPriority w:val="99"/>
    <w:semiHidden/>
    <w:unhideWhenUsed/>
    <w:rsid w:val="00D50D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027">
      <w:bodyDiv w:val="1"/>
      <w:marLeft w:val="0"/>
      <w:marRight w:val="0"/>
      <w:marTop w:val="0"/>
      <w:marBottom w:val="0"/>
      <w:divBdr>
        <w:top w:val="none" w:sz="0" w:space="0" w:color="auto"/>
        <w:left w:val="none" w:sz="0" w:space="0" w:color="auto"/>
        <w:bottom w:val="none" w:sz="0" w:space="0" w:color="auto"/>
        <w:right w:val="none" w:sz="0" w:space="0" w:color="auto"/>
      </w:divBdr>
    </w:div>
    <w:div w:id="220484646">
      <w:bodyDiv w:val="1"/>
      <w:marLeft w:val="0"/>
      <w:marRight w:val="0"/>
      <w:marTop w:val="0"/>
      <w:marBottom w:val="0"/>
      <w:divBdr>
        <w:top w:val="none" w:sz="0" w:space="0" w:color="auto"/>
        <w:left w:val="none" w:sz="0" w:space="0" w:color="auto"/>
        <w:bottom w:val="none" w:sz="0" w:space="0" w:color="auto"/>
        <w:right w:val="none" w:sz="0" w:space="0" w:color="auto"/>
      </w:divBdr>
    </w:div>
    <w:div w:id="246354207">
      <w:bodyDiv w:val="1"/>
      <w:marLeft w:val="0"/>
      <w:marRight w:val="0"/>
      <w:marTop w:val="0"/>
      <w:marBottom w:val="0"/>
      <w:divBdr>
        <w:top w:val="none" w:sz="0" w:space="0" w:color="auto"/>
        <w:left w:val="none" w:sz="0" w:space="0" w:color="auto"/>
        <w:bottom w:val="none" w:sz="0" w:space="0" w:color="auto"/>
        <w:right w:val="none" w:sz="0" w:space="0" w:color="auto"/>
      </w:divBdr>
      <w:divsChild>
        <w:div w:id="1739205154">
          <w:marLeft w:val="336"/>
          <w:marRight w:val="0"/>
          <w:marTop w:val="120"/>
          <w:marBottom w:val="312"/>
          <w:divBdr>
            <w:top w:val="none" w:sz="0" w:space="0" w:color="auto"/>
            <w:left w:val="none" w:sz="0" w:space="0" w:color="auto"/>
            <w:bottom w:val="none" w:sz="0" w:space="0" w:color="auto"/>
            <w:right w:val="none" w:sz="0" w:space="0" w:color="auto"/>
          </w:divBdr>
          <w:divsChild>
            <w:div w:id="5485677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5806222">
          <w:marLeft w:val="336"/>
          <w:marRight w:val="0"/>
          <w:marTop w:val="120"/>
          <w:marBottom w:val="312"/>
          <w:divBdr>
            <w:top w:val="none" w:sz="0" w:space="0" w:color="auto"/>
            <w:left w:val="none" w:sz="0" w:space="0" w:color="auto"/>
            <w:bottom w:val="none" w:sz="0" w:space="0" w:color="auto"/>
            <w:right w:val="none" w:sz="0" w:space="0" w:color="auto"/>
          </w:divBdr>
          <w:divsChild>
            <w:div w:id="6504050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03052049">
      <w:bodyDiv w:val="1"/>
      <w:marLeft w:val="0"/>
      <w:marRight w:val="0"/>
      <w:marTop w:val="0"/>
      <w:marBottom w:val="0"/>
      <w:divBdr>
        <w:top w:val="none" w:sz="0" w:space="0" w:color="auto"/>
        <w:left w:val="none" w:sz="0" w:space="0" w:color="auto"/>
        <w:bottom w:val="none" w:sz="0" w:space="0" w:color="auto"/>
        <w:right w:val="none" w:sz="0" w:space="0" w:color="auto"/>
      </w:divBdr>
    </w:div>
    <w:div w:id="329136586">
      <w:bodyDiv w:val="1"/>
      <w:marLeft w:val="0"/>
      <w:marRight w:val="0"/>
      <w:marTop w:val="0"/>
      <w:marBottom w:val="0"/>
      <w:divBdr>
        <w:top w:val="none" w:sz="0" w:space="0" w:color="auto"/>
        <w:left w:val="none" w:sz="0" w:space="0" w:color="auto"/>
        <w:bottom w:val="none" w:sz="0" w:space="0" w:color="auto"/>
        <w:right w:val="none" w:sz="0" w:space="0" w:color="auto"/>
      </w:divBdr>
    </w:div>
    <w:div w:id="341468576">
      <w:bodyDiv w:val="1"/>
      <w:marLeft w:val="0"/>
      <w:marRight w:val="0"/>
      <w:marTop w:val="0"/>
      <w:marBottom w:val="0"/>
      <w:divBdr>
        <w:top w:val="none" w:sz="0" w:space="0" w:color="auto"/>
        <w:left w:val="none" w:sz="0" w:space="0" w:color="auto"/>
        <w:bottom w:val="none" w:sz="0" w:space="0" w:color="auto"/>
        <w:right w:val="none" w:sz="0" w:space="0" w:color="auto"/>
      </w:divBdr>
    </w:div>
    <w:div w:id="471557984">
      <w:bodyDiv w:val="1"/>
      <w:marLeft w:val="0"/>
      <w:marRight w:val="0"/>
      <w:marTop w:val="0"/>
      <w:marBottom w:val="0"/>
      <w:divBdr>
        <w:top w:val="none" w:sz="0" w:space="0" w:color="auto"/>
        <w:left w:val="none" w:sz="0" w:space="0" w:color="auto"/>
        <w:bottom w:val="none" w:sz="0" w:space="0" w:color="auto"/>
        <w:right w:val="none" w:sz="0" w:space="0" w:color="auto"/>
      </w:divBdr>
    </w:div>
    <w:div w:id="763571025">
      <w:bodyDiv w:val="1"/>
      <w:marLeft w:val="0"/>
      <w:marRight w:val="0"/>
      <w:marTop w:val="0"/>
      <w:marBottom w:val="0"/>
      <w:divBdr>
        <w:top w:val="none" w:sz="0" w:space="0" w:color="auto"/>
        <w:left w:val="none" w:sz="0" w:space="0" w:color="auto"/>
        <w:bottom w:val="none" w:sz="0" w:space="0" w:color="auto"/>
        <w:right w:val="none" w:sz="0" w:space="0" w:color="auto"/>
      </w:divBdr>
    </w:div>
    <w:div w:id="781654423">
      <w:bodyDiv w:val="1"/>
      <w:marLeft w:val="0"/>
      <w:marRight w:val="0"/>
      <w:marTop w:val="0"/>
      <w:marBottom w:val="0"/>
      <w:divBdr>
        <w:top w:val="none" w:sz="0" w:space="0" w:color="auto"/>
        <w:left w:val="none" w:sz="0" w:space="0" w:color="auto"/>
        <w:bottom w:val="none" w:sz="0" w:space="0" w:color="auto"/>
        <w:right w:val="none" w:sz="0" w:space="0" w:color="auto"/>
      </w:divBdr>
    </w:div>
    <w:div w:id="877856869">
      <w:bodyDiv w:val="1"/>
      <w:marLeft w:val="0"/>
      <w:marRight w:val="0"/>
      <w:marTop w:val="0"/>
      <w:marBottom w:val="0"/>
      <w:divBdr>
        <w:top w:val="none" w:sz="0" w:space="0" w:color="auto"/>
        <w:left w:val="none" w:sz="0" w:space="0" w:color="auto"/>
        <w:bottom w:val="none" w:sz="0" w:space="0" w:color="auto"/>
        <w:right w:val="none" w:sz="0" w:space="0" w:color="auto"/>
      </w:divBdr>
    </w:div>
    <w:div w:id="897740879">
      <w:bodyDiv w:val="1"/>
      <w:marLeft w:val="0"/>
      <w:marRight w:val="0"/>
      <w:marTop w:val="0"/>
      <w:marBottom w:val="0"/>
      <w:divBdr>
        <w:top w:val="none" w:sz="0" w:space="0" w:color="auto"/>
        <w:left w:val="none" w:sz="0" w:space="0" w:color="auto"/>
        <w:bottom w:val="none" w:sz="0" w:space="0" w:color="auto"/>
        <w:right w:val="none" w:sz="0" w:space="0" w:color="auto"/>
      </w:divBdr>
    </w:div>
    <w:div w:id="993339650">
      <w:bodyDiv w:val="1"/>
      <w:marLeft w:val="0"/>
      <w:marRight w:val="0"/>
      <w:marTop w:val="0"/>
      <w:marBottom w:val="0"/>
      <w:divBdr>
        <w:top w:val="none" w:sz="0" w:space="0" w:color="auto"/>
        <w:left w:val="none" w:sz="0" w:space="0" w:color="auto"/>
        <w:bottom w:val="none" w:sz="0" w:space="0" w:color="auto"/>
        <w:right w:val="none" w:sz="0" w:space="0" w:color="auto"/>
      </w:divBdr>
    </w:div>
    <w:div w:id="1062943355">
      <w:bodyDiv w:val="1"/>
      <w:marLeft w:val="0"/>
      <w:marRight w:val="0"/>
      <w:marTop w:val="0"/>
      <w:marBottom w:val="0"/>
      <w:divBdr>
        <w:top w:val="none" w:sz="0" w:space="0" w:color="auto"/>
        <w:left w:val="none" w:sz="0" w:space="0" w:color="auto"/>
        <w:bottom w:val="none" w:sz="0" w:space="0" w:color="auto"/>
        <w:right w:val="none" w:sz="0" w:space="0" w:color="auto"/>
      </w:divBdr>
    </w:div>
    <w:div w:id="1167162863">
      <w:bodyDiv w:val="1"/>
      <w:marLeft w:val="0"/>
      <w:marRight w:val="0"/>
      <w:marTop w:val="0"/>
      <w:marBottom w:val="0"/>
      <w:divBdr>
        <w:top w:val="none" w:sz="0" w:space="0" w:color="auto"/>
        <w:left w:val="none" w:sz="0" w:space="0" w:color="auto"/>
        <w:bottom w:val="none" w:sz="0" w:space="0" w:color="auto"/>
        <w:right w:val="none" w:sz="0" w:space="0" w:color="auto"/>
      </w:divBdr>
    </w:div>
    <w:div w:id="121931644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360085481">
      <w:bodyDiv w:val="1"/>
      <w:marLeft w:val="0"/>
      <w:marRight w:val="0"/>
      <w:marTop w:val="0"/>
      <w:marBottom w:val="0"/>
      <w:divBdr>
        <w:top w:val="none" w:sz="0" w:space="0" w:color="auto"/>
        <w:left w:val="none" w:sz="0" w:space="0" w:color="auto"/>
        <w:bottom w:val="none" w:sz="0" w:space="0" w:color="auto"/>
        <w:right w:val="none" w:sz="0" w:space="0" w:color="auto"/>
      </w:divBdr>
    </w:div>
    <w:div w:id="1576017203">
      <w:bodyDiv w:val="1"/>
      <w:marLeft w:val="0"/>
      <w:marRight w:val="0"/>
      <w:marTop w:val="0"/>
      <w:marBottom w:val="0"/>
      <w:divBdr>
        <w:top w:val="none" w:sz="0" w:space="0" w:color="auto"/>
        <w:left w:val="none" w:sz="0" w:space="0" w:color="auto"/>
        <w:bottom w:val="none" w:sz="0" w:space="0" w:color="auto"/>
        <w:right w:val="none" w:sz="0" w:space="0" w:color="auto"/>
      </w:divBdr>
    </w:div>
    <w:div w:id="1592472098">
      <w:bodyDiv w:val="1"/>
      <w:marLeft w:val="0"/>
      <w:marRight w:val="0"/>
      <w:marTop w:val="0"/>
      <w:marBottom w:val="0"/>
      <w:divBdr>
        <w:top w:val="none" w:sz="0" w:space="0" w:color="auto"/>
        <w:left w:val="none" w:sz="0" w:space="0" w:color="auto"/>
        <w:bottom w:val="none" w:sz="0" w:space="0" w:color="auto"/>
        <w:right w:val="none" w:sz="0" w:space="0" w:color="auto"/>
      </w:divBdr>
    </w:div>
    <w:div w:id="1652563011">
      <w:bodyDiv w:val="1"/>
      <w:marLeft w:val="0"/>
      <w:marRight w:val="0"/>
      <w:marTop w:val="0"/>
      <w:marBottom w:val="0"/>
      <w:divBdr>
        <w:top w:val="none" w:sz="0" w:space="0" w:color="auto"/>
        <w:left w:val="none" w:sz="0" w:space="0" w:color="auto"/>
        <w:bottom w:val="none" w:sz="0" w:space="0" w:color="auto"/>
        <w:right w:val="none" w:sz="0" w:space="0" w:color="auto"/>
      </w:divBdr>
    </w:div>
    <w:div w:id="1699430941">
      <w:bodyDiv w:val="1"/>
      <w:marLeft w:val="0"/>
      <w:marRight w:val="0"/>
      <w:marTop w:val="0"/>
      <w:marBottom w:val="0"/>
      <w:divBdr>
        <w:top w:val="none" w:sz="0" w:space="0" w:color="auto"/>
        <w:left w:val="none" w:sz="0" w:space="0" w:color="auto"/>
        <w:bottom w:val="none" w:sz="0" w:space="0" w:color="auto"/>
        <w:right w:val="none" w:sz="0" w:space="0" w:color="auto"/>
      </w:divBdr>
    </w:div>
    <w:div w:id="17227029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111">
          <w:marLeft w:val="0"/>
          <w:marRight w:val="0"/>
          <w:marTop w:val="0"/>
          <w:marBottom w:val="0"/>
          <w:divBdr>
            <w:top w:val="none" w:sz="0" w:space="0" w:color="auto"/>
            <w:left w:val="none" w:sz="0" w:space="0" w:color="auto"/>
            <w:bottom w:val="none" w:sz="0" w:space="0" w:color="auto"/>
            <w:right w:val="none" w:sz="0" w:space="0" w:color="auto"/>
          </w:divBdr>
          <w:divsChild>
            <w:div w:id="2091534874">
              <w:marLeft w:val="0"/>
              <w:marRight w:val="0"/>
              <w:marTop w:val="0"/>
              <w:marBottom w:val="0"/>
              <w:divBdr>
                <w:top w:val="none" w:sz="0" w:space="0" w:color="auto"/>
                <w:left w:val="none" w:sz="0" w:space="0" w:color="auto"/>
                <w:bottom w:val="none" w:sz="0" w:space="0" w:color="auto"/>
                <w:right w:val="none" w:sz="0" w:space="0" w:color="auto"/>
              </w:divBdr>
              <w:divsChild>
                <w:div w:id="451510251">
                  <w:marLeft w:val="336"/>
                  <w:marRight w:val="0"/>
                  <w:marTop w:val="120"/>
                  <w:marBottom w:val="312"/>
                  <w:divBdr>
                    <w:top w:val="none" w:sz="0" w:space="0" w:color="auto"/>
                    <w:left w:val="none" w:sz="0" w:space="0" w:color="auto"/>
                    <w:bottom w:val="none" w:sz="0" w:space="0" w:color="auto"/>
                    <w:right w:val="none" w:sz="0" w:space="0" w:color="auto"/>
                  </w:divBdr>
                  <w:divsChild>
                    <w:div w:id="2323558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200863214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Layout" Target="diagrams/layout3.xml"/><Relationship Id="rId21" Type="http://schemas.openxmlformats.org/officeDocument/2006/relationships/image" Target="media/image13.png"/><Relationship Id="rId34" Type="http://schemas.openxmlformats.org/officeDocument/2006/relationships/diagramColors" Target="diagrams/colors2.xml"/><Relationship Id="rId42" Type="http://schemas.microsoft.com/office/2007/relationships/diagramDrawing" Target="diagrams/drawing3.xml"/><Relationship Id="rId47" Type="http://schemas.openxmlformats.org/officeDocument/2006/relationships/diagramQuickStyle" Target="diagrams/quickStyle4.xml"/><Relationship Id="rId50" Type="http://schemas.openxmlformats.org/officeDocument/2006/relationships/image" Target="media/image21.png"/><Relationship Id="rId55" Type="http://schemas.microsoft.com/office/2007/relationships/diagramDrawing" Target="diagrams/drawing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diagramColors" Target="diagrams/colors3.xml"/><Relationship Id="rId54" Type="http://schemas.openxmlformats.org/officeDocument/2006/relationships/diagramColors" Target="diagrams/colors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Layout" Target="diagrams/layout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Data" Target="diagrams/data4.xml"/><Relationship Id="rId53" Type="http://schemas.openxmlformats.org/officeDocument/2006/relationships/diagramQuickStyle" Target="diagrams/quickStyle5.xm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image" Target="media/image17.png"/><Relationship Id="rId49" Type="http://schemas.microsoft.com/office/2007/relationships/diagramDrawing" Target="diagrams/drawing4.xml"/><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diagramData" Target="diagrams/data2.xml"/><Relationship Id="rId44" Type="http://schemas.openxmlformats.org/officeDocument/2006/relationships/image" Target="media/image20.png"/><Relationship Id="rId52" Type="http://schemas.openxmlformats.org/officeDocument/2006/relationships/diagramLayout" Target="diagrams/layout5.xm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JosDK/Dropbox/TPS11/Proyecto%20Pag%20Col/Colegio/Inicio.html" TargetMode="External"/><Relationship Id="rId27" Type="http://schemas.openxmlformats.org/officeDocument/2006/relationships/diagramColors" Target="diagrams/colors1.xml"/><Relationship Id="rId30" Type="http://schemas.openxmlformats.org/officeDocument/2006/relationships/image" Target="media/image16.png"/><Relationship Id="rId35" Type="http://schemas.microsoft.com/office/2007/relationships/diagramDrawing" Target="diagrams/drawing2.xml"/><Relationship Id="rId43" Type="http://schemas.openxmlformats.org/officeDocument/2006/relationships/image" Target="media/image19.png"/><Relationship Id="rId48" Type="http://schemas.openxmlformats.org/officeDocument/2006/relationships/diagramColors" Target="diagrams/colors4.xml"/><Relationship Id="rId56" Type="http://schemas.openxmlformats.org/officeDocument/2006/relationships/hyperlink" Target="file:///C:/Users/JosDK/Dropbox/TPS11/Proyecto%20Pag%20Col/Colegio/Inicio.html" TargetMode="External"/><Relationship Id="rId8" Type="http://schemas.openxmlformats.org/officeDocument/2006/relationships/image" Target="media/image1.png"/><Relationship Id="rId51" Type="http://schemas.openxmlformats.org/officeDocument/2006/relationships/diagramData" Target="diagrams/data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diagramData" Target="diagrams/data3.xml"/><Relationship Id="rId46" Type="http://schemas.openxmlformats.org/officeDocument/2006/relationships/diagramLayout" Target="diagrams/layout4.xm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DK\Dropbox\TPS11\Proyecto%20Pag%20Col\ESTADISTICA%20DAN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CO" sz="1600" b="1" i="0" u="none" strike="noStrike" baseline="0">
                <a:effectLst/>
              </a:rPr>
              <a:t>Tipo uso equipos de computo</a:t>
            </a:r>
            <a:r>
              <a:rPr lang="es-CO" sz="1600" b="1" i="0" u="none" strike="noStrike" baseline="0"/>
              <a:t> </a:t>
            </a:r>
            <a:endParaRPr lang="es-CO"/>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CO"/>
        </a:p>
      </c:txPr>
    </c:title>
    <c:autoTitleDeleted val="0"/>
    <c:plotArea>
      <c:layout>
        <c:manualLayout>
          <c:layoutTarget val="inner"/>
          <c:xMode val="edge"/>
          <c:yMode val="edge"/>
          <c:x val="0.11494116973696045"/>
          <c:y val="0.10087397278660605"/>
          <c:w val="0.548332556561271"/>
          <c:h val="0.44872663515252931"/>
        </c:manualLayout>
      </c:layout>
      <c:barChart>
        <c:barDir val="col"/>
        <c:grouping val="clustered"/>
        <c:varyColors val="0"/>
        <c:ser>
          <c:idx val="1"/>
          <c:order val="1"/>
          <c:tx>
            <c:strRef>
              <c:f>Hoja1!$C$1:$C$2</c:f>
              <c:strCache>
                <c:ptCount val="2"/>
                <c:pt idx="0">
                  <c:v>Tipo uso equipos de computo</c:v>
                </c:pt>
                <c:pt idx="1">
                  <c:v>Administrativas y pedagógicas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Pt>
            <c:idx val="3"/>
            <c:invertIfNegative val="0"/>
            <c:bubble3D val="0"/>
            <c:spPr>
              <a:solidFill>
                <a:schemeClr val="tx2">
                  <a:lumMod val="50000"/>
                </a:schemeClr>
              </a:solidFill>
              <a:ln>
                <a:solidFill>
                  <a:schemeClr val="tx1">
                    <a:lumMod val="95000"/>
                    <a:lumOff val="5000"/>
                  </a:schemeClr>
                </a:solidFill>
              </a:ln>
              <a:effectLst/>
            </c:spPr>
            <c:extLst>
              <c:ext xmlns:c16="http://schemas.microsoft.com/office/drawing/2014/chart" uri="{C3380CC4-5D6E-409C-BE32-E72D297353CC}">
                <c16:uniqueId val="{00000000-0985-49CF-A1DF-2BA77F35746D}"/>
              </c:ext>
            </c:extLst>
          </c:dPt>
          <c:cat>
            <c:strRef>
              <c:f>Hoja1!$A$3:$A$36</c:f>
              <c:strCache>
                <c:ptCount val="17"/>
                <c:pt idx="0">
                  <c:v>Amazonas</c:v>
                </c:pt>
                <c:pt idx="1">
                  <c:v>Antioquia</c:v>
                </c:pt>
                <c:pt idx="2">
                  <c:v>Archipiélago de San Andrés, Providencia y Santa Catalina</c:v>
                </c:pt>
                <c:pt idx="3">
                  <c:v>Atlántico</c:v>
                </c:pt>
                <c:pt idx="4">
                  <c:v>Bogotá, D.C</c:v>
                </c:pt>
                <c:pt idx="5">
                  <c:v>Casanare</c:v>
                </c:pt>
                <c:pt idx="6">
                  <c:v>Chocó</c:v>
                </c:pt>
                <c:pt idx="7">
                  <c:v>Córdoba</c:v>
                </c:pt>
                <c:pt idx="8">
                  <c:v>Cundinamarca</c:v>
                </c:pt>
                <c:pt idx="9">
                  <c:v>Huila</c:v>
                </c:pt>
                <c:pt idx="10">
                  <c:v>Magdalena</c:v>
                </c:pt>
                <c:pt idx="11">
                  <c:v>Nariño</c:v>
                </c:pt>
                <c:pt idx="12">
                  <c:v>Risaralda</c:v>
                </c:pt>
                <c:pt idx="13">
                  <c:v>Santander</c:v>
                </c:pt>
                <c:pt idx="14">
                  <c:v>Sucre</c:v>
                </c:pt>
                <c:pt idx="15">
                  <c:v>Valle del Cauca</c:v>
                </c:pt>
                <c:pt idx="16">
                  <c:v>Vichada</c:v>
                </c:pt>
              </c:strCache>
            </c:strRef>
          </c:cat>
          <c:val>
            <c:numRef>
              <c:f>Hoja1!$C$3:$C$36</c:f>
              <c:numCache>
                <c:formatCode>#,##0</c:formatCode>
                <c:ptCount val="17"/>
                <c:pt idx="0">
                  <c:v>13</c:v>
                </c:pt>
                <c:pt idx="1">
                  <c:v>1020</c:v>
                </c:pt>
                <c:pt idx="2">
                  <c:v>13</c:v>
                </c:pt>
                <c:pt idx="3">
                  <c:v>686</c:v>
                </c:pt>
                <c:pt idx="4">
                  <c:v>1463</c:v>
                </c:pt>
                <c:pt idx="5">
                  <c:v>63</c:v>
                </c:pt>
                <c:pt idx="6">
                  <c:v>33</c:v>
                </c:pt>
                <c:pt idx="7">
                  <c:v>200</c:v>
                </c:pt>
                <c:pt idx="8">
                  <c:v>545</c:v>
                </c:pt>
                <c:pt idx="9">
                  <c:v>191</c:v>
                </c:pt>
                <c:pt idx="10">
                  <c:v>267</c:v>
                </c:pt>
                <c:pt idx="11">
                  <c:v>183</c:v>
                </c:pt>
                <c:pt idx="12">
                  <c:v>187</c:v>
                </c:pt>
                <c:pt idx="13">
                  <c:v>464</c:v>
                </c:pt>
                <c:pt idx="14">
                  <c:v>157</c:v>
                </c:pt>
                <c:pt idx="15">
                  <c:v>1226</c:v>
                </c:pt>
                <c:pt idx="16">
                  <c:v>8</c:v>
                </c:pt>
              </c:numCache>
            </c:numRef>
          </c:val>
          <c:extLst>
            <c:ext xmlns:c16="http://schemas.microsoft.com/office/drawing/2014/chart" uri="{C3380CC4-5D6E-409C-BE32-E72D297353CC}">
              <c16:uniqueId val="{00000000-6818-4EE5-8B2E-3308A318BC5C}"/>
            </c:ext>
          </c:extLst>
        </c:ser>
        <c:ser>
          <c:idx val="2"/>
          <c:order val="2"/>
          <c:tx>
            <c:strRef>
              <c:f>Hoja1!$D$1:$D$2</c:f>
              <c:strCache>
                <c:ptCount val="2"/>
                <c:pt idx="0">
                  <c:v>Tipo uso equipos de computo</c:v>
                </c:pt>
                <c:pt idx="1">
                  <c:v>Exclusivamente administrativas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Hoja1!$A$3:$A$36</c:f>
              <c:strCache>
                <c:ptCount val="17"/>
                <c:pt idx="0">
                  <c:v>Amazonas</c:v>
                </c:pt>
                <c:pt idx="1">
                  <c:v>Antioquia</c:v>
                </c:pt>
                <c:pt idx="2">
                  <c:v>Archipiélago de San Andrés, Providencia y Santa Catalina</c:v>
                </c:pt>
                <c:pt idx="3">
                  <c:v>Atlántico</c:v>
                </c:pt>
                <c:pt idx="4">
                  <c:v>Bogotá, D.C</c:v>
                </c:pt>
                <c:pt idx="5">
                  <c:v>Casanare</c:v>
                </c:pt>
                <c:pt idx="6">
                  <c:v>Chocó</c:v>
                </c:pt>
                <c:pt idx="7">
                  <c:v>Córdoba</c:v>
                </c:pt>
                <c:pt idx="8">
                  <c:v>Cundinamarca</c:v>
                </c:pt>
                <c:pt idx="9">
                  <c:v>Huila</c:v>
                </c:pt>
                <c:pt idx="10">
                  <c:v>Magdalena</c:v>
                </c:pt>
                <c:pt idx="11">
                  <c:v>Nariño</c:v>
                </c:pt>
                <c:pt idx="12">
                  <c:v>Risaralda</c:v>
                </c:pt>
                <c:pt idx="13">
                  <c:v>Santander</c:v>
                </c:pt>
                <c:pt idx="14">
                  <c:v>Sucre</c:v>
                </c:pt>
                <c:pt idx="15">
                  <c:v>Valle del Cauca</c:v>
                </c:pt>
                <c:pt idx="16">
                  <c:v>Vichada</c:v>
                </c:pt>
              </c:strCache>
            </c:strRef>
          </c:cat>
          <c:val>
            <c:numRef>
              <c:f>Hoja1!$D$3:$D$36</c:f>
              <c:numCache>
                <c:formatCode>#,##0</c:formatCode>
                <c:ptCount val="17"/>
                <c:pt idx="0">
                  <c:v>2</c:v>
                </c:pt>
                <c:pt idx="1">
                  <c:v>22</c:v>
                </c:pt>
                <c:pt idx="2">
                  <c:v>0</c:v>
                </c:pt>
                <c:pt idx="3">
                  <c:v>12</c:v>
                </c:pt>
                <c:pt idx="4">
                  <c:v>22</c:v>
                </c:pt>
                <c:pt idx="5">
                  <c:v>1</c:v>
                </c:pt>
                <c:pt idx="6">
                  <c:v>2</c:v>
                </c:pt>
                <c:pt idx="7">
                  <c:v>2</c:v>
                </c:pt>
                <c:pt idx="8">
                  <c:v>7</c:v>
                </c:pt>
                <c:pt idx="9">
                  <c:v>3</c:v>
                </c:pt>
                <c:pt idx="10">
                  <c:v>13</c:v>
                </c:pt>
                <c:pt idx="11">
                  <c:v>5</c:v>
                </c:pt>
                <c:pt idx="12">
                  <c:v>8</c:v>
                </c:pt>
                <c:pt idx="13">
                  <c:v>5</c:v>
                </c:pt>
                <c:pt idx="14">
                  <c:v>3</c:v>
                </c:pt>
                <c:pt idx="15">
                  <c:v>60</c:v>
                </c:pt>
                <c:pt idx="16">
                  <c:v>0</c:v>
                </c:pt>
              </c:numCache>
            </c:numRef>
          </c:val>
          <c:extLst>
            <c:ext xmlns:c16="http://schemas.microsoft.com/office/drawing/2014/chart" uri="{C3380CC4-5D6E-409C-BE32-E72D297353CC}">
              <c16:uniqueId val="{00000001-6818-4EE5-8B2E-3308A318BC5C}"/>
            </c:ext>
          </c:extLst>
        </c:ser>
        <c:ser>
          <c:idx val="3"/>
          <c:order val="3"/>
          <c:tx>
            <c:strRef>
              <c:f>Hoja1!$E$1:$E$2</c:f>
              <c:strCache>
                <c:ptCount val="2"/>
                <c:pt idx="0">
                  <c:v>Tipo uso equipos de computo</c:v>
                </c:pt>
                <c:pt idx="1">
                  <c:v>Pedagógicas y para el desarollo del programa curricular</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c:spPr>
          <c:invertIfNegative val="0"/>
          <c:dPt>
            <c:idx val="3"/>
            <c:invertIfNegative val="0"/>
            <c:bubble3D val="0"/>
            <c:spPr>
              <a:solidFill>
                <a:srgbClr val="FFFF00"/>
              </a:solidFill>
              <a:ln>
                <a:noFill/>
              </a:ln>
              <a:effectLst/>
            </c:spPr>
            <c:extLst>
              <c:ext xmlns:c16="http://schemas.microsoft.com/office/drawing/2014/chart" uri="{C3380CC4-5D6E-409C-BE32-E72D297353CC}">
                <c16:uniqueId val="{00000001-0985-49CF-A1DF-2BA77F35746D}"/>
              </c:ext>
            </c:extLst>
          </c:dPt>
          <c:cat>
            <c:strRef>
              <c:f>Hoja1!$A$3:$A$36</c:f>
              <c:strCache>
                <c:ptCount val="17"/>
                <c:pt idx="0">
                  <c:v>Amazonas</c:v>
                </c:pt>
                <c:pt idx="1">
                  <c:v>Antioquia</c:v>
                </c:pt>
                <c:pt idx="2">
                  <c:v>Archipiélago de San Andrés, Providencia y Santa Catalina</c:v>
                </c:pt>
                <c:pt idx="3">
                  <c:v>Atlántico</c:v>
                </c:pt>
                <c:pt idx="4">
                  <c:v>Bogotá, D.C</c:v>
                </c:pt>
                <c:pt idx="5">
                  <c:v>Casanare</c:v>
                </c:pt>
                <c:pt idx="6">
                  <c:v>Chocó</c:v>
                </c:pt>
                <c:pt idx="7">
                  <c:v>Córdoba</c:v>
                </c:pt>
                <c:pt idx="8">
                  <c:v>Cundinamarca</c:v>
                </c:pt>
                <c:pt idx="9">
                  <c:v>Huila</c:v>
                </c:pt>
                <c:pt idx="10">
                  <c:v>Magdalena</c:v>
                </c:pt>
                <c:pt idx="11">
                  <c:v>Nariño</c:v>
                </c:pt>
                <c:pt idx="12">
                  <c:v>Risaralda</c:v>
                </c:pt>
                <c:pt idx="13">
                  <c:v>Santander</c:v>
                </c:pt>
                <c:pt idx="14">
                  <c:v>Sucre</c:v>
                </c:pt>
                <c:pt idx="15">
                  <c:v>Valle del Cauca</c:v>
                </c:pt>
                <c:pt idx="16">
                  <c:v>Vichada</c:v>
                </c:pt>
              </c:strCache>
            </c:strRef>
          </c:cat>
          <c:val>
            <c:numRef>
              <c:f>Hoja1!$E$3:$E$36</c:f>
              <c:numCache>
                <c:formatCode>#,##0</c:formatCode>
                <c:ptCount val="17"/>
                <c:pt idx="0">
                  <c:v>4</c:v>
                </c:pt>
                <c:pt idx="1">
                  <c:v>537</c:v>
                </c:pt>
                <c:pt idx="2">
                  <c:v>6</c:v>
                </c:pt>
                <c:pt idx="3">
                  <c:v>337</c:v>
                </c:pt>
                <c:pt idx="4">
                  <c:v>904</c:v>
                </c:pt>
                <c:pt idx="5">
                  <c:v>69</c:v>
                </c:pt>
                <c:pt idx="6">
                  <c:v>115</c:v>
                </c:pt>
                <c:pt idx="7">
                  <c:v>218</c:v>
                </c:pt>
                <c:pt idx="8">
                  <c:v>646</c:v>
                </c:pt>
                <c:pt idx="9">
                  <c:v>255</c:v>
                </c:pt>
                <c:pt idx="10">
                  <c:v>262</c:v>
                </c:pt>
                <c:pt idx="11">
                  <c:v>236</c:v>
                </c:pt>
                <c:pt idx="12">
                  <c:v>164</c:v>
                </c:pt>
                <c:pt idx="13">
                  <c:v>429</c:v>
                </c:pt>
                <c:pt idx="14">
                  <c:v>150</c:v>
                </c:pt>
                <c:pt idx="15">
                  <c:v>1011</c:v>
                </c:pt>
                <c:pt idx="16">
                  <c:v>7</c:v>
                </c:pt>
              </c:numCache>
            </c:numRef>
          </c:val>
          <c:extLst>
            <c:ext xmlns:c16="http://schemas.microsoft.com/office/drawing/2014/chart" uri="{C3380CC4-5D6E-409C-BE32-E72D297353CC}">
              <c16:uniqueId val="{00000002-6818-4EE5-8B2E-3308A318BC5C}"/>
            </c:ext>
          </c:extLst>
        </c:ser>
        <c:dLbls>
          <c:showLegendKey val="0"/>
          <c:showVal val="0"/>
          <c:showCatName val="0"/>
          <c:showSerName val="0"/>
          <c:showPercent val="0"/>
          <c:showBubbleSize val="0"/>
        </c:dLbls>
        <c:gapWidth val="150"/>
        <c:axId val="415513560"/>
        <c:axId val="415516840"/>
        <c:extLst>
          <c:ext xmlns:c15="http://schemas.microsoft.com/office/drawing/2012/chart" uri="{02D57815-91ED-43cb-92C2-25804820EDAC}">
            <c15:filteredBarSeries>
              <c15:ser>
                <c:idx val="0"/>
                <c:order val="0"/>
                <c:tx>
                  <c:strRef>
                    <c:extLst>
                      <c:ext uri="{02D57815-91ED-43cb-92C2-25804820EDAC}">
                        <c15:formulaRef>
                          <c15:sqref>Hoja1!$B$1:$B$2</c15:sqref>
                        </c15:formulaRef>
                      </c:ext>
                    </c:extLst>
                    <c:strCache>
                      <c:ptCount val="2"/>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extLst>
                      <c:ext uri="{02D57815-91ED-43cb-92C2-25804820EDAC}">
                        <c15:formulaRef>
                          <c15:sqref>Hoja1!$A$3:$A$36</c15:sqref>
                        </c15:formulaRef>
                      </c:ext>
                    </c:extLst>
                    <c:strCache>
                      <c:ptCount val="17"/>
                      <c:pt idx="0">
                        <c:v>Amazonas</c:v>
                      </c:pt>
                      <c:pt idx="1">
                        <c:v>Antioquia</c:v>
                      </c:pt>
                      <c:pt idx="2">
                        <c:v>Archipiélago de San Andrés, Providencia y Santa Catalina</c:v>
                      </c:pt>
                      <c:pt idx="3">
                        <c:v>Atlántico</c:v>
                      </c:pt>
                      <c:pt idx="4">
                        <c:v>Bogotá, D.C</c:v>
                      </c:pt>
                      <c:pt idx="5">
                        <c:v>Casanare</c:v>
                      </c:pt>
                      <c:pt idx="6">
                        <c:v>Chocó</c:v>
                      </c:pt>
                      <c:pt idx="7">
                        <c:v>Córdoba</c:v>
                      </c:pt>
                      <c:pt idx="8">
                        <c:v>Cundinamarca</c:v>
                      </c:pt>
                      <c:pt idx="9">
                        <c:v>Huila</c:v>
                      </c:pt>
                      <c:pt idx="10">
                        <c:v>Magdalena</c:v>
                      </c:pt>
                      <c:pt idx="11">
                        <c:v>Nariño</c:v>
                      </c:pt>
                      <c:pt idx="12">
                        <c:v>Risaralda</c:v>
                      </c:pt>
                      <c:pt idx="13">
                        <c:v>Santander</c:v>
                      </c:pt>
                      <c:pt idx="14">
                        <c:v>Sucre</c:v>
                      </c:pt>
                      <c:pt idx="15">
                        <c:v>Valle del Cauca</c:v>
                      </c:pt>
                      <c:pt idx="16">
                        <c:v>Vichada</c:v>
                      </c:pt>
                    </c:strCache>
                  </c:strRef>
                </c:cat>
                <c:val>
                  <c:numRef>
                    <c:extLst>
                      <c:ext uri="{02D57815-91ED-43cb-92C2-25804820EDAC}">
                        <c15:formulaRef>
                          <c15:sqref>Hoja1!$B$3:$B$36</c15:sqref>
                        </c15:formulaRef>
                      </c:ext>
                    </c:extLst>
                    <c:numCache>
                      <c:formatCode>#,##0</c:formatCode>
                      <c:ptCount val="17"/>
                      <c:pt idx="0">
                        <c:v>19</c:v>
                      </c:pt>
                      <c:pt idx="1">
                        <c:v>1579</c:v>
                      </c:pt>
                      <c:pt idx="2">
                        <c:v>19</c:v>
                      </c:pt>
                      <c:pt idx="3">
                        <c:v>1035</c:v>
                      </c:pt>
                      <c:pt idx="4">
                        <c:v>2389</c:v>
                      </c:pt>
                      <c:pt idx="5">
                        <c:v>133</c:v>
                      </c:pt>
                      <c:pt idx="6">
                        <c:v>150</c:v>
                      </c:pt>
                      <c:pt idx="7">
                        <c:v>420</c:v>
                      </c:pt>
                      <c:pt idx="8">
                        <c:v>1198</c:v>
                      </c:pt>
                      <c:pt idx="9">
                        <c:v>449</c:v>
                      </c:pt>
                      <c:pt idx="10">
                        <c:v>542</c:v>
                      </c:pt>
                      <c:pt idx="11">
                        <c:v>424</c:v>
                      </c:pt>
                      <c:pt idx="12">
                        <c:v>359</c:v>
                      </c:pt>
                      <c:pt idx="13">
                        <c:v>898</c:v>
                      </c:pt>
                      <c:pt idx="14">
                        <c:v>310</c:v>
                      </c:pt>
                      <c:pt idx="15">
                        <c:v>2297</c:v>
                      </c:pt>
                      <c:pt idx="16">
                        <c:v>15</c:v>
                      </c:pt>
                    </c:numCache>
                  </c:numRef>
                </c:val>
                <c:extLst>
                  <c:ext xmlns:c16="http://schemas.microsoft.com/office/drawing/2014/chart" uri="{C3380CC4-5D6E-409C-BE32-E72D297353CC}">
                    <c16:uniqueId val="{00000003-6818-4EE5-8B2E-3308A318BC5C}"/>
                  </c:ext>
                </c:extLst>
              </c15:ser>
            </c15:filteredBarSeries>
          </c:ext>
        </c:extLst>
      </c:barChart>
      <c:catAx>
        <c:axId val="4155135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CO"/>
                  <a:t>DEPARTAMENTOS</a:t>
                </a:r>
              </a:p>
            </c:rich>
          </c:tx>
          <c:layout>
            <c:manualLayout>
              <c:xMode val="edge"/>
              <c:yMode val="edge"/>
              <c:x val="0.31780426979337861"/>
              <c:y val="0.8747399491713894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415516840"/>
        <c:crosses val="autoZero"/>
        <c:auto val="1"/>
        <c:lblAlgn val="ctr"/>
        <c:lblOffset val="100"/>
        <c:noMultiLvlLbl val="0"/>
      </c:catAx>
      <c:valAx>
        <c:axId val="4155168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CO"/>
                  <a:t># DE SEDES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CO"/>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415513560"/>
        <c:crosses val="autoZero"/>
        <c:crossBetween val="between"/>
      </c:valAx>
      <c:spPr>
        <a:noFill/>
        <a:ln>
          <a:noFill/>
        </a:ln>
        <a:effectLst/>
      </c:spPr>
    </c:plotArea>
    <c:legend>
      <c:legendPos val="r"/>
      <c:layout>
        <c:manualLayout>
          <c:xMode val="edge"/>
          <c:yMode val="edge"/>
          <c:x val="0.68570673992853692"/>
          <c:y val="0.11805926442097291"/>
          <c:w val="0.29767851448475485"/>
          <c:h val="0.3555842608177520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C1041D-FD3F-4A9D-A957-EC2D6BBC0AE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O"/>
        </a:p>
      </dgm:t>
    </dgm:pt>
    <dgm:pt modelId="{67E1BE45-DFA7-498F-A3AE-357B18D956E2}">
      <dgm:prSet phldrT="[Texto]"/>
      <dgm:spPr/>
      <dgm:t>
        <a:bodyPr/>
        <a:lstStyle/>
        <a:p>
          <a:r>
            <a:rPr lang="es-CO"/>
            <a:t>inicio</a:t>
          </a:r>
        </a:p>
      </dgm:t>
    </dgm:pt>
    <dgm:pt modelId="{ABD94986-FACB-4446-809D-78C9594DDA36}" type="parTrans" cxnId="{6BE42C61-5694-4F30-BDBC-3D2AEEA7147E}">
      <dgm:prSet/>
      <dgm:spPr/>
      <dgm:t>
        <a:bodyPr/>
        <a:lstStyle/>
        <a:p>
          <a:endParaRPr lang="es-CO"/>
        </a:p>
      </dgm:t>
    </dgm:pt>
    <dgm:pt modelId="{8DE0FB11-37C2-4440-BCAF-70CF85F0284F}" type="sibTrans" cxnId="{6BE42C61-5694-4F30-BDBC-3D2AEEA7147E}">
      <dgm:prSet/>
      <dgm:spPr/>
      <dgm:t>
        <a:bodyPr/>
        <a:lstStyle/>
        <a:p>
          <a:endParaRPr lang="es-CO"/>
        </a:p>
      </dgm:t>
    </dgm:pt>
    <dgm:pt modelId="{888B62CD-178C-4392-B106-B572D5FD2E41}">
      <dgm:prSet phldrT="[Texto]"/>
      <dgm:spPr/>
      <dgm:t>
        <a:bodyPr/>
        <a:lstStyle/>
        <a:p>
          <a:r>
            <a:rPr lang="es-CO"/>
            <a:t>menu principal</a:t>
          </a:r>
        </a:p>
      </dgm:t>
    </dgm:pt>
    <dgm:pt modelId="{0C5BC0BF-929A-4CFC-B56A-137DAA46796F}" type="parTrans" cxnId="{FB8A2F37-F123-4442-A897-16B862D183E3}">
      <dgm:prSet/>
      <dgm:spPr/>
      <dgm:t>
        <a:bodyPr/>
        <a:lstStyle/>
        <a:p>
          <a:endParaRPr lang="es-CO"/>
        </a:p>
      </dgm:t>
    </dgm:pt>
    <dgm:pt modelId="{615AAB3E-66D3-46AD-B311-76938F7CF83C}" type="sibTrans" cxnId="{FB8A2F37-F123-4442-A897-16B862D183E3}">
      <dgm:prSet/>
      <dgm:spPr/>
      <dgm:t>
        <a:bodyPr/>
        <a:lstStyle/>
        <a:p>
          <a:endParaRPr lang="es-CO"/>
        </a:p>
      </dgm:t>
    </dgm:pt>
    <dgm:pt modelId="{2B4C8E33-D76B-4BC3-AAB4-06A6A4E084FF}">
      <dgm:prSet phldrT="[Texto]"/>
      <dgm:spPr/>
      <dgm:t>
        <a:bodyPr/>
        <a:lstStyle/>
        <a:p>
          <a:r>
            <a:rPr lang="es-CO"/>
            <a:t>noticias</a:t>
          </a:r>
        </a:p>
      </dgm:t>
    </dgm:pt>
    <dgm:pt modelId="{7199E541-D15D-47F9-BE86-25E1350784F3}" type="parTrans" cxnId="{ABCBD693-0F84-48E7-9D78-A19524A8ADFE}">
      <dgm:prSet/>
      <dgm:spPr/>
      <dgm:t>
        <a:bodyPr/>
        <a:lstStyle/>
        <a:p>
          <a:endParaRPr lang="es-CO"/>
        </a:p>
      </dgm:t>
    </dgm:pt>
    <dgm:pt modelId="{26B08570-3ED9-4261-AD2F-0503FF58FEDC}" type="sibTrans" cxnId="{ABCBD693-0F84-48E7-9D78-A19524A8ADFE}">
      <dgm:prSet/>
      <dgm:spPr/>
      <dgm:t>
        <a:bodyPr/>
        <a:lstStyle/>
        <a:p>
          <a:endParaRPr lang="es-CO"/>
        </a:p>
      </dgm:t>
    </dgm:pt>
    <dgm:pt modelId="{58D8EE17-9EF8-4E2A-8EBB-1CAB76F0D27D}" type="pres">
      <dgm:prSet presAssocID="{7EC1041D-FD3F-4A9D-A957-EC2D6BBC0AEF}" presName="hierChild1" presStyleCnt="0">
        <dgm:presLayoutVars>
          <dgm:orgChart val="1"/>
          <dgm:chPref val="1"/>
          <dgm:dir/>
          <dgm:animOne val="branch"/>
          <dgm:animLvl val="lvl"/>
          <dgm:resizeHandles/>
        </dgm:presLayoutVars>
      </dgm:prSet>
      <dgm:spPr/>
    </dgm:pt>
    <dgm:pt modelId="{0FA4F682-5757-4CBB-98CE-4EE97C35DAC3}" type="pres">
      <dgm:prSet presAssocID="{67E1BE45-DFA7-498F-A3AE-357B18D956E2}" presName="hierRoot1" presStyleCnt="0">
        <dgm:presLayoutVars>
          <dgm:hierBranch val="init"/>
        </dgm:presLayoutVars>
      </dgm:prSet>
      <dgm:spPr/>
    </dgm:pt>
    <dgm:pt modelId="{8DD1BCBA-0125-4DEE-9C24-58FB39A36B38}" type="pres">
      <dgm:prSet presAssocID="{67E1BE45-DFA7-498F-A3AE-357B18D956E2}" presName="rootComposite1" presStyleCnt="0"/>
      <dgm:spPr/>
    </dgm:pt>
    <dgm:pt modelId="{BB05147F-34C2-4890-A2D6-CCD58DBCD7AC}" type="pres">
      <dgm:prSet presAssocID="{67E1BE45-DFA7-498F-A3AE-357B18D956E2}" presName="rootText1" presStyleLbl="node0" presStyleIdx="0" presStyleCnt="1">
        <dgm:presLayoutVars>
          <dgm:chPref val="3"/>
        </dgm:presLayoutVars>
      </dgm:prSet>
      <dgm:spPr/>
    </dgm:pt>
    <dgm:pt modelId="{A9428BCE-C1B9-44F3-8CC9-7C0F7B871371}" type="pres">
      <dgm:prSet presAssocID="{67E1BE45-DFA7-498F-A3AE-357B18D956E2}" presName="rootConnector1" presStyleLbl="node1" presStyleIdx="0" presStyleCnt="0"/>
      <dgm:spPr/>
    </dgm:pt>
    <dgm:pt modelId="{F5C3E8F0-CBBC-4EDD-B14B-AB4C71F270F8}" type="pres">
      <dgm:prSet presAssocID="{67E1BE45-DFA7-498F-A3AE-357B18D956E2}" presName="hierChild2" presStyleCnt="0"/>
      <dgm:spPr/>
    </dgm:pt>
    <dgm:pt modelId="{69FDB8F5-B6C2-41D5-8B9C-B804653015F7}" type="pres">
      <dgm:prSet presAssocID="{0C5BC0BF-929A-4CFC-B56A-137DAA46796F}" presName="Name37" presStyleLbl="parChTrans1D2" presStyleIdx="0" presStyleCnt="1"/>
      <dgm:spPr/>
    </dgm:pt>
    <dgm:pt modelId="{194B3B04-0DEA-43D9-AF5F-31DE83066A50}" type="pres">
      <dgm:prSet presAssocID="{888B62CD-178C-4392-B106-B572D5FD2E41}" presName="hierRoot2" presStyleCnt="0">
        <dgm:presLayoutVars>
          <dgm:hierBranch val="init"/>
        </dgm:presLayoutVars>
      </dgm:prSet>
      <dgm:spPr/>
    </dgm:pt>
    <dgm:pt modelId="{89E047B7-FCA4-4EC7-9AEF-42D871056E16}" type="pres">
      <dgm:prSet presAssocID="{888B62CD-178C-4392-B106-B572D5FD2E41}" presName="rootComposite" presStyleCnt="0"/>
      <dgm:spPr/>
    </dgm:pt>
    <dgm:pt modelId="{EC87E415-DD02-4E10-8028-B7E68C6F65D8}" type="pres">
      <dgm:prSet presAssocID="{888B62CD-178C-4392-B106-B572D5FD2E41}" presName="rootText" presStyleLbl="node2" presStyleIdx="0" presStyleCnt="1">
        <dgm:presLayoutVars>
          <dgm:chPref val="3"/>
        </dgm:presLayoutVars>
      </dgm:prSet>
      <dgm:spPr/>
    </dgm:pt>
    <dgm:pt modelId="{7FD82574-2969-4D73-B829-2C2651A09005}" type="pres">
      <dgm:prSet presAssocID="{888B62CD-178C-4392-B106-B572D5FD2E41}" presName="rootConnector" presStyleLbl="node2" presStyleIdx="0" presStyleCnt="1"/>
      <dgm:spPr/>
    </dgm:pt>
    <dgm:pt modelId="{73782B68-635F-4253-94EC-0F05FAD71486}" type="pres">
      <dgm:prSet presAssocID="{888B62CD-178C-4392-B106-B572D5FD2E41}" presName="hierChild4" presStyleCnt="0"/>
      <dgm:spPr/>
    </dgm:pt>
    <dgm:pt modelId="{4D3BE0F1-3506-40FE-8033-B27A7AB6A3CE}" type="pres">
      <dgm:prSet presAssocID="{7199E541-D15D-47F9-BE86-25E1350784F3}" presName="Name37" presStyleLbl="parChTrans1D3" presStyleIdx="0" presStyleCnt="1"/>
      <dgm:spPr/>
    </dgm:pt>
    <dgm:pt modelId="{8C89A3C9-0CE6-4196-898D-87A32AB06286}" type="pres">
      <dgm:prSet presAssocID="{2B4C8E33-D76B-4BC3-AAB4-06A6A4E084FF}" presName="hierRoot2" presStyleCnt="0">
        <dgm:presLayoutVars>
          <dgm:hierBranch val="init"/>
        </dgm:presLayoutVars>
      </dgm:prSet>
      <dgm:spPr/>
    </dgm:pt>
    <dgm:pt modelId="{F1052E29-ACEF-4BD0-8A1C-B1AF4E364F04}" type="pres">
      <dgm:prSet presAssocID="{2B4C8E33-D76B-4BC3-AAB4-06A6A4E084FF}" presName="rootComposite" presStyleCnt="0"/>
      <dgm:spPr/>
    </dgm:pt>
    <dgm:pt modelId="{01AF9582-5BF2-4BA1-A621-08B259FB1051}" type="pres">
      <dgm:prSet presAssocID="{2B4C8E33-D76B-4BC3-AAB4-06A6A4E084FF}" presName="rootText" presStyleLbl="node3" presStyleIdx="0" presStyleCnt="1">
        <dgm:presLayoutVars>
          <dgm:chPref val="3"/>
        </dgm:presLayoutVars>
      </dgm:prSet>
      <dgm:spPr/>
    </dgm:pt>
    <dgm:pt modelId="{1CA97ABC-183B-4B3E-A182-018EBA4610F7}" type="pres">
      <dgm:prSet presAssocID="{2B4C8E33-D76B-4BC3-AAB4-06A6A4E084FF}" presName="rootConnector" presStyleLbl="node3" presStyleIdx="0" presStyleCnt="1"/>
      <dgm:spPr/>
    </dgm:pt>
    <dgm:pt modelId="{37DA85FD-B9DA-429B-9AE1-E82D760D484B}" type="pres">
      <dgm:prSet presAssocID="{2B4C8E33-D76B-4BC3-AAB4-06A6A4E084FF}" presName="hierChild4" presStyleCnt="0"/>
      <dgm:spPr/>
    </dgm:pt>
    <dgm:pt modelId="{25AA6514-1DF4-4C44-8EEC-FBC392C7E7E3}" type="pres">
      <dgm:prSet presAssocID="{2B4C8E33-D76B-4BC3-AAB4-06A6A4E084FF}" presName="hierChild5" presStyleCnt="0"/>
      <dgm:spPr/>
    </dgm:pt>
    <dgm:pt modelId="{E0321F88-ADD0-45DF-9623-DB733A08D027}" type="pres">
      <dgm:prSet presAssocID="{888B62CD-178C-4392-B106-B572D5FD2E41}" presName="hierChild5" presStyleCnt="0"/>
      <dgm:spPr/>
    </dgm:pt>
    <dgm:pt modelId="{796586FC-245A-4E47-AD5E-333ED95C8AF2}" type="pres">
      <dgm:prSet presAssocID="{67E1BE45-DFA7-498F-A3AE-357B18D956E2}" presName="hierChild3" presStyleCnt="0"/>
      <dgm:spPr/>
    </dgm:pt>
  </dgm:ptLst>
  <dgm:cxnLst>
    <dgm:cxn modelId="{1B800700-BD04-43A5-8A3A-61A45D172CDF}" type="presOf" srcId="{7199E541-D15D-47F9-BE86-25E1350784F3}" destId="{4D3BE0F1-3506-40FE-8033-B27A7AB6A3CE}" srcOrd="0" destOrd="0" presId="urn:microsoft.com/office/officeart/2005/8/layout/orgChart1"/>
    <dgm:cxn modelId="{A37CB20E-FB5D-4C6F-8F83-4FE7BC88E8A4}" type="presOf" srcId="{67E1BE45-DFA7-498F-A3AE-357B18D956E2}" destId="{A9428BCE-C1B9-44F3-8CC9-7C0F7B871371}" srcOrd="1" destOrd="0" presId="urn:microsoft.com/office/officeart/2005/8/layout/orgChart1"/>
    <dgm:cxn modelId="{D02AC50F-19F6-4E1C-9D5C-00A3021B38E2}" type="presOf" srcId="{2B4C8E33-D76B-4BC3-AAB4-06A6A4E084FF}" destId="{1CA97ABC-183B-4B3E-A182-018EBA4610F7}" srcOrd="1" destOrd="0" presId="urn:microsoft.com/office/officeart/2005/8/layout/orgChart1"/>
    <dgm:cxn modelId="{94F45125-99D2-40E6-8CDA-BFA3F1F2A19D}" type="presOf" srcId="{2B4C8E33-D76B-4BC3-AAB4-06A6A4E084FF}" destId="{01AF9582-5BF2-4BA1-A621-08B259FB1051}" srcOrd="0" destOrd="0" presId="urn:microsoft.com/office/officeart/2005/8/layout/orgChart1"/>
    <dgm:cxn modelId="{FB8A2F37-F123-4442-A897-16B862D183E3}" srcId="{67E1BE45-DFA7-498F-A3AE-357B18D956E2}" destId="{888B62CD-178C-4392-B106-B572D5FD2E41}" srcOrd="0" destOrd="0" parTransId="{0C5BC0BF-929A-4CFC-B56A-137DAA46796F}" sibTransId="{615AAB3E-66D3-46AD-B311-76938F7CF83C}"/>
    <dgm:cxn modelId="{6BE42C61-5694-4F30-BDBC-3D2AEEA7147E}" srcId="{7EC1041D-FD3F-4A9D-A957-EC2D6BBC0AEF}" destId="{67E1BE45-DFA7-498F-A3AE-357B18D956E2}" srcOrd="0" destOrd="0" parTransId="{ABD94986-FACB-4446-809D-78C9594DDA36}" sibTransId="{8DE0FB11-37C2-4440-BCAF-70CF85F0284F}"/>
    <dgm:cxn modelId="{DEAB6268-653B-4D78-AFAF-F6CDE014A976}" type="presOf" srcId="{888B62CD-178C-4392-B106-B572D5FD2E41}" destId="{7FD82574-2969-4D73-B829-2C2651A09005}" srcOrd="1" destOrd="0" presId="urn:microsoft.com/office/officeart/2005/8/layout/orgChart1"/>
    <dgm:cxn modelId="{6C15F06E-35BA-407F-9F8A-3B32AA8A083E}" type="presOf" srcId="{67E1BE45-DFA7-498F-A3AE-357B18D956E2}" destId="{BB05147F-34C2-4890-A2D6-CCD58DBCD7AC}" srcOrd="0" destOrd="0" presId="urn:microsoft.com/office/officeart/2005/8/layout/orgChart1"/>
    <dgm:cxn modelId="{70645577-4E32-4092-8DAB-56ABFD0EBE69}" type="presOf" srcId="{7EC1041D-FD3F-4A9D-A957-EC2D6BBC0AEF}" destId="{58D8EE17-9EF8-4E2A-8EBB-1CAB76F0D27D}" srcOrd="0" destOrd="0" presId="urn:microsoft.com/office/officeart/2005/8/layout/orgChart1"/>
    <dgm:cxn modelId="{ABCBD693-0F84-48E7-9D78-A19524A8ADFE}" srcId="{888B62CD-178C-4392-B106-B572D5FD2E41}" destId="{2B4C8E33-D76B-4BC3-AAB4-06A6A4E084FF}" srcOrd="0" destOrd="0" parTransId="{7199E541-D15D-47F9-BE86-25E1350784F3}" sibTransId="{26B08570-3ED9-4261-AD2F-0503FF58FEDC}"/>
    <dgm:cxn modelId="{5F618AAF-E61E-4658-900F-354E1A142467}" type="presOf" srcId="{888B62CD-178C-4392-B106-B572D5FD2E41}" destId="{EC87E415-DD02-4E10-8028-B7E68C6F65D8}" srcOrd="0" destOrd="0" presId="urn:microsoft.com/office/officeart/2005/8/layout/orgChart1"/>
    <dgm:cxn modelId="{65FC99DE-A975-432F-A9AC-21FA41DBE0A9}" type="presOf" srcId="{0C5BC0BF-929A-4CFC-B56A-137DAA46796F}" destId="{69FDB8F5-B6C2-41D5-8B9C-B804653015F7}" srcOrd="0" destOrd="0" presId="urn:microsoft.com/office/officeart/2005/8/layout/orgChart1"/>
    <dgm:cxn modelId="{FC866B8D-D56D-4432-82F0-C748CC9E494E}" type="presParOf" srcId="{58D8EE17-9EF8-4E2A-8EBB-1CAB76F0D27D}" destId="{0FA4F682-5757-4CBB-98CE-4EE97C35DAC3}" srcOrd="0" destOrd="0" presId="urn:microsoft.com/office/officeart/2005/8/layout/orgChart1"/>
    <dgm:cxn modelId="{15E37DF7-1A2F-4CE6-A65E-B0D1076033E5}" type="presParOf" srcId="{0FA4F682-5757-4CBB-98CE-4EE97C35DAC3}" destId="{8DD1BCBA-0125-4DEE-9C24-58FB39A36B38}" srcOrd="0" destOrd="0" presId="urn:microsoft.com/office/officeart/2005/8/layout/orgChart1"/>
    <dgm:cxn modelId="{067596E4-1088-4D54-88C2-0179499D6CEE}" type="presParOf" srcId="{8DD1BCBA-0125-4DEE-9C24-58FB39A36B38}" destId="{BB05147F-34C2-4890-A2D6-CCD58DBCD7AC}" srcOrd="0" destOrd="0" presId="urn:microsoft.com/office/officeart/2005/8/layout/orgChart1"/>
    <dgm:cxn modelId="{61542C39-C1AD-42FB-BC19-FB435641A496}" type="presParOf" srcId="{8DD1BCBA-0125-4DEE-9C24-58FB39A36B38}" destId="{A9428BCE-C1B9-44F3-8CC9-7C0F7B871371}" srcOrd="1" destOrd="0" presId="urn:microsoft.com/office/officeart/2005/8/layout/orgChart1"/>
    <dgm:cxn modelId="{CDA2D0BB-3B37-441E-8397-0F2E96494CE3}" type="presParOf" srcId="{0FA4F682-5757-4CBB-98CE-4EE97C35DAC3}" destId="{F5C3E8F0-CBBC-4EDD-B14B-AB4C71F270F8}" srcOrd="1" destOrd="0" presId="urn:microsoft.com/office/officeart/2005/8/layout/orgChart1"/>
    <dgm:cxn modelId="{C60ADF7D-DA9D-4034-814E-856A17446851}" type="presParOf" srcId="{F5C3E8F0-CBBC-4EDD-B14B-AB4C71F270F8}" destId="{69FDB8F5-B6C2-41D5-8B9C-B804653015F7}" srcOrd="0" destOrd="0" presId="urn:microsoft.com/office/officeart/2005/8/layout/orgChart1"/>
    <dgm:cxn modelId="{A156612A-B5AB-4073-9C66-48A096135CBF}" type="presParOf" srcId="{F5C3E8F0-CBBC-4EDD-B14B-AB4C71F270F8}" destId="{194B3B04-0DEA-43D9-AF5F-31DE83066A50}" srcOrd="1" destOrd="0" presId="urn:microsoft.com/office/officeart/2005/8/layout/orgChart1"/>
    <dgm:cxn modelId="{747F7758-0593-455F-A226-0C7888EE897B}" type="presParOf" srcId="{194B3B04-0DEA-43D9-AF5F-31DE83066A50}" destId="{89E047B7-FCA4-4EC7-9AEF-42D871056E16}" srcOrd="0" destOrd="0" presId="urn:microsoft.com/office/officeart/2005/8/layout/orgChart1"/>
    <dgm:cxn modelId="{413F6119-7F61-48B9-ADA9-198E605D8866}" type="presParOf" srcId="{89E047B7-FCA4-4EC7-9AEF-42D871056E16}" destId="{EC87E415-DD02-4E10-8028-B7E68C6F65D8}" srcOrd="0" destOrd="0" presId="urn:microsoft.com/office/officeart/2005/8/layout/orgChart1"/>
    <dgm:cxn modelId="{48F53FD1-0D26-4E24-BB0C-8841300ED2C2}" type="presParOf" srcId="{89E047B7-FCA4-4EC7-9AEF-42D871056E16}" destId="{7FD82574-2969-4D73-B829-2C2651A09005}" srcOrd="1" destOrd="0" presId="urn:microsoft.com/office/officeart/2005/8/layout/orgChart1"/>
    <dgm:cxn modelId="{E8316B1C-C893-4747-AAD4-EBF5E577AA09}" type="presParOf" srcId="{194B3B04-0DEA-43D9-AF5F-31DE83066A50}" destId="{73782B68-635F-4253-94EC-0F05FAD71486}" srcOrd="1" destOrd="0" presId="urn:microsoft.com/office/officeart/2005/8/layout/orgChart1"/>
    <dgm:cxn modelId="{B2017918-4480-4824-BB9E-C4761F9AA731}" type="presParOf" srcId="{73782B68-635F-4253-94EC-0F05FAD71486}" destId="{4D3BE0F1-3506-40FE-8033-B27A7AB6A3CE}" srcOrd="0" destOrd="0" presId="urn:microsoft.com/office/officeart/2005/8/layout/orgChart1"/>
    <dgm:cxn modelId="{296292ED-CAAC-45EC-8493-C1E2F7E8A424}" type="presParOf" srcId="{73782B68-635F-4253-94EC-0F05FAD71486}" destId="{8C89A3C9-0CE6-4196-898D-87A32AB06286}" srcOrd="1" destOrd="0" presId="urn:microsoft.com/office/officeart/2005/8/layout/orgChart1"/>
    <dgm:cxn modelId="{FD049080-BDDC-4F75-B59F-A2892C0D2695}" type="presParOf" srcId="{8C89A3C9-0CE6-4196-898D-87A32AB06286}" destId="{F1052E29-ACEF-4BD0-8A1C-B1AF4E364F04}" srcOrd="0" destOrd="0" presId="urn:microsoft.com/office/officeart/2005/8/layout/orgChart1"/>
    <dgm:cxn modelId="{68FEF7BA-A7C8-4A66-86C2-BEE092D556BD}" type="presParOf" srcId="{F1052E29-ACEF-4BD0-8A1C-B1AF4E364F04}" destId="{01AF9582-5BF2-4BA1-A621-08B259FB1051}" srcOrd="0" destOrd="0" presId="urn:microsoft.com/office/officeart/2005/8/layout/orgChart1"/>
    <dgm:cxn modelId="{AF44D5DA-4BEF-4340-B1C6-4C6D4630A5E6}" type="presParOf" srcId="{F1052E29-ACEF-4BD0-8A1C-B1AF4E364F04}" destId="{1CA97ABC-183B-4B3E-A182-018EBA4610F7}" srcOrd="1" destOrd="0" presId="urn:microsoft.com/office/officeart/2005/8/layout/orgChart1"/>
    <dgm:cxn modelId="{255503FE-D100-49DE-B4E2-5C3AA13477CF}" type="presParOf" srcId="{8C89A3C9-0CE6-4196-898D-87A32AB06286}" destId="{37DA85FD-B9DA-429B-9AE1-E82D760D484B}" srcOrd="1" destOrd="0" presId="urn:microsoft.com/office/officeart/2005/8/layout/orgChart1"/>
    <dgm:cxn modelId="{4C043661-FAFE-4900-B4B4-E9BF62BA9476}" type="presParOf" srcId="{8C89A3C9-0CE6-4196-898D-87A32AB06286}" destId="{25AA6514-1DF4-4C44-8EEC-FBC392C7E7E3}" srcOrd="2" destOrd="0" presId="urn:microsoft.com/office/officeart/2005/8/layout/orgChart1"/>
    <dgm:cxn modelId="{6D9B39A5-F0DF-40EA-84FD-425AE2B630B3}" type="presParOf" srcId="{194B3B04-0DEA-43D9-AF5F-31DE83066A50}" destId="{E0321F88-ADD0-45DF-9623-DB733A08D027}" srcOrd="2" destOrd="0" presId="urn:microsoft.com/office/officeart/2005/8/layout/orgChart1"/>
    <dgm:cxn modelId="{7ACB4760-3B30-49FA-8F47-67A8DC8240E9}" type="presParOf" srcId="{0FA4F682-5757-4CBB-98CE-4EE97C35DAC3}" destId="{796586FC-245A-4E47-AD5E-333ED95C8AF2}"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8EA7E2-4242-42F8-A5FE-AF4A86A518A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O"/>
        </a:p>
      </dgm:t>
    </dgm:pt>
    <dgm:pt modelId="{7737C5DB-435C-4CD2-BB5B-40E5C054352E}">
      <dgm:prSet phldrT="[Texto]">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CO"/>
            <a:t>Mi perfil</a:t>
          </a:r>
        </a:p>
      </dgm:t>
    </dgm:pt>
    <dgm:pt modelId="{237129ED-DF13-4FEA-A9D0-3F0FE7461D69}" type="parTrans" cxnId="{A20803A3-D154-4D79-829C-383E8E7E1AA0}">
      <dgm:prSet/>
      <dgm:spPr/>
      <dgm:t>
        <a:bodyPr/>
        <a:lstStyle/>
        <a:p>
          <a:endParaRPr lang="es-CO"/>
        </a:p>
      </dgm:t>
    </dgm:pt>
    <dgm:pt modelId="{6B607486-3173-4F09-B6D7-B0A26331A0C1}" type="sibTrans" cxnId="{A20803A3-D154-4D79-829C-383E8E7E1AA0}">
      <dgm:prSet/>
      <dgm:spPr/>
      <dgm:t>
        <a:bodyPr/>
        <a:lstStyle/>
        <a:p>
          <a:endParaRPr lang="es-CO"/>
        </a:p>
      </dgm:t>
    </dgm:pt>
    <dgm:pt modelId="{693872A6-790F-4A67-ABF8-5A807093061A}">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Mis notas</a:t>
          </a:r>
        </a:p>
      </dgm:t>
    </dgm:pt>
    <dgm:pt modelId="{5E8D4527-B89C-4904-AC96-57C209BA539F}" type="parTrans" cxnId="{2B4644D1-C646-46C0-BA46-0F5931344C13}">
      <dgm:prSet/>
      <dgm:spPr/>
      <dgm:t>
        <a:bodyPr/>
        <a:lstStyle/>
        <a:p>
          <a:endParaRPr lang="es-CO"/>
        </a:p>
      </dgm:t>
    </dgm:pt>
    <dgm:pt modelId="{2B835B91-7B0F-45AF-9B4B-7E1E3BAB8C2F}" type="sibTrans" cxnId="{2B4644D1-C646-46C0-BA46-0F5931344C13}">
      <dgm:prSet/>
      <dgm:spPr/>
      <dgm:t>
        <a:bodyPr/>
        <a:lstStyle/>
        <a:p>
          <a:endParaRPr lang="es-CO"/>
        </a:p>
      </dgm:t>
    </dgm:pt>
    <dgm:pt modelId="{D8FA11A7-780B-4FA9-B787-C7B5D6102DDF}">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Mis archivos</a:t>
          </a:r>
        </a:p>
      </dgm:t>
    </dgm:pt>
    <dgm:pt modelId="{1DAD3693-7C86-4467-ABAC-86BA849B7E15}" type="parTrans" cxnId="{BF7F46F1-60CD-4353-AC9C-B8402A7E1C78}">
      <dgm:prSet/>
      <dgm:spPr/>
      <dgm:t>
        <a:bodyPr/>
        <a:lstStyle/>
        <a:p>
          <a:endParaRPr lang="es-CO"/>
        </a:p>
      </dgm:t>
    </dgm:pt>
    <dgm:pt modelId="{F5FCB341-FA9A-45A7-BA41-27E9E2B1E3C1}" type="sibTrans" cxnId="{BF7F46F1-60CD-4353-AC9C-B8402A7E1C78}">
      <dgm:prSet/>
      <dgm:spPr/>
      <dgm:t>
        <a:bodyPr/>
        <a:lstStyle/>
        <a:p>
          <a:endParaRPr lang="es-CO"/>
        </a:p>
      </dgm:t>
    </dgm:pt>
    <dgm:pt modelId="{DCA2EA54-F030-441E-A59D-357A66A1333F}">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observar notas</a:t>
          </a:r>
        </a:p>
      </dgm:t>
    </dgm:pt>
    <dgm:pt modelId="{AF17DA29-8B8F-4D31-87A3-CE9599892B94}" type="parTrans" cxnId="{F3007208-76AF-4EB1-AEB5-0042DCB58614}">
      <dgm:prSet/>
      <dgm:spPr/>
      <dgm:t>
        <a:bodyPr/>
        <a:lstStyle/>
        <a:p>
          <a:endParaRPr lang="es-CO"/>
        </a:p>
      </dgm:t>
    </dgm:pt>
    <dgm:pt modelId="{AA1DE14F-E14E-43FD-B945-65D15B13383B}" type="sibTrans" cxnId="{F3007208-76AF-4EB1-AEB5-0042DCB58614}">
      <dgm:prSet/>
      <dgm:spPr/>
      <dgm:t>
        <a:bodyPr/>
        <a:lstStyle/>
        <a:p>
          <a:endParaRPr lang="es-CO"/>
        </a:p>
      </dgm:t>
    </dgm:pt>
    <dgm:pt modelId="{5A5F2CE3-D060-4056-AD44-8E9BDCBCC68D}" type="pres">
      <dgm:prSet presAssocID="{3A8EA7E2-4242-42F8-A5FE-AF4A86A518AE}" presName="hierChild1" presStyleCnt="0">
        <dgm:presLayoutVars>
          <dgm:orgChart val="1"/>
          <dgm:chPref val="1"/>
          <dgm:dir/>
          <dgm:animOne val="branch"/>
          <dgm:animLvl val="lvl"/>
          <dgm:resizeHandles/>
        </dgm:presLayoutVars>
      </dgm:prSet>
      <dgm:spPr/>
    </dgm:pt>
    <dgm:pt modelId="{836925F4-B816-4AA3-9FA7-2204051CE488}" type="pres">
      <dgm:prSet presAssocID="{7737C5DB-435C-4CD2-BB5B-40E5C054352E}" presName="hierRoot1" presStyleCnt="0">
        <dgm:presLayoutVars>
          <dgm:hierBranch val="init"/>
        </dgm:presLayoutVars>
      </dgm:prSet>
      <dgm:spPr/>
    </dgm:pt>
    <dgm:pt modelId="{9F41DC45-F989-42C3-9FD9-9FA259685DD0}" type="pres">
      <dgm:prSet presAssocID="{7737C5DB-435C-4CD2-BB5B-40E5C054352E}" presName="rootComposite1" presStyleCnt="0"/>
      <dgm:spPr/>
    </dgm:pt>
    <dgm:pt modelId="{77380E61-2D46-4EE1-83EB-A6C12C7519FC}" type="pres">
      <dgm:prSet presAssocID="{7737C5DB-435C-4CD2-BB5B-40E5C054352E}" presName="rootText1" presStyleLbl="node0" presStyleIdx="0" presStyleCnt="1">
        <dgm:presLayoutVars>
          <dgm:chPref val="3"/>
        </dgm:presLayoutVars>
      </dgm:prSet>
      <dgm:spPr/>
    </dgm:pt>
    <dgm:pt modelId="{AB202390-55B3-4557-BB27-833807958EAD}" type="pres">
      <dgm:prSet presAssocID="{7737C5DB-435C-4CD2-BB5B-40E5C054352E}" presName="rootConnector1" presStyleLbl="node1" presStyleIdx="0" presStyleCnt="0"/>
      <dgm:spPr/>
    </dgm:pt>
    <dgm:pt modelId="{DB78F6E3-F01A-49FC-8891-AD499C181D2F}" type="pres">
      <dgm:prSet presAssocID="{7737C5DB-435C-4CD2-BB5B-40E5C054352E}" presName="hierChild2" presStyleCnt="0"/>
      <dgm:spPr/>
    </dgm:pt>
    <dgm:pt modelId="{2191B4CB-3878-47BB-BE89-BA450FA8133E}" type="pres">
      <dgm:prSet presAssocID="{5E8D4527-B89C-4904-AC96-57C209BA539F}" presName="Name37" presStyleLbl="parChTrans1D2" presStyleIdx="0" presStyleCnt="2"/>
      <dgm:spPr/>
    </dgm:pt>
    <dgm:pt modelId="{264AFEFE-5467-4CDE-B169-464DAFDD5D33}" type="pres">
      <dgm:prSet presAssocID="{693872A6-790F-4A67-ABF8-5A807093061A}" presName="hierRoot2" presStyleCnt="0">
        <dgm:presLayoutVars>
          <dgm:hierBranch val="init"/>
        </dgm:presLayoutVars>
      </dgm:prSet>
      <dgm:spPr/>
    </dgm:pt>
    <dgm:pt modelId="{64F3E087-48C7-4A79-88A2-141654B9350A}" type="pres">
      <dgm:prSet presAssocID="{693872A6-790F-4A67-ABF8-5A807093061A}" presName="rootComposite" presStyleCnt="0"/>
      <dgm:spPr/>
    </dgm:pt>
    <dgm:pt modelId="{4B1AF53E-EEC4-4354-8936-8624EA71F34C}" type="pres">
      <dgm:prSet presAssocID="{693872A6-790F-4A67-ABF8-5A807093061A}" presName="rootText" presStyleLbl="node2" presStyleIdx="0" presStyleCnt="2">
        <dgm:presLayoutVars>
          <dgm:chPref val="3"/>
        </dgm:presLayoutVars>
      </dgm:prSet>
      <dgm:spPr/>
    </dgm:pt>
    <dgm:pt modelId="{A715AF62-0049-4A0F-86B1-C56624DAD914}" type="pres">
      <dgm:prSet presAssocID="{693872A6-790F-4A67-ABF8-5A807093061A}" presName="rootConnector" presStyleLbl="node2" presStyleIdx="0" presStyleCnt="2"/>
      <dgm:spPr/>
    </dgm:pt>
    <dgm:pt modelId="{A7642119-EB52-4511-ABBF-70A2C6F62343}" type="pres">
      <dgm:prSet presAssocID="{693872A6-790F-4A67-ABF8-5A807093061A}" presName="hierChild4" presStyleCnt="0"/>
      <dgm:spPr/>
    </dgm:pt>
    <dgm:pt modelId="{0E20F776-D3F3-4EAF-81F6-DABEB0585D2A}" type="pres">
      <dgm:prSet presAssocID="{AF17DA29-8B8F-4D31-87A3-CE9599892B94}" presName="Name37" presStyleLbl="parChTrans1D3" presStyleIdx="0" presStyleCnt="1"/>
      <dgm:spPr/>
    </dgm:pt>
    <dgm:pt modelId="{08537A05-6B17-4AF5-A6B7-86D1A4483158}" type="pres">
      <dgm:prSet presAssocID="{DCA2EA54-F030-441E-A59D-357A66A1333F}" presName="hierRoot2" presStyleCnt="0">
        <dgm:presLayoutVars>
          <dgm:hierBranch val="init"/>
        </dgm:presLayoutVars>
      </dgm:prSet>
      <dgm:spPr/>
    </dgm:pt>
    <dgm:pt modelId="{61E27C6D-7162-4C93-9BA3-C113AD9C6EB5}" type="pres">
      <dgm:prSet presAssocID="{DCA2EA54-F030-441E-A59D-357A66A1333F}" presName="rootComposite" presStyleCnt="0"/>
      <dgm:spPr/>
    </dgm:pt>
    <dgm:pt modelId="{CEB1C9B4-39AE-47FC-94E7-AA639137FA91}" type="pres">
      <dgm:prSet presAssocID="{DCA2EA54-F030-441E-A59D-357A66A1333F}" presName="rootText" presStyleLbl="node3" presStyleIdx="0" presStyleCnt="1">
        <dgm:presLayoutVars>
          <dgm:chPref val="3"/>
        </dgm:presLayoutVars>
      </dgm:prSet>
      <dgm:spPr/>
    </dgm:pt>
    <dgm:pt modelId="{7EBB80B2-EE23-43D1-9634-027E6017408C}" type="pres">
      <dgm:prSet presAssocID="{DCA2EA54-F030-441E-A59D-357A66A1333F}" presName="rootConnector" presStyleLbl="node3" presStyleIdx="0" presStyleCnt="1"/>
      <dgm:spPr/>
    </dgm:pt>
    <dgm:pt modelId="{6CEA12ED-C888-448B-9EEF-93FB2BA7A66B}" type="pres">
      <dgm:prSet presAssocID="{DCA2EA54-F030-441E-A59D-357A66A1333F}" presName="hierChild4" presStyleCnt="0"/>
      <dgm:spPr/>
    </dgm:pt>
    <dgm:pt modelId="{2222F6A0-0EA8-4DE0-A464-9E89A72421CA}" type="pres">
      <dgm:prSet presAssocID="{DCA2EA54-F030-441E-A59D-357A66A1333F}" presName="hierChild5" presStyleCnt="0"/>
      <dgm:spPr/>
    </dgm:pt>
    <dgm:pt modelId="{337529EC-E001-4FA3-BA1B-14994DECEEAC}" type="pres">
      <dgm:prSet presAssocID="{693872A6-790F-4A67-ABF8-5A807093061A}" presName="hierChild5" presStyleCnt="0"/>
      <dgm:spPr/>
    </dgm:pt>
    <dgm:pt modelId="{6FAB13FF-1BE9-475F-8A12-1282D2FA995B}" type="pres">
      <dgm:prSet presAssocID="{1DAD3693-7C86-4467-ABAC-86BA849B7E15}" presName="Name37" presStyleLbl="parChTrans1D2" presStyleIdx="1" presStyleCnt="2"/>
      <dgm:spPr/>
    </dgm:pt>
    <dgm:pt modelId="{AC198771-3FA6-4E4B-AB5C-02C924CE3C4C}" type="pres">
      <dgm:prSet presAssocID="{D8FA11A7-780B-4FA9-B787-C7B5D6102DDF}" presName="hierRoot2" presStyleCnt="0">
        <dgm:presLayoutVars>
          <dgm:hierBranch val="init"/>
        </dgm:presLayoutVars>
      </dgm:prSet>
      <dgm:spPr/>
    </dgm:pt>
    <dgm:pt modelId="{F710724E-5196-49E8-87C6-3CA68701332D}" type="pres">
      <dgm:prSet presAssocID="{D8FA11A7-780B-4FA9-B787-C7B5D6102DDF}" presName="rootComposite" presStyleCnt="0"/>
      <dgm:spPr/>
    </dgm:pt>
    <dgm:pt modelId="{7C960244-6F8F-4446-BD2C-65D6089928A7}" type="pres">
      <dgm:prSet presAssocID="{D8FA11A7-780B-4FA9-B787-C7B5D6102DDF}" presName="rootText" presStyleLbl="node2" presStyleIdx="1" presStyleCnt="2">
        <dgm:presLayoutVars>
          <dgm:chPref val="3"/>
        </dgm:presLayoutVars>
      </dgm:prSet>
      <dgm:spPr/>
    </dgm:pt>
    <dgm:pt modelId="{17AB28AF-2AFA-46B7-8B02-23C5CFE78CF9}" type="pres">
      <dgm:prSet presAssocID="{D8FA11A7-780B-4FA9-B787-C7B5D6102DDF}" presName="rootConnector" presStyleLbl="node2" presStyleIdx="1" presStyleCnt="2"/>
      <dgm:spPr/>
    </dgm:pt>
    <dgm:pt modelId="{A0090519-5A7D-42A0-9366-F3E8BC801086}" type="pres">
      <dgm:prSet presAssocID="{D8FA11A7-780B-4FA9-B787-C7B5D6102DDF}" presName="hierChild4" presStyleCnt="0"/>
      <dgm:spPr/>
    </dgm:pt>
    <dgm:pt modelId="{19440B1B-376D-4E4D-B8F0-DD453A8311FA}" type="pres">
      <dgm:prSet presAssocID="{D8FA11A7-780B-4FA9-B787-C7B5D6102DDF}" presName="hierChild5" presStyleCnt="0"/>
      <dgm:spPr/>
    </dgm:pt>
    <dgm:pt modelId="{4C973A62-3B0B-48CD-8B61-E185782023DD}" type="pres">
      <dgm:prSet presAssocID="{7737C5DB-435C-4CD2-BB5B-40E5C054352E}" presName="hierChild3" presStyleCnt="0"/>
      <dgm:spPr/>
    </dgm:pt>
  </dgm:ptLst>
  <dgm:cxnLst>
    <dgm:cxn modelId="{F3007208-76AF-4EB1-AEB5-0042DCB58614}" srcId="{693872A6-790F-4A67-ABF8-5A807093061A}" destId="{DCA2EA54-F030-441E-A59D-357A66A1333F}" srcOrd="0" destOrd="0" parTransId="{AF17DA29-8B8F-4D31-87A3-CE9599892B94}" sibTransId="{AA1DE14F-E14E-43FD-B945-65D15B13383B}"/>
    <dgm:cxn modelId="{D41B2317-2B9B-462F-9D2D-AC56522926FD}" type="presOf" srcId="{D8FA11A7-780B-4FA9-B787-C7B5D6102DDF}" destId="{7C960244-6F8F-4446-BD2C-65D6089928A7}" srcOrd="0" destOrd="0" presId="urn:microsoft.com/office/officeart/2005/8/layout/orgChart1"/>
    <dgm:cxn modelId="{ED5AC73D-A8BB-4FA9-B78C-1DCE5A150DCA}" type="presOf" srcId="{AF17DA29-8B8F-4D31-87A3-CE9599892B94}" destId="{0E20F776-D3F3-4EAF-81F6-DABEB0585D2A}" srcOrd="0" destOrd="0" presId="urn:microsoft.com/office/officeart/2005/8/layout/orgChart1"/>
    <dgm:cxn modelId="{5EFE8274-5C3E-417C-B1F9-7377BD5A3B4A}" type="presOf" srcId="{7737C5DB-435C-4CD2-BB5B-40E5C054352E}" destId="{AB202390-55B3-4557-BB27-833807958EAD}" srcOrd="1" destOrd="0" presId="urn:microsoft.com/office/officeart/2005/8/layout/orgChart1"/>
    <dgm:cxn modelId="{D89CF580-C43C-4C4D-9FA6-3096307406F5}" type="presOf" srcId="{DCA2EA54-F030-441E-A59D-357A66A1333F}" destId="{CEB1C9B4-39AE-47FC-94E7-AA639137FA91}" srcOrd="0" destOrd="0" presId="urn:microsoft.com/office/officeart/2005/8/layout/orgChart1"/>
    <dgm:cxn modelId="{852CDBA2-382C-4A3F-9A71-C59A09A0C660}" type="presOf" srcId="{693872A6-790F-4A67-ABF8-5A807093061A}" destId="{4B1AF53E-EEC4-4354-8936-8624EA71F34C}" srcOrd="0" destOrd="0" presId="urn:microsoft.com/office/officeart/2005/8/layout/orgChart1"/>
    <dgm:cxn modelId="{A20803A3-D154-4D79-829C-383E8E7E1AA0}" srcId="{3A8EA7E2-4242-42F8-A5FE-AF4A86A518AE}" destId="{7737C5DB-435C-4CD2-BB5B-40E5C054352E}" srcOrd="0" destOrd="0" parTransId="{237129ED-DF13-4FEA-A9D0-3F0FE7461D69}" sibTransId="{6B607486-3173-4F09-B6D7-B0A26331A0C1}"/>
    <dgm:cxn modelId="{44E2F9A8-8982-40BA-B1BA-276C5C7447A2}" type="presOf" srcId="{1DAD3693-7C86-4467-ABAC-86BA849B7E15}" destId="{6FAB13FF-1BE9-475F-8A12-1282D2FA995B}" srcOrd="0" destOrd="0" presId="urn:microsoft.com/office/officeart/2005/8/layout/orgChart1"/>
    <dgm:cxn modelId="{3ADC21B4-422D-4152-AB62-8C74B6EF088C}" type="presOf" srcId="{DCA2EA54-F030-441E-A59D-357A66A1333F}" destId="{7EBB80B2-EE23-43D1-9634-027E6017408C}" srcOrd="1" destOrd="0" presId="urn:microsoft.com/office/officeart/2005/8/layout/orgChart1"/>
    <dgm:cxn modelId="{36AAF8B8-5A5A-4A2A-9001-D564AC6A7438}" type="presOf" srcId="{3A8EA7E2-4242-42F8-A5FE-AF4A86A518AE}" destId="{5A5F2CE3-D060-4056-AD44-8E9BDCBCC68D}" srcOrd="0" destOrd="0" presId="urn:microsoft.com/office/officeart/2005/8/layout/orgChart1"/>
    <dgm:cxn modelId="{3F577BC5-8112-495F-A487-F33C980D9F35}" type="presOf" srcId="{D8FA11A7-780B-4FA9-B787-C7B5D6102DDF}" destId="{17AB28AF-2AFA-46B7-8B02-23C5CFE78CF9}" srcOrd="1" destOrd="0" presId="urn:microsoft.com/office/officeart/2005/8/layout/orgChart1"/>
    <dgm:cxn modelId="{2B4644D1-C646-46C0-BA46-0F5931344C13}" srcId="{7737C5DB-435C-4CD2-BB5B-40E5C054352E}" destId="{693872A6-790F-4A67-ABF8-5A807093061A}" srcOrd="0" destOrd="0" parTransId="{5E8D4527-B89C-4904-AC96-57C209BA539F}" sibTransId="{2B835B91-7B0F-45AF-9B4B-7E1E3BAB8C2F}"/>
    <dgm:cxn modelId="{74BB99D4-4ED1-4229-BC6F-2271936026C7}" type="presOf" srcId="{5E8D4527-B89C-4904-AC96-57C209BA539F}" destId="{2191B4CB-3878-47BB-BE89-BA450FA8133E}" srcOrd="0" destOrd="0" presId="urn:microsoft.com/office/officeart/2005/8/layout/orgChart1"/>
    <dgm:cxn modelId="{B7A696E6-6E8D-4D7E-8AE4-958E805FEDC7}" type="presOf" srcId="{693872A6-790F-4A67-ABF8-5A807093061A}" destId="{A715AF62-0049-4A0F-86B1-C56624DAD914}" srcOrd="1" destOrd="0" presId="urn:microsoft.com/office/officeart/2005/8/layout/orgChart1"/>
    <dgm:cxn modelId="{E16E9DEC-100A-4C07-9CD3-BF3D467CC378}" type="presOf" srcId="{7737C5DB-435C-4CD2-BB5B-40E5C054352E}" destId="{77380E61-2D46-4EE1-83EB-A6C12C7519FC}" srcOrd="0" destOrd="0" presId="urn:microsoft.com/office/officeart/2005/8/layout/orgChart1"/>
    <dgm:cxn modelId="{BF7F46F1-60CD-4353-AC9C-B8402A7E1C78}" srcId="{7737C5DB-435C-4CD2-BB5B-40E5C054352E}" destId="{D8FA11A7-780B-4FA9-B787-C7B5D6102DDF}" srcOrd="1" destOrd="0" parTransId="{1DAD3693-7C86-4467-ABAC-86BA849B7E15}" sibTransId="{F5FCB341-FA9A-45A7-BA41-27E9E2B1E3C1}"/>
    <dgm:cxn modelId="{BB2F4E44-C636-4534-919D-B517EFD51971}" type="presParOf" srcId="{5A5F2CE3-D060-4056-AD44-8E9BDCBCC68D}" destId="{836925F4-B816-4AA3-9FA7-2204051CE488}" srcOrd="0" destOrd="0" presId="urn:microsoft.com/office/officeart/2005/8/layout/orgChart1"/>
    <dgm:cxn modelId="{D4E09B46-DAB3-4161-BF8E-70ECB0B2CAB9}" type="presParOf" srcId="{836925F4-B816-4AA3-9FA7-2204051CE488}" destId="{9F41DC45-F989-42C3-9FD9-9FA259685DD0}" srcOrd="0" destOrd="0" presId="urn:microsoft.com/office/officeart/2005/8/layout/orgChart1"/>
    <dgm:cxn modelId="{E111D263-4FB7-4984-9DD6-DB28871C1F62}" type="presParOf" srcId="{9F41DC45-F989-42C3-9FD9-9FA259685DD0}" destId="{77380E61-2D46-4EE1-83EB-A6C12C7519FC}" srcOrd="0" destOrd="0" presId="urn:microsoft.com/office/officeart/2005/8/layout/orgChart1"/>
    <dgm:cxn modelId="{28CE6AB3-A122-4076-BAD6-AFD35D9CC9AC}" type="presParOf" srcId="{9F41DC45-F989-42C3-9FD9-9FA259685DD0}" destId="{AB202390-55B3-4557-BB27-833807958EAD}" srcOrd="1" destOrd="0" presId="urn:microsoft.com/office/officeart/2005/8/layout/orgChart1"/>
    <dgm:cxn modelId="{FC09F208-6034-462B-8BCA-54F127D4040F}" type="presParOf" srcId="{836925F4-B816-4AA3-9FA7-2204051CE488}" destId="{DB78F6E3-F01A-49FC-8891-AD499C181D2F}" srcOrd="1" destOrd="0" presId="urn:microsoft.com/office/officeart/2005/8/layout/orgChart1"/>
    <dgm:cxn modelId="{8FFE166C-3488-4A12-ACC5-C3C10197F163}" type="presParOf" srcId="{DB78F6E3-F01A-49FC-8891-AD499C181D2F}" destId="{2191B4CB-3878-47BB-BE89-BA450FA8133E}" srcOrd="0" destOrd="0" presId="urn:microsoft.com/office/officeart/2005/8/layout/orgChart1"/>
    <dgm:cxn modelId="{B1E7DB1C-0AB0-43F8-A6F6-F15A61D8BBB4}" type="presParOf" srcId="{DB78F6E3-F01A-49FC-8891-AD499C181D2F}" destId="{264AFEFE-5467-4CDE-B169-464DAFDD5D33}" srcOrd="1" destOrd="0" presId="urn:microsoft.com/office/officeart/2005/8/layout/orgChart1"/>
    <dgm:cxn modelId="{DD382400-B4BC-4E31-8666-F08FA3618233}" type="presParOf" srcId="{264AFEFE-5467-4CDE-B169-464DAFDD5D33}" destId="{64F3E087-48C7-4A79-88A2-141654B9350A}" srcOrd="0" destOrd="0" presId="urn:microsoft.com/office/officeart/2005/8/layout/orgChart1"/>
    <dgm:cxn modelId="{0ED3DDE2-D2E8-43BC-A584-3B9913063F54}" type="presParOf" srcId="{64F3E087-48C7-4A79-88A2-141654B9350A}" destId="{4B1AF53E-EEC4-4354-8936-8624EA71F34C}" srcOrd="0" destOrd="0" presId="urn:microsoft.com/office/officeart/2005/8/layout/orgChart1"/>
    <dgm:cxn modelId="{7506164A-4F83-406C-9C06-CB8F4FDD6144}" type="presParOf" srcId="{64F3E087-48C7-4A79-88A2-141654B9350A}" destId="{A715AF62-0049-4A0F-86B1-C56624DAD914}" srcOrd="1" destOrd="0" presId="urn:microsoft.com/office/officeart/2005/8/layout/orgChart1"/>
    <dgm:cxn modelId="{92CB7388-CCE1-4231-BEAD-1A0BFA450070}" type="presParOf" srcId="{264AFEFE-5467-4CDE-B169-464DAFDD5D33}" destId="{A7642119-EB52-4511-ABBF-70A2C6F62343}" srcOrd="1" destOrd="0" presId="urn:microsoft.com/office/officeart/2005/8/layout/orgChart1"/>
    <dgm:cxn modelId="{745E3609-7872-48D0-82E9-76DD436832BF}" type="presParOf" srcId="{A7642119-EB52-4511-ABBF-70A2C6F62343}" destId="{0E20F776-D3F3-4EAF-81F6-DABEB0585D2A}" srcOrd="0" destOrd="0" presId="urn:microsoft.com/office/officeart/2005/8/layout/orgChart1"/>
    <dgm:cxn modelId="{CB5A988A-36D1-4550-876C-256D052DB27A}" type="presParOf" srcId="{A7642119-EB52-4511-ABBF-70A2C6F62343}" destId="{08537A05-6B17-4AF5-A6B7-86D1A4483158}" srcOrd="1" destOrd="0" presId="urn:microsoft.com/office/officeart/2005/8/layout/orgChart1"/>
    <dgm:cxn modelId="{EE747B3F-C652-483F-8913-CBE88A76E362}" type="presParOf" srcId="{08537A05-6B17-4AF5-A6B7-86D1A4483158}" destId="{61E27C6D-7162-4C93-9BA3-C113AD9C6EB5}" srcOrd="0" destOrd="0" presId="urn:microsoft.com/office/officeart/2005/8/layout/orgChart1"/>
    <dgm:cxn modelId="{DF274E66-EB15-4BAC-B8B9-FE21B3FEBFE3}" type="presParOf" srcId="{61E27C6D-7162-4C93-9BA3-C113AD9C6EB5}" destId="{CEB1C9B4-39AE-47FC-94E7-AA639137FA91}" srcOrd="0" destOrd="0" presId="urn:microsoft.com/office/officeart/2005/8/layout/orgChart1"/>
    <dgm:cxn modelId="{8BDEFA2A-2AE5-4C18-A28E-BC8DFE8D2952}" type="presParOf" srcId="{61E27C6D-7162-4C93-9BA3-C113AD9C6EB5}" destId="{7EBB80B2-EE23-43D1-9634-027E6017408C}" srcOrd="1" destOrd="0" presId="urn:microsoft.com/office/officeart/2005/8/layout/orgChart1"/>
    <dgm:cxn modelId="{7A969A8A-E765-48A0-8CAA-51002D7BF7C0}" type="presParOf" srcId="{08537A05-6B17-4AF5-A6B7-86D1A4483158}" destId="{6CEA12ED-C888-448B-9EEF-93FB2BA7A66B}" srcOrd="1" destOrd="0" presId="urn:microsoft.com/office/officeart/2005/8/layout/orgChart1"/>
    <dgm:cxn modelId="{B62E1183-74A4-4F08-8E5F-D74D0BA8815D}" type="presParOf" srcId="{08537A05-6B17-4AF5-A6B7-86D1A4483158}" destId="{2222F6A0-0EA8-4DE0-A464-9E89A72421CA}" srcOrd="2" destOrd="0" presId="urn:microsoft.com/office/officeart/2005/8/layout/orgChart1"/>
    <dgm:cxn modelId="{905F0E48-6421-467B-8E28-D7BC595E449C}" type="presParOf" srcId="{264AFEFE-5467-4CDE-B169-464DAFDD5D33}" destId="{337529EC-E001-4FA3-BA1B-14994DECEEAC}" srcOrd="2" destOrd="0" presId="urn:microsoft.com/office/officeart/2005/8/layout/orgChart1"/>
    <dgm:cxn modelId="{1307D374-8052-49DD-909E-1602A71A11DB}" type="presParOf" srcId="{DB78F6E3-F01A-49FC-8891-AD499C181D2F}" destId="{6FAB13FF-1BE9-475F-8A12-1282D2FA995B}" srcOrd="2" destOrd="0" presId="urn:microsoft.com/office/officeart/2005/8/layout/orgChart1"/>
    <dgm:cxn modelId="{D91AAD6A-613B-42E6-9B19-A32910DD26EC}" type="presParOf" srcId="{DB78F6E3-F01A-49FC-8891-AD499C181D2F}" destId="{AC198771-3FA6-4E4B-AB5C-02C924CE3C4C}" srcOrd="3" destOrd="0" presId="urn:microsoft.com/office/officeart/2005/8/layout/orgChart1"/>
    <dgm:cxn modelId="{A97EE84E-3486-4222-9352-1BB90FFEEDE2}" type="presParOf" srcId="{AC198771-3FA6-4E4B-AB5C-02C924CE3C4C}" destId="{F710724E-5196-49E8-87C6-3CA68701332D}" srcOrd="0" destOrd="0" presId="urn:microsoft.com/office/officeart/2005/8/layout/orgChart1"/>
    <dgm:cxn modelId="{8AE62F29-F199-43B1-8DF7-A32EA6486509}" type="presParOf" srcId="{F710724E-5196-49E8-87C6-3CA68701332D}" destId="{7C960244-6F8F-4446-BD2C-65D6089928A7}" srcOrd="0" destOrd="0" presId="urn:microsoft.com/office/officeart/2005/8/layout/orgChart1"/>
    <dgm:cxn modelId="{0FE860C5-3C91-43BA-9060-525958E0254D}" type="presParOf" srcId="{F710724E-5196-49E8-87C6-3CA68701332D}" destId="{17AB28AF-2AFA-46B7-8B02-23C5CFE78CF9}" srcOrd="1" destOrd="0" presId="urn:microsoft.com/office/officeart/2005/8/layout/orgChart1"/>
    <dgm:cxn modelId="{A5522B20-AE7A-489D-8033-11739934531F}" type="presParOf" srcId="{AC198771-3FA6-4E4B-AB5C-02C924CE3C4C}" destId="{A0090519-5A7D-42A0-9366-F3E8BC801086}" srcOrd="1" destOrd="0" presId="urn:microsoft.com/office/officeart/2005/8/layout/orgChart1"/>
    <dgm:cxn modelId="{740722B1-B435-4EE6-B741-471140995E3C}" type="presParOf" srcId="{AC198771-3FA6-4E4B-AB5C-02C924CE3C4C}" destId="{19440B1B-376D-4E4D-B8F0-DD453A8311FA}" srcOrd="2" destOrd="0" presId="urn:microsoft.com/office/officeart/2005/8/layout/orgChart1"/>
    <dgm:cxn modelId="{EE212388-89E5-48A1-9382-F690457939A1}" type="presParOf" srcId="{836925F4-B816-4AA3-9FA7-2204051CE488}" destId="{4C973A62-3B0B-48CD-8B61-E185782023DD}"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5AEAB56-409E-4D1D-9819-6C00F6BBF60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O"/>
        </a:p>
      </dgm:t>
    </dgm:pt>
    <dgm:pt modelId="{B10699E9-1880-4FC2-991A-839B0FD58636}">
      <dgm:prSet phldrT="[Texto]">
        <dgm:style>
          <a:lnRef idx="3">
            <a:schemeClr val="lt1"/>
          </a:lnRef>
          <a:fillRef idx="1">
            <a:schemeClr val="accent3"/>
          </a:fillRef>
          <a:effectRef idx="1">
            <a:schemeClr val="accent3"/>
          </a:effectRef>
          <a:fontRef idx="minor">
            <a:schemeClr val="lt1"/>
          </a:fontRef>
        </dgm:style>
      </dgm:prSet>
      <dgm:spPr/>
      <dgm:t>
        <a:bodyPr/>
        <a:lstStyle/>
        <a:p>
          <a:pPr algn="ctr"/>
          <a:r>
            <a:rPr lang="es-CO"/>
            <a:t>Biblioteca</a:t>
          </a:r>
        </a:p>
      </dgm:t>
    </dgm:pt>
    <dgm:pt modelId="{F4EFB039-8461-4EF2-B160-065943DA1B24}" type="parTrans" cxnId="{3074DAF9-1CFB-41E4-A59C-1260AFDFE8D5}">
      <dgm:prSet/>
      <dgm:spPr/>
      <dgm:t>
        <a:bodyPr/>
        <a:lstStyle/>
        <a:p>
          <a:pPr algn="ctr"/>
          <a:endParaRPr lang="es-CO"/>
        </a:p>
      </dgm:t>
    </dgm:pt>
    <dgm:pt modelId="{3821A2AF-988A-4027-A9D5-CF85A03E74C3}" type="sibTrans" cxnId="{3074DAF9-1CFB-41E4-A59C-1260AFDFE8D5}">
      <dgm:prSet/>
      <dgm:spPr/>
      <dgm:t>
        <a:bodyPr/>
        <a:lstStyle/>
        <a:p>
          <a:pPr algn="ctr"/>
          <a:endParaRPr lang="es-CO"/>
        </a:p>
      </dgm:t>
    </dgm:pt>
    <dgm:pt modelId="{1D7CB128-FBE8-4EE3-BF20-9554E2C7FC1F}">
      <dgm:prSet phldrT="[Texto]">
        <dgm:style>
          <a:lnRef idx="1">
            <a:schemeClr val="accent3"/>
          </a:lnRef>
          <a:fillRef idx="2">
            <a:schemeClr val="accent3"/>
          </a:fillRef>
          <a:effectRef idx="1">
            <a:schemeClr val="accent3"/>
          </a:effectRef>
          <a:fontRef idx="minor">
            <a:schemeClr val="dk1"/>
          </a:fontRef>
        </dgm:style>
      </dgm:prSet>
      <dgm:spPr/>
      <dgm:t>
        <a:bodyPr/>
        <a:lstStyle/>
        <a:p>
          <a:pPr algn="ctr"/>
          <a:r>
            <a:rPr lang="es-CO"/>
            <a:t>blogs</a:t>
          </a:r>
        </a:p>
      </dgm:t>
    </dgm:pt>
    <dgm:pt modelId="{7E6EFCD2-722B-408D-9182-85A9CEC29642}" type="parTrans" cxnId="{80C603A4-0A60-4807-9008-E7E599E658D0}">
      <dgm:prSet/>
      <dgm:spPr/>
      <dgm:t>
        <a:bodyPr/>
        <a:lstStyle/>
        <a:p>
          <a:pPr algn="ctr"/>
          <a:endParaRPr lang="es-CO"/>
        </a:p>
      </dgm:t>
    </dgm:pt>
    <dgm:pt modelId="{F145D1B1-3F9A-48D2-A638-ACC590B79D86}" type="sibTrans" cxnId="{80C603A4-0A60-4807-9008-E7E599E658D0}">
      <dgm:prSet/>
      <dgm:spPr/>
      <dgm:t>
        <a:bodyPr/>
        <a:lstStyle/>
        <a:p>
          <a:pPr algn="ctr"/>
          <a:endParaRPr lang="es-CO"/>
        </a:p>
      </dgm:t>
    </dgm:pt>
    <dgm:pt modelId="{9CAB283C-4E53-40C4-AD47-7766D963A837}">
      <dgm:prSet phldrT="[Texto]">
        <dgm:style>
          <a:lnRef idx="1">
            <a:schemeClr val="accent3"/>
          </a:lnRef>
          <a:fillRef idx="2">
            <a:schemeClr val="accent3"/>
          </a:fillRef>
          <a:effectRef idx="1">
            <a:schemeClr val="accent3"/>
          </a:effectRef>
          <a:fontRef idx="minor">
            <a:schemeClr val="dk1"/>
          </a:fontRef>
        </dgm:style>
      </dgm:prSet>
      <dgm:spPr/>
      <dgm:t>
        <a:bodyPr/>
        <a:lstStyle/>
        <a:p>
          <a:pPr algn="ctr"/>
          <a:r>
            <a:rPr lang="es-CO"/>
            <a:t>videos</a:t>
          </a:r>
        </a:p>
      </dgm:t>
    </dgm:pt>
    <dgm:pt modelId="{D9549FD6-AB26-49DC-95D3-6714CFF5CCCE}" type="parTrans" cxnId="{5BCF45BC-D6E1-4351-BB7B-AF8EEE8552BD}">
      <dgm:prSet/>
      <dgm:spPr/>
      <dgm:t>
        <a:bodyPr/>
        <a:lstStyle/>
        <a:p>
          <a:pPr algn="ctr"/>
          <a:endParaRPr lang="es-CO"/>
        </a:p>
      </dgm:t>
    </dgm:pt>
    <dgm:pt modelId="{B801D409-12C1-446C-AFAF-C7B1C89CE36F}" type="sibTrans" cxnId="{5BCF45BC-D6E1-4351-BB7B-AF8EEE8552BD}">
      <dgm:prSet/>
      <dgm:spPr/>
      <dgm:t>
        <a:bodyPr/>
        <a:lstStyle/>
        <a:p>
          <a:pPr algn="ctr"/>
          <a:endParaRPr lang="es-CO"/>
        </a:p>
      </dgm:t>
    </dgm:pt>
    <dgm:pt modelId="{34C56DF4-0A49-4079-A3FB-4A718F8E9D76}">
      <dgm:prSet phldrT="[Texto]">
        <dgm:style>
          <a:lnRef idx="1">
            <a:schemeClr val="accent3"/>
          </a:lnRef>
          <a:fillRef idx="2">
            <a:schemeClr val="accent3"/>
          </a:fillRef>
          <a:effectRef idx="1">
            <a:schemeClr val="accent3"/>
          </a:effectRef>
          <a:fontRef idx="minor">
            <a:schemeClr val="dk1"/>
          </a:fontRef>
        </dgm:style>
      </dgm:prSet>
      <dgm:spPr/>
      <dgm:t>
        <a:bodyPr/>
        <a:lstStyle/>
        <a:p>
          <a:pPr algn="ctr"/>
          <a:r>
            <a:rPr lang="es-CO"/>
            <a:t>contenido</a:t>
          </a:r>
        </a:p>
      </dgm:t>
    </dgm:pt>
    <dgm:pt modelId="{E790FD68-7F0D-49E9-A7E2-36546D7D12C0}" type="parTrans" cxnId="{753A66CA-7190-4313-BB50-2D0F5CD968C4}">
      <dgm:prSet/>
      <dgm:spPr/>
      <dgm:t>
        <a:bodyPr/>
        <a:lstStyle/>
        <a:p>
          <a:pPr algn="ctr"/>
          <a:endParaRPr lang="es-CO"/>
        </a:p>
      </dgm:t>
    </dgm:pt>
    <dgm:pt modelId="{E3799634-F2BF-4F7E-8707-22350D399D30}" type="sibTrans" cxnId="{753A66CA-7190-4313-BB50-2D0F5CD968C4}">
      <dgm:prSet/>
      <dgm:spPr/>
      <dgm:t>
        <a:bodyPr/>
        <a:lstStyle/>
        <a:p>
          <a:pPr algn="ctr"/>
          <a:endParaRPr lang="es-CO"/>
        </a:p>
      </dgm:t>
    </dgm:pt>
    <dgm:pt modelId="{9C93168C-1E5B-4272-9C30-3363C5F53159}">
      <dgm:prSet phldrT="[Texto]">
        <dgm:style>
          <a:lnRef idx="1">
            <a:schemeClr val="accent3"/>
          </a:lnRef>
          <a:fillRef idx="2">
            <a:schemeClr val="accent3"/>
          </a:fillRef>
          <a:effectRef idx="1">
            <a:schemeClr val="accent3"/>
          </a:effectRef>
          <a:fontRef idx="minor">
            <a:schemeClr val="dk1"/>
          </a:fontRef>
        </dgm:style>
      </dgm:prSet>
      <dgm:spPr/>
      <dgm:t>
        <a:bodyPr/>
        <a:lstStyle/>
        <a:p>
          <a:pPr algn="ctr"/>
          <a:r>
            <a:rPr lang="es-CO"/>
            <a:t>contenido</a:t>
          </a:r>
        </a:p>
      </dgm:t>
    </dgm:pt>
    <dgm:pt modelId="{1CDE7BC7-6FAF-4D78-A3B5-1E0694360D9B}" type="parTrans" cxnId="{859E433B-E291-41BD-A9C5-4CB6F175AB86}">
      <dgm:prSet/>
      <dgm:spPr/>
      <dgm:t>
        <a:bodyPr/>
        <a:lstStyle/>
        <a:p>
          <a:pPr algn="ctr"/>
          <a:endParaRPr lang="es-CO"/>
        </a:p>
      </dgm:t>
    </dgm:pt>
    <dgm:pt modelId="{801FA625-81C0-4BF2-8995-D4260354B458}" type="sibTrans" cxnId="{859E433B-E291-41BD-A9C5-4CB6F175AB86}">
      <dgm:prSet/>
      <dgm:spPr/>
      <dgm:t>
        <a:bodyPr/>
        <a:lstStyle/>
        <a:p>
          <a:pPr algn="ctr"/>
          <a:endParaRPr lang="es-CO"/>
        </a:p>
      </dgm:t>
    </dgm:pt>
    <dgm:pt modelId="{E3FD7143-95BB-4377-990D-3CE7D578D11E}" type="pres">
      <dgm:prSet presAssocID="{B5AEAB56-409E-4D1D-9819-6C00F6BBF60F}" presName="hierChild1" presStyleCnt="0">
        <dgm:presLayoutVars>
          <dgm:orgChart val="1"/>
          <dgm:chPref val="1"/>
          <dgm:dir/>
          <dgm:animOne val="branch"/>
          <dgm:animLvl val="lvl"/>
          <dgm:resizeHandles/>
        </dgm:presLayoutVars>
      </dgm:prSet>
      <dgm:spPr/>
    </dgm:pt>
    <dgm:pt modelId="{48F68E0D-0B25-4ED0-A105-E4FC43253D69}" type="pres">
      <dgm:prSet presAssocID="{B10699E9-1880-4FC2-991A-839B0FD58636}" presName="hierRoot1" presStyleCnt="0">
        <dgm:presLayoutVars>
          <dgm:hierBranch val="init"/>
        </dgm:presLayoutVars>
      </dgm:prSet>
      <dgm:spPr/>
    </dgm:pt>
    <dgm:pt modelId="{24A850FD-E24F-4954-AC8A-BDCA5DB52CDB}" type="pres">
      <dgm:prSet presAssocID="{B10699E9-1880-4FC2-991A-839B0FD58636}" presName="rootComposite1" presStyleCnt="0"/>
      <dgm:spPr/>
    </dgm:pt>
    <dgm:pt modelId="{F55337B2-14FD-459F-9A1F-666E75E972B4}" type="pres">
      <dgm:prSet presAssocID="{B10699E9-1880-4FC2-991A-839B0FD58636}" presName="rootText1" presStyleLbl="node0" presStyleIdx="0" presStyleCnt="1" custLinFactNeighborY="-2376">
        <dgm:presLayoutVars>
          <dgm:chPref val="3"/>
        </dgm:presLayoutVars>
      </dgm:prSet>
      <dgm:spPr/>
    </dgm:pt>
    <dgm:pt modelId="{8448FCBB-8D5A-4212-94E5-5EC89D84DB14}" type="pres">
      <dgm:prSet presAssocID="{B10699E9-1880-4FC2-991A-839B0FD58636}" presName="rootConnector1" presStyleLbl="node1" presStyleIdx="0" presStyleCnt="0"/>
      <dgm:spPr/>
    </dgm:pt>
    <dgm:pt modelId="{7DEC32F9-8ADF-4F98-A771-4AADC656A484}" type="pres">
      <dgm:prSet presAssocID="{B10699E9-1880-4FC2-991A-839B0FD58636}" presName="hierChild2" presStyleCnt="0"/>
      <dgm:spPr/>
    </dgm:pt>
    <dgm:pt modelId="{A1F69B24-96C7-4305-9A6F-4E44E3F741EF}" type="pres">
      <dgm:prSet presAssocID="{7E6EFCD2-722B-408D-9182-85A9CEC29642}" presName="Name37" presStyleLbl="parChTrans1D2" presStyleIdx="0" presStyleCnt="2"/>
      <dgm:spPr/>
    </dgm:pt>
    <dgm:pt modelId="{8617C3C1-9982-4169-8A7F-CD479929632E}" type="pres">
      <dgm:prSet presAssocID="{1D7CB128-FBE8-4EE3-BF20-9554E2C7FC1F}" presName="hierRoot2" presStyleCnt="0">
        <dgm:presLayoutVars>
          <dgm:hierBranch val="init"/>
        </dgm:presLayoutVars>
      </dgm:prSet>
      <dgm:spPr/>
    </dgm:pt>
    <dgm:pt modelId="{14AFCB98-5BF9-44FA-85B4-DE2B5FD699B9}" type="pres">
      <dgm:prSet presAssocID="{1D7CB128-FBE8-4EE3-BF20-9554E2C7FC1F}" presName="rootComposite" presStyleCnt="0"/>
      <dgm:spPr/>
    </dgm:pt>
    <dgm:pt modelId="{32D2DCDF-5D6A-4730-BE14-2BE269D8B6DF}" type="pres">
      <dgm:prSet presAssocID="{1D7CB128-FBE8-4EE3-BF20-9554E2C7FC1F}" presName="rootText" presStyleLbl="node2" presStyleIdx="0" presStyleCnt="2">
        <dgm:presLayoutVars>
          <dgm:chPref val="3"/>
        </dgm:presLayoutVars>
      </dgm:prSet>
      <dgm:spPr/>
    </dgm:pt>
    <dgm:pt modelId="{15DF0FE0-073B-43EB-A939-4FB74A7C33E9}" type="pres">
      <dgm:prSet presAssocID="{1D7CB128-FBE8-4EE3-BF20-9554E2C7FC1F}" presName="rootConnector" presStyleLbl="node2" presStyleIdx="0" presStyleCnt="2"/>
      <dgm:spPr/>
    </dgm:pt>
    <dgm:pt modelId="{1F11C954-864A-4146-B4AC-31382B16136F}" type="pres">
      <dgm:prSet presAssocID="{1D7CB128-FBE8-4EE3-BF20-9554E2C7FC1F}" presName="hierChild4" presStyleCnt="0"/>
      <dgm:spPr/>
    </dgm:pt>
    <dgm:pt modelId="{A0297D76-AFA0-41BE-A7B4-EFBCA2B3AC91}" type="pres">
      <dgm:prSet presAssocID="{E790FD68-7F0D-49E9-A7E2-36546D7D12C0}" presName="Name37" presStyleLbl="parChTrans1D3" presStyleIdx="0" presStyleCnt="2"/>
      <dgm:spPr/>
    </dgm:pt>
    <dgm:pt modelId="{5939BFD8-6273-4BB0-AEB7-0CCC31E9BA6D}" type="pres">
      <dgm:prSet presAssocID="{34C56DF4-0A49-4079-A3FB-4A718F8E9D76}" presName="hierRoot2" presStyleCnt="0">
        <dgm:presLayoutVars>
          <dgm:hierBranch val="init"/>
        </dgm:presLayoutVars>
      </dgm:prSet>
      <dgm:spPr/>
    </dgm:pt>
    <dgm:pt modelId="{582DB77A-3ADC-4C61-B637-EDD227027D6A}" type="pres">
      <dgm:prSet presAssocID="{34C56DF4-0A49-4079-A3FB-4A718F8E9D76}" presName="rootComposite" presStyleCnt="0"/>
      <dgm:spPr/>
    </dgm:pt>
    <dgm:pt modelId="{E51AE985-24E1-4E92-8825-DE88DB81A5C2}" type="pres">
      <dgm:prSet presAssocID="{34C56DF4-0A49-4079-A3FB-4A718F8E9D76}" presName="rootText" presStyleLbl="node3" presStyleIdx="0" presStyleCnt="2">
        <dgm:presLayoutVars>
          <dgm:chPref val="3"/>
        </dgm:presLayoutVars>
      </dgm:prSet>
      <dgm:spPr/>
    </dgm:pt>
    <dgm:pt modelId="{3308E4A4-DD4D-4B29-A2C4-43EA919A0647}" type="pres">
      <dgm:prSet presAssocID="{34C56DF4-0A49-4079-A3FB-4A718F8E9D76}" presName="rootConnector" presStyleLbl="node3" presStyleIdx="0" presStyleCnt="2"/>
      <dgm:spPr/>
    </dgm:pt>
    <dgm:pt modelId="{A3C34D56-29AC-4D63-A12F-256AE7F2687F}" type="pres">
      <dgm:prSet presAssocID="{34C56DF4-0A49-4079-A3FB-4A718F8E9D76}" presName="hierChild4" presStyleCnt="0"/>
      <dgm:spPr/>
    </dgm:pt>
    <dgm:pt modelId="{F0E8D697-C285-497A-886D-4DCE679DDE53}" type="pres">
      <dgm:prSet presAssocID="{34C56DF4-0A49-4079-A3FB-4A718F8E9D76}" presName="hierChild5" presStyleCnt="0"/>
      <dgm:spPr/>
    </dgm:pt>
    <dgm:pt modelId="{A50D6807-5C47-43DD-B7F5-557FD436E3C6}" type="pres">
      <dgm:prSet presAssocID="{1D7CB128-FBE8-4EE3-BF20-9554E2C7FC1F}" presName="hierChild5" presStyleCnt="0"/>
      <dgm:spPr/>
    </dgm:pt>
    <dgm:pt modelId="{793AB40C-42F7-46AC-83B0-0097A31E8A02}" type="pres">
      <dgm:prSet presAssocID="{D9549FD6-AB26-49DC-95D3-6714CFF5CCCE}" presName="Name37" presStyleLbl="parChTrans1D2" presStyleIdx="1" presStyleCnt="2"/>
      <dgm:spPr/>
    </dgm:pt>
    <dgm:pt modelId="{55A2CF8A-0C37-4B39-BB47-3A5F69116C23}" type="pres">
      <dgm:prSet presAssocID="{9CAB283C-4E53-40C4-AD47-7766D963A837}" presName="hierRoot2" presStyleCnt="0">
        <dgm:presLayoutVars>
          <dgm:hierBranch val="init"/>
        </dgm:presLayoutVars>
      </dgm:prSet>
      <dgm:spPr/>
    </dgm:pt>
    <dgm:pt modelId="{332AC6A1-C924-434B-8775-8C23D612FFB3}" type="pres">
      <dgm:prSet presAssocID="{9CAB283C-4E53-40C4-AD47-7766D963A837}" presName="rootComposite" presStyleCnt="0"/>
      <dgm:spPr/>
    </dgm:pt>
    <dgm:pt modelId="{A7AC9139-BB30-4CCB-8231-9763ECDD3DF7}" type="pres">
      <dgm:prSet presAssocID="{9CAB283C-4E53-40C4-AD47-7766D963A837}" presName="rootText" presStyleLbl="node2" presStyleIdx="1" presStyleCnt="2">
        <dgm:presLayoutVars>
          <dgm:chPref val="3"/>
        </dgm:presLayoutVars>
      </dgm:prSet>
      <dgm:spPr/>
    </dgm:pt>
    <dgm:pt modelId="{CA8A95ED-0A4F-488F-892D-F00616365E19}" type="pres">
      <dgm:prSet presAssocID="{9CAB283C-4E53-40C4-AD47-7766D963A837}" presName="rootConnector" presStyleLbl="node2" presStyleIdx="1" presStyleCnt="2"/>
      <dgm:spPr/>
    </dgm:pt>
    <dgm:pt modelId="{6AC797F6-4DC1-427E-8D9C-9BC43D85AE57}" type="pres">
      <dgm:prSet presAssocID="{9CAB283C-4E53-40C4-AD47-7766D963A837}" presName="hierChild4" presStyleCnt="0"/>
      <dgm:spPr/>
    </dgm:pt>
    <dgm:pt modelId="{1066AC2C-A032-498C-8A15-32CF9D6EFB10}" type="pres">
      <dgm:prSet presAssocID="{1CDE7BC7-6FAF-4D78-A3B5-1E0694360D9B}" presName="Name37" presStyleLbl="parChTrans1D3" presStyleIdx="1" presStyleCnt="2"/>
      <dgm:spPr/>
    </dgm:pt>
    <dgm:pt modelId="{47BC4D29-5670-4636-AFFD-32A5FCC4499F}" type="pres">
      <dgm:prSet presAssocID="{9C93168C-1E5B-4272-9C30-3363C5F53159}" presName="hierRoot2" presStyleCnt="0">
        <dgm:presLayoutVars>
          <dgm:hierBranch val="init"/>
        </dgm:presLayoutVars>
      </dgm:prSet>
      <dgm:spPr/>
    </dgm:pt>
    <dgm:pt modelId="{4CC2F18D-415A-4E17-8FDE-78D5A13C9D70}" type="pres">
      <dgm:prSet presAssocID="{9C93168C-1E5B-4272-9C30-3363C5F53159}" presName="rootComposite" presStyleCnt="0"/>
      <dgm:spPr/>
    </dgm:pt>
    <dgm:pt modelId="{0744007E-27F1-4797-A338-4DD18FFDDDD4}" type="pres">
      <dgm:prSet presAssocID="{9C93168C-1E5B-4272-9C30-3363C5F53159}" presName="rootText" presStyleLbl="node3" presStyleIdx="1" presStyleCnt="2">
        <dgm:presLayoutVars>
          <dgm:chPref val="3"/>
        </dgm:presLayoutVars>
      </dgm:prSet>
      <dgm:spPr/>
    </dgm:pt>
    <dgm:pt modelId="{B4FC0820-562E-435A-8D32-EA006D30ECCE}" type="pres">
      <dgm:prSet presAssocID="{9C93168C-1E5B-4272-9C30-3363C5F53159}" presName="rootConnector" presStyleLbl="node3" presStyleIdx="1" presStyleCnt="2"/>
      <dgm:spPr/>
    </dgm:pt>
    <dgm:pt modelId="{5EB2867D-C259-4205-8E59-C9C19EB7CD24}" type="pres">
      <dgm:prSet presAssocID="{9C93168C-1E5B-4272-9C30-3363C5F53159}" presName="hierChild4" presStyleCnt="0"/>
      <dgm:spPr/>
    </dgm:pt>
    <dgm:pt modelId="{FCF2F505-934E-42E1-81BB-0D3D821F24DD}" type="pres">
      <dgm:prSet presAssocID="{9C93168C-1E5B-4272-9C30-3363C5F53159}" presName="hierChild5" presStyleCnt="0"/>
      <dgm:spPr/>
    </dgm:pt>
    <dgm:pt modelId="{AC431F62-8926-4F2F-9B4A-DCEEC190786D}" type="pres">
      <dgm:prSet presAssocID="{9CAB283C-4E53-40C4-AD47-7766D963A837}" presName="hierChild5" presStyleCnt="0"/>
      <dgm:spPr/>
    </dgm:pt>
    <dgm:pt modelId="{3136EA78-990B-4D2D-A041-69C65CE8CFB5}" type="pres">
      <dgm:prSet presAssocID="{B10699E9-1880-4FC2-991A-839B0FD58636}" presName="hierChild3" presStyleCnt="0"/>
      <dgm:spPr/>
    </dgm:pt>
  </dgm:ptLst>
  <dgm:cxnLst>
    <dgm:cxn modelId="{F70A3013-8DC6-468F-BABA-69AE47F9D55D}" type="presOf" srcId="{9CAB283C-4E53-40C4-AD47-7766D963A837}" destId="{CA8A95ED-0A4F-488F-892D-F00616365E19}" srcOrd="1" destOrd="0" presId="urn:microsoft.com/office/officeart/2005/8/layout/orgChart1"/>
    <dgm:cxn modelId="{58EB791F-EA9F-42CC-80A2-255958743177}" type="presOf" srcId="{E790FD68-7F0D-49E9-A7E2-36546D7D12C0}" destId="{A0297D76-AFA0-41BE-A7B4-EFBCA2B3AC91}" srcOrd="0" destOrd="0" presId="urn:microsoft.com/office/officeart/2005/8/layout/orgChart1"/>
    <dgm:cxn modelId="{5F97D426-99DA-482D-928C-8A53D255AC6C}" type="presOf" srcId="{34C56DF4-0A49-4079-A3FB-4A718F8E9D76}" destId="{3308E4A4-DD4D-4B29-A2C4-43EA919A0647}" srcOrd="1" destOrd="0" presId="urn:microsoft.com/office/officeart/2005/8/layout/orgChart1"/>
    <dgm:cxn modelId="{ED4EFF29-FAC8-409E-9491-CAB29E44B3D2}" type="presOf" srcId="{B5AEAB56-409E-4D1D-9819-6C00F6BBF60F}" destId="{E3FD7143-95BB-4377-990D-3CE7D578D11E}" srcOrd="0" destOrd="0" presId="urn:microsoft.com/office/officeart/2005/8/layout/orgChart1"/>
    <dgm:cxn modelId="{CF6C8330-27E9-4D2F-856A-445FC603C3EA}" type="presOf" srcId="{1D7CB128-FBE8-4EE3-BF20-9554E2C7FC1F}" destId="{32D2DCDF-5D6A-4730-BE14-2BE269D8B6DF}" srcOrd="0" destOrd="0" presId="urn:microsoft.com/office/officeart/2005/8/layout/orgChart1"/>
    <dgm:cxn modelId="{859E433B-E291-41BD-A9C5-4CB6F175AB86}" srcId="{9CAB283C-4E53-40C4-AD47-7766D963A837}" destId="{9C93168C-1E5B-4272-9C30-3363C5F53159}" srcOrd="0" destOrd="0" parTransId="{1CDE7BC7-6FAF-4D78-A3B5-1E0694360D9B}" sibTransId="{801FA625-81C0-4BF2-8995-D4260354B458}"/>
    <dgm:cxn modelId="{F8C57D40-BF03-4AD3-865A-A2B8E95C775A}" type="presOf" srcId="{7E6EFCD2-722B-408D-9182-85A9CEC29642}" destId="{A1F69B24-96C7-4305-9A6F-4E44E3F741EF}" srcOrd="0" destOrd="0" presId="urn:microsoft.com/office/officeart/2005/8/layout/orgChart1"/>
    <dgm:cxn modelId="{1AFC4E60-B799-4DFB-A5C3-04BA1E06BAD4}" type="presOf" srcId="{9CAB283C-4E53-40C4-AD47-7766D963A837}" destId="{A7AC9139-BB30-4CCB-8231-9763ECDD3DF7}" srcOrd="0" destOrd="0" presId="urn:microsoft.com/office/officeart/2005/8/layout/orgChart1"/>
    <dgm:cxn modelId="{BAD80352-F7EB-4F35-99EC-B80860EF4EBF}" type="presOf" srcId="{D9549FD6-AB26-49DC-95D3-6714CFF5CCCE}" destId="{793AB40C-42F7-46AC-83B0-0097A31E8A02}" srcOrd="0" destOrd="0" presId="urn:microsoft.com/office/officeart/2005/8/layout/orgChart1"/>
    <dgm:cxn modelId="{9594E37E-1430-43FD-83D3-E445D791ECBE}" type="presOf" srcId="{9C93168C-1E5B-4272-9C30-3363C5F53159}" destId="{0744007E-27F1-4797-A338-4DD18FFDDDD4}" srcOrd="0" destOrd="0" presId="urn:microsoft.com/office/officeart/2005/8/layout/orgChart1"/>
    <dgm:cxn modelId="{33DDE691-F1F4-4215-846B-61A1531ADE24}" type="presOf" srcId="{1CDE7BC7-6FAF-4D78-A3B5-1E0694360D9B}" destId="{1066AC2C-A032-498C-8A15-32CF9D6EFB10}" srcOrd="0" destOrd="0" presId="urn:microsoft.com/office/officeart/2005/8/layout/orgChart1"/>
    <dgm:cxn modelId="{46790A9E-8AD0-4F3A-89C6-D89538CE716F}" type="presOf" srcId="{B10699E9-1880-4FC2-991A-839B0FD58636}" destId="{F55337B2-14FD-459F-9A1F-666E75E972B4}" srcOrd="0" destOrd="0" presId="urn:microsoft.com/office/officeart/2005/8/layout/orgChart1"/>
    <dgm:cxn modelId="{80C603A4-0A60-4807-9008-E7E599E658D0}" srcId="{B10699E9-1880-4FC2-991A-839B0FD58636}" destId="{1D7CB128-FBE8-4EE3-BF20-9554E2C7FC1F}" srcOrd="0" destOrd="0" parTransId="{7E6EFCD2-722B-408D-9182-85A9CEC29642}" sibTransId="{F145D1B1-3F9A-48D2-A638-ACC590B79D86}"/>
    <dgm:cxn modelId="{34A2DBB1-FCF8-4BF6-9945-E48094469EA3}" type="presOf" srcId="{34C56DF4-0A49-4079-A3FB-4A718F8E9D76}" destId="{E51AE985-24E1-4E92-8825-DE88DB81A5C2}" srcOrd="0" destOrd="0" presId="urn:microsoft.com/office/officeart/2005/8/layout/orgChart1"/>
    <dgm:cxn modelId="{5BCF45BC-D6E1-4351-BB7B-AF8EEE8552BD}" srcId="{B10699E9-1880-4FC2-991A-839B0FD58636}" destId="{9CAB283C-4E53-40C4-AD47-7766D963A837}" srcOrd="1" destOrd="0" parTransId="{D9549FD6-AB26-49DC-95D3-6714CFF5CCCE}" sibTransId="{B801D409-12C1-446C-AFAF-C7B1C89CE36F}"/>
    <dgm:cxn modelId="{753A66CA-7190-4313-BB50-2D0F5CD968C4}" srcId="{1D7CB128-FBE8-4EE3-BF20-9554E2C7FC1F}" destId="{34C56DF4-0A49-4079-A3FB-4A718F8E9D76}" srcOrd="0" destOrd="0" parTransId="{E790FD68-7F0D-49E9-A7E2-36546D7D12C0}" sibTransId="{E3799634-F2BF-4F7E-8707-22350D399D30}"/>
    <dgm:cxn modelId="{541E8BE2-BE6E-4D95-9429-ED7479281CA2}" type="presOf" srcId="{9C93168C-1E5B-4272-9C30-3363C5F53159}" destId="{B4FC0820-562E-435A-8D32-EA006D30ECCE}" srcOrd="1" destOrd="0" presId="urn:microsoft.com/office/officeart/2005/8/layout/orgChart1"/>
    <dgm:cxn modelId="{702E45EB-DBA7-41C9-81DE-A384879565C5}" type="presOf" srcId="{1D7CB128-FBE8-4EE3-BF20-9554E2C7FC1F}" destId="{15DF0FE0-073B-43EB-A939-4FB74A7C33E9}" srcOrd="1" destOrd="0" presId="urn:microsoft.com/office/officeart/2005/8/layout/orgChart1"/>
    <dgm:cxn modelId="{3074DAF9-1CFB-41E4-A59C-1260AFDFE8D5}" srcId="{B5AEAB56-409E-4D1D-9819-6C00F6BBF60F}" destId="{B10699E9-1880-4FC2-991A-839B0FD58636}" srcOrd="0" destOrd="0" parTransId="{F4EFB039-8461-4EF2-B160-065943DA1B24}" sibTransId="{3821A2AF-988A-4027-A9D5-CF85A03E74C3}"/>
    <dgm:cxn modelId="{73AEBBFB-C054-4D78-933C-294B933C51CC}" type="presOf" srcId="{B10699E9-1880-4FC2-991A-839B0FD58636}" destId="{8448FCBB-8D5A-4212-94E5-5EC89D84DB14}" srcOrd="1" destOrd="0" presId="urn:microsoft.com/office/officeart/2005/8/layout/orgChart1"/>
    <dgm:cxn modelId="{85AD68C7-E6BA-485A-8170-5A52025DCABE}" type="presParOf" srcId="{E3FD7143-95BB-4377-990D-3CE7D578D11E}" destId="{48F68E0D-0B25-4ED0-A105-E4FC43253D69}" srcOrd="0" destOrd="0" presId="urn:microsoft.com/office/officeart/2005/8/layout/orgChart1"/>
    <dgm:cxn modelId="{A669CACB-A612-4567-B9A7-7991340EE4C5}" type="presParOf" srcId="{48F68E0D-0B25-4ED0-A105-E4FC43253D69}" destId="{24A850FD-E24F-4954-AC8A-BDCA5DB52CDB}" srcOrd="0" destOrd="0" presId="urn:microsoft.com/office/officeart/2005/8/layout/orgChart1"/>
    <dgm:cxn modelId="{9CD8658E-159D-4FCC-84E3-D3C249C66C68}" type="presParOf" srcId="{24A850FD-E24F-4954-AC8A-BDCA5DB52CDB}" destId="{F55337B2-14FD-459F-9A1F-666E75E972B4}" srcOrd="0" destOrd="0" presId="urn:microsoft.com/office/officeart/2005/8/layout/orgChart1"/>
    <dgm:cxn modelId="{F7AA9A04-5D28-484A-BB72-E15637532D8C}" type="presParOf" srcId="{24A850FD-E24F-4954-AC8A-BDCA5DB52CDB}" destId="{8448FCBB-8D5A-4212-94E5-5EC89D84DB14}" srcOrd="1" destOrd="0" presId="urn:microsoft.com/office/officeart/2005/8/layout/orgChart1"/>
    <dgm:cxn modelId="{87A4AE1A-AF27-48D4-9DA0-7E3E6CC8F89D}" type="presParOf" srcId="{48F68E0D-0B25-4ED0-A105-E4FC43253D69}" destId="{7DEC32F9-8ADF-4F98-A771-4AADC656A484}" srcOrd="1" destOrd="0" presId="urn:microsoft.com/office/officeart/2005/8/layout/orgChart1"/>
    <dgm:cxn modelId="{5A61107F-6F81-4137-A7BB-BDF1BBB1915F}" type="presParOf" srcId="{7DEC32F9-8ADF-4F98-A771-4AADC656A484}" destId="{A1F69B24-96C7-4305-9A6F-4E44E3F741EF}" srcOrd="0" destOrd="0" presId="urn:microsoft.com/office/officeart/2005/8/layout/orgChart1"/>
    <dgm:cxn modelId="{2839CF78-1B5D-4FD7-90E5-7389DF83928F}" type="presParOf" srcId="{7DEC32F9-8ADF-4F98-A771-4AADC656A484}" destId="{8617C3C1-9982-4169-8A7F-CD479929632E}" srcOrd="1" destOrd="0" presId="urn:microsoft.com/office/officeart/2005/8/layout/orgChart1"/>
    <dgm:cxn modelId="{9F9099CF-3E28-4CE6-BF4E-90C48E03631E}" type="presParOf" srcId="{8617C3C1-9982-4169-8A7F-CD479929632E}" destId="{14AFCB98-5BF9-44FA-85B4-DE2B5FD699B9}" srcOrd="0" destOrd="0" presId="urn:microsoft.com/office/officeart/2005/8/layout/orgChart1"/>
    <dgm:cxn modelId="{0217B050-40E9-4D2D-89AF-1556F2EAFBF9}" type="presParOf" srcId="{14AFCB98-5BF9-44FA-85B4-DE2B5FD699B9}" destId="{32D2DCDF-5D6A-4730-BE14-2BE269D8B6DF}" srcOrd="0" destOrd="0" presId="urn:microsoft.com/office/officeart/2005/8/layout/orgChart1"/>
    <dgm:cxn modelId="{81ACA521-4BD5-451F-A94C-6B5AC4C686E1}" type="presParOf" srcId="{14AFCB98-5BF9-44FA-85B4-DE2B5FD699B9}" destId="{15DF0FE0-073B-43EB-A939-4FB74A7C33E9}" srcOrd="1" destOrd="0" presId="urn:microsoft.com/office/officeart/2005/8/layout/orgChart1"/>
    <dgm:cxn modelId="{3E1E23F0-328F-48AE-B94A-B5F2AB1B0B0A}" type="presParOf" srcId="{8617C3C1-9982-4169-8A7F-CD479929632E}" destId="{1F11C954-864A-4146-B4AC-31382B16136F}" srcOrd="1" destOrd="0" presId="urn:microsoft.com/office/officeart/2005/8/layout/orgChart1"/>
    <dgm:cxn modelId="{CCB3A85A-1F54-44BA-9B55-9073058988CF}" type="presParOf" srcId="{1F11C954-864A-4146-B4AC-31382B16136F}" destId="{A0297D76-AFA0-41BE-A7B4-EFBCA2B3AC91}" srcOrd="0" destOrd="0" presId="urn:microsoft.com/office/officeart/2005/8/layout/orgChart1"/>
    <dgm:cxn modelId="{37D30AFB-3FD2-4E5B-BADB-F2F8617674B6}" type="presParOf" srcId="{1F11C954-864A-4146-B4AC-31382B16136F}" destId="{5939BFD8-6273-4BB0-AEB7-0CCC31E9BA6D}" srcOrd="1" destOrd="0" presId="urn:microsoft.com/office/officeart/2005/8/layout/orgChart1"/>
    <dgm:cxn modelId="{998ECF8C-5D7B-4BF1-BAE1-27E6ADDB70B8}" type="presParOf" srcId="{5939BFD8-6273-4BB0-AEB7-0CCC31E9BA6D}" destId="{582DB77A-3ADC-4C61-B637-EDD227027D6A}" srcOrd="0" destOrd="0" presId="urn:microsoft.com/office/officeart/2005/8/layout/orgChart1"/>
    <dgm:cxn modelId="{E5D17DE1-5F63-4411-A111-76F96902E248}" type="presParOf" srcId="{582DB77A-3ADC-4C61-B637-EDD227027D6A}" destId="{E51AE985-24E1-4E92-8825-DE88DB81A5C2}" srcOrd="0" destOrd="0" presId="urn:microsoft.com/office/officeart/2005/8/layout/orgChart1"/>
    <dgm:cxn modelId="{4C34E022-4045-481C-AA1D-666437253705}" type="presParOf" srcId="{582DB77A-3ADC-4C61-B637-EDD227027D6A}" destId="{3308E4A4-DD4D-4B29-A2C4-43EA919A0647}" srcOrd="1" destOrd="0" presId="urn:microsoft.com/office/officeart/2005/8/layout/orgChart1"/>
    <dgm:cxn modelId="{B1BDDD4E-44BD-4930-B0A6-FC80AB3BCDCB}" type="presParOf" srcId="{5939BFD8-6273-4BB0-AEB7-0CCC31E9BA6D}" destId="{A3C34D56-29AC-4D63-A12F-256AE7F2687F}" srcOrd="1" destOrd="0" presId="urn:microsoft.com/office/officeart/2005/8/layout/orgChart1"/>
    <dgm:cxn modelId="{22E0B4EB-9074-4E50-99CF-EAD64EC3C65A}" type="presParOf" srcId="{5939BFD8-6273-4BB0-AEB7-0CCC31E9BA6D}" destId="{F0E8D697-C285-497A-886D-4DCE679DDE53}" srcOrd="2" destOrd="0" presId="urn:microsoft.com/office/officeart/2005/8/layout/orgChart1"/>
    <dgm:cxn modelId="{CE1BD9CF-5168-4CA9-8E85-48FA15295ADC}" type="presParOf" srcId="{8617C3C1-9982-4169-8A7F-CD479929632E}" destId="{A50D6807-5C47-43DD-B7F5-557FD436E3C6}" srcOrd="2" destOrd="0" presId="urn:microsoft.com/office/officeart/2005/8/layout/orgChart1"/>
    <dgm:cxn modelId="{0BA11CF8-E51E-4437-9777-A369E7CC3C76}" type="presParOf" srcId="{7DEC32F9-8ADF-4F98-A771-4AADC656A484}" destId="{793AB40C-42F7-46AC-83B0-0097A31E8A02}" srcOrd="2" destOrd="0" presId="urn:microsoft.com/office/officeart/2005/8/layout/orgChart1"/>
    <dgm:cxn modelId="{17DBFF7C-4D26-40CD-A723-6A7F627841B3}" type="presParOf" srcId="{7DEC32F9-8ADF-4F98-A771-4AADC656A484}" destId="{55A2CF8A-0C37-4B39-BB47-3A5F69116C23}" srcOrd="3" destOrd="0" presId="urn:microsoft.com/office/officeart/2005/8/layout/orgChart1"/>
    <dgm:cxn modelId="{D308CC80-03AC-4F1F-A75F-F2B9EE4EF09D}" type="presParOf" srcId="{55A2CF8A-0C37-4B39-BB47-3A5F69116C23}" destId="{332AC6A1-C924-434B-8775-8C23D612FFB3}" srcOrd="0" destOrd="0" presId="urn:microsoft.com/office/officeart/2005/8/layout/orgChart1"/>
    <dgm:cxn modelId="{86C6DC3B-D83E-416D-9D50-E53472ACD088}" type="presParOf" srcId="{332AC6A1-C924-434B-8775-8C23D612FFB3}" destId="{A7AC9139-BB30-4CCB-8231-9763ECDD3DF7}" srcOrd="0" destOrd="0" presId="urn:microsoft.com/office/officeart/2005/8/layout/orgChart1"/>
    <dgm:cxn modelId="{AC4F8859-C766-4670-BB0A-601FF3F7D030}" type="presParOf" srcId="{332AC6A1-C924-434B-8775-8C23D612FFB3}" destId="{CA8A95ED-0A4F-488F-892D-F00616365E19}" srcOrd="1" destOrd="0" presId="urn:microsoft.com/office/officeart/2005/8/layout/orgChart1"/>
    <dgm:cxn modelId="{A4CF1CF1-EE28-4F9A-A7A6-CD449075212E}" type="presParOf" srcId="{55A2CF8A-0C37-4B39-BB47-3A5F69116C23}" destId="{6AC797F6-4DC1-427E-8D9C-9BC43D85AE57}" srcOrd="1" destOrd="0" presId="urn:microsoft.com/office/officeart/2005/8/layout/orgChart1"/>
    <dgm:cxn modelId="{18EA5550-9DA9-4814-B536-7450A5513437}" type="presParOf" srcId="{6AC797F6-4DC1-427E-8D9C-9BC43D85AE57}" destId="{1066AC2C-A032-498C-8A15-32CF9D6EFB10}" srcOrd="0" destOrd="0" presId="urn:microsoft.com/office/officeart/2005/8/layout/orgChart1"/>
    <dgm:cxn modelId="{F87B559C-B8A7-422A-AEF5-8B749A2D3804}" type="presParOf" srcId="{6AC797F6-4DC1-427E-8D9C-9BC43D85AE57}" destId="{47BC4D29-5670-4636-AFFD-32A5FCC4499F}" srcOrd="1" destOrd="0" presId="urn:microsoft.com/office/officeart/2005/8/layout/orgChart1"/>
    <dgm:cxn modelId="{E1CAF10B-6C93-44A1-8122-67AE0A4B819A}" type="presParOf" srcId="{47BC4D29-5670-4636-AFFD-32A5FCC4499F}" destId="{4CC2F18D-415A-4E17-8FDE-78D5A13C9D70}" srcOrd="0" destOrd="0" presId="urn:microsoft.com/office/officeart/2005/8/layout/orgChart1"/>
    <dgm:cxn modelId="{D3E830C1-CE5B-47AD-93B7-959819BF71BF}" type="presParOf" srcId="{4CC2F18D-415A-4E17-8FDE-78D5A13C9D70}" destId="{0744007E-27F1-4797-A338-4DD18FFDDDD4}" srcOrd="0" destOrd="0" presId="urn:microsoft.com/office/officeart/2005/8/layout/orgChart1"/>
    <dgm:cxn modelId="{A2DCFB5D-0D4F-4D16-A0B4-31B5E80DF541}" type="presParOf" srcId="{4CC2F18D-415A-4E17-8FDE-78D5A13C9D70}" destId="{B4FC0820-562E-435A-8D32-EA006D30ECCE}" srcOrd="1" destOrd="0" presId="urn:microsoft.com/office/officeart/2005/8/layout/orgChart1"/>
    <dgm:cxn modelId="{637165D4-6FDB-4B9B-A80A-69B350976E78}" type="presParOf" srcId="{47BC4D29-5670-4636-AFFD-32A5FCC4499F}" destId="{5EB2867D-C259-4205-8E59-C9C19EB7CD24}" srcOrd="1" destOrd="0" presId="urn:microsoft.com/office/officeart/2005/8/layout/orgChart1"/>
    <dgm:cxn modelId="{283634AF-61C3-477B-A513-D88B9E5F2B7D}" type="presParOf" srcId="{47BC4D29-5670-4636-AFFD-32A5FCC4499F}" destId="{FCF2F505-934E-42E1-81BB-0D3D821F24DD}" srcOrd="2" destOrd="0" presId="urn:microsoft.com/office/officeart/2005/8/layout/orgChart1"/>
    <dgm:cxn modelId="{EA696324-FF93-45AE-89BF-13AAA9C4DBC4}" type="presParOf" srcId="{55A2CF8A-0C37-4B39-BB47-3A5F69116C23}" destId="{AC431F62-8926-4F2F-9B4A-DCEEC190786D}" srcOrd="2" destOrd="0" presId="urn:microsoft.com/office/officeart/2005/8/layout/orgChart1"/>
    <dgm:cxn modelId="{16D71F5C-E490-48CC-A317-F934A67C20C5}" type="presParOf" srcId="{48F68E0D-0B25-4ED0-A105-E4FC43253D69}" destId="{3136EA78-990B-4D2D-A041-69C65CE8CFB5}"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C36DBC1-9C07-42CB-A4D2-32212249D72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O"/>
        </a:p>
      </dgm:t>
    </dgm:pt>
    <dgm:pt modelId="{F07E33E8-9A6C-40CF-87D8-9DD7B6A738F9}">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mision</a:t>
          </a:r>
        </a:p>
      </dgm:t>
    </dgm:pt>
    <dgm:pt modelId="{C0670B00-391E-4323-A4BB-B701BA5CADA3}" type="parTrans" cxnId="{718CB15A-5924-4781-AACE-A9AD52BE577B}">
      <dgm:prSet/>
      <dgm:spPr/>
      <dgm:t>
        <a:bodyPr/>
        <a:lstStyle/>
        <a:p>
          <a:endParaRPr lang="es-CO"/>
        </a:p>
      </dgm:t>
    </dgm:pt>
    <dgm:pt modelId="{66639892-8B01-4B15-B74B-55E7132F4B5F}" type="sibTrans" cxnId="{718CB15A-5924-4781-AACE-A9AD52BE577B}">
      <dgm:prSet/>
      <dgm:spPr/>
      <dgm:t>
        <a:bodyPr/>
        <a:lstStyle/>
        <a:p>
          <a:endParaRPr lang="es-CO"/>
        </a:p>
      </dgm:t>
    </dgm:pt>
    <dgm:pt modelId="{AB51C80A-777F-4779-B1B7-745D9905A42F}">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vision</a:t>
          </a:r>
        </a:p>
      </dgm:t>
    </dgm:pt>
    <dgm:pt modelId="{0AC6600D-A025-46F3-B8CF-34B71F0C3DA9}" type="parTrans" cxnId="{86F3EDCB-4B0B-47A5-AECB-0C13005DA96B}">
      <dgm:prSet/>
      <dgm:spPr/>
      <dgm:t>
        <a:bodyPr/>
        <a:lstStyle/>
        <a:p>
          <a:endParaRPr lang="es-CO"/>
        </a:p>
      </dgm:t>
    </dgm:pt>
    <dgm:pt modelId="{441B0CD9-E846-430F-80F3-F2865B9D1A42}" type="sibTrans" cxnId="{86F3EDCB-4B0B-47A5-AECB-0C13005DA96B}">
      <dgm:prSet/>
      <dgm:spPr/>
      <dgm:t>
        <a:bodyPr/>
        <a:lstStyle/>
        <a:p>
          <a:endParaRPr lang="es-CO"/>
        </a:p>
      </dgm:t>
    </dgm:pt>
    <dgm:pt modelId="{5264FB48-CF7F-49DC-9CD8-9254B978E133}">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manual</a:t>
          </a:r>
        </a:p>
      </dgm:t>
    </dgm:pt>
    <dgm:pt modelId="{3CFD983C-F89A-4B3C-B0D2-61A31404E235}" type="parTrans" cxnId="{E5D84663-E630-4056-A90C-F5BCE80D950B}">
      <dgm:prSet/>
      <dgm:spPr/>
      <dgm:t>
        <a:bodyPr/>
        <a:lstStyle/>
        <a:p>
          <a:endParaRPr lang="es-CO"/>
        </a:p>
      </dgm:t>
    </dgm:pt>
    <dgm:pt modelId="{FD277543-7FB5-429E-B9FF-96C5A519E4C3}" type="sibTrans" cxnId="{E5D84663-E630-4056-A90C-F5BCE80D950B}">
      <dgm:prSet/>
      <dgm:spPr/>
      <dgm:t>
        <a:bodyPr/>
        <a:lstStyle/>
        <a:p>
          <a:endParaRPr lang="es-CO"/>
        </a:p>
      </dgm:t>
    </dgm:pt>
    <dgm:pt modelId="{E69AC5CE-C07C-4964-A130-A70FBFC2B9A8}">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CO"/>
            <a:t>mi I.E</a:t>
          </a:r>
        </a:p>
      </dgm:t>
    </dgm:pt>
    <dgm:pt modelId="{EEAECC44-3BFE-48DB-89AC-442CBFB6BC53}" type="parTrans" cxnId="{F4C83EDE-4765-40D0-9A1B-F11D76D80FBF}">
      <dgm:prSet/>
      <dgm:spPr/>
      <dgm:t>
        <a:bodyPr/>
        <a:lstStyle/>
        <a:p>
          <a:endParaRPr lang="es-CO"/>
        </a:p>
      </dgm:t>
    </dgm:pt>
    <dgm:pt modelId="{14A2D441-71BD-43B9-B6B4-2D1B8AADDDD0}" type="sibTrans" cxnId="{F4C83EDE-4765-40D0-9A1B-F11D76D80FBF}">
      <dgm:prSet/>
      <dgm:spPr/>
      <dgm:t>
        <a:bodyPr/>
        <a:lstStyle/>
        <a:p>
          <a:endParaRPr lang="es-CO"/>
        </a:p>
      </dgm:t>
    </dgm:pt>
    <dgm:pt modelId="{78426493-4F3E-4CB8-BE98-27CDD26FD8F7}">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fotos</a:t>
          </a:r>
        </a:p>
      </dgm:t>
    </dgm:pt>
    <dgm:pt modelId="{F8A23AB8-A3AE-45A1-9774-AA5345459129}" type="parTrans" cxnId="{2871D971-A54F-4B98-AD1D-B899F454E366}">
      <dgm:prSet/>
      <dgm:spPr/>
      <dgm:t>
        <a:bodyPr/>
        <a:lstStyle/>
        <a:p>
          <a:endParaRPr lang="es-CO"/>
        </a:p>
      </dgm:t>
    </dgm:pt>
    <dgm:pt modelId="{4CA1A527-1C13-477C-979E-326970C685B9}" type="sibTrans" cxnId="{2871D971-A54F-4B98-AD1D-B899F454E366}">
      <dgm:prSet/>
      <dgm:spPr/>
      <dgm:t>
        <a:bodyPr/>
        <a:lstStyle/>
        <a:p>
          <a:endParaRPr lang="es-CO"/>
        </a:p>
      </dgm:t>
    </dgm:pt>
    <dgm:pt modelId="{A91A8D67-D108-4708-86DE-64D935887A3A}">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videos</a:t>
          </a:r>
        </a:p>
      </dgm:t>
    </dgm:pt>
    <dgm:pt modelId="{25563B7E-5E49-4737-9CCB-BBF65CC24FBC}" type="parTrans" cxnId="{12DCEB65-F6A8-4F1F-A668-48F24CEAA855}">
      <dgm:prSet/>
      <dgm:spPr/>
      <dgm:t>
        <a:bodyPr/>
        <a:lstStyle/>
        <a:p>
          <a:endParaRPr lang="es-CO"/>
        </a:p>
      </dgm:t>
    </dgm:pt>
    <dgm:pt modelId="{25FA953D-7F5A-492E-A118-66C59643FE9F}" type="sibTrans" cxnId="{12DCEB65-F6A8-4F1F-A668-48F24CEAA855}">
      <dgm:prSet/>
      <dgm:spPr/>
      <dgm:t>
        <a:bodyPr/>
        <a:lstStyle/>
        <a:p>
          <a:endParaRPr lang="es-CO"/>
        </a:p>
      </dgm:t>
    </dgm:pt>
    <dgm:pt modelId="{0EF10983-0D98-4575-AE2B-28C50790F63B}">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mision de la instituicion</a:t>
          </a:r>
        </a:p>
      </dgm:t>
    </dgm:pt>
    <dgm:pt modelId="{41ABC277-4AB8-4AEF-8A86-2995512D9001}" type="parTrans" cxnId="{AA32475B-91BC-4C2E-9AFC-4389AAFE0D66}">
      <dgm:prSet/>
      <dgm:spPr/>
      <dgm:t>
        <a:bodyPr/>
        <a:lstStyle/>
        <a:p>
          <a:endParaRPr lang="es-CO"/>
        </a:p>
      </dgm:t>
    </dgm:pt>
    <dgm:pt modelId="{06463782-CA25-4565-B68C-521AF79E2C49}" type="sibTrans" cxnId="{AA32475B-91BC-4C2E-9AFC-4389AAFE0D66}">
      <dgm:prSet/>
      <dgm:spPr/>
      <dgm:t>
        <a:bodyPr/>
        <a:lstStyle/>
        <a:p>
          <a:endParaRPr lang="es-CO"/>
        </a:p>
      </dgm:t>
    </dgm:pt>
    <dgm:pt modelId="{2B07BD75-EEC2-440C-B153-0D5F98ECCB92}">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vision de la institucion</a:t>
          </a:r>
        </a:p>
      </dgm:t>
    </dgm:pt>
    <dgm:pt modelId="{E2D8B01F-9683-4174-9A02-8B34ED484DD6}" type="parTrans" cxnId="{EFC76021-BB72-4098-B795-D233CACACBC7}">
      <dgm:prSet/>
      <dgm:spPr/>
      <dgm:t>
        <a:bodyPr/>
        <a:lstStyle/>
        <a:p>
          <a:endParaRPr lang="es-CO"/>
        </a:p>
      </dgm:t>
    </dgm:pt>
    <dgm:pt modelId="{9802D5B0-CBC7-48CA-B3C1-8B892A639656}" type="sibTrans" cxnId="{EFC76021-BB72-4098-B795-D233CACACBC7}">
      <dgm:prSet/>
      <dgm:spPr/>
      <dgm:t>
        <a:bodyPr/>
        <a:lstStyle/>
        <a:p>
          <a:endParaRPr lang="es-CO"/>
        </a:p>
      </dgm:t>
    </dgm:pt>
    <dgm:pt modelId="{D342D957-F882-46BF-9B92-49BBB8F4ED57}">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manual de la institucion</a:t>
          </a:r>
        </a:p>
      </dgm:t>
    </dgm:pt>
    <dgm:pt modelId="{15942CEA-EBD1-4A22-B6ED-3AB7A6A82C82}" type="parTrans" cxnId="{7F5C8671-456D-4E7F-AA4F-BA4C32A032A5}">
      <dgm:prSet/>
      <dgm:spPr/>
      <dgm:t>
        <a:bodyPr/>
        <a:lstStyle/>
        <a:p>
          <a:endParaRPr lang="es-CO"/>
        </a:p>
      </dgm:t>
    </dgm:pt>
    <dgm:pt modelId="{1904BFB6-AA27-40FE-A6FC-2DC3658EED09}" type="sibTrans" cxnId="{7F5C8671-456D-4E7F-AA4F-BA4C32A032A5}">
      <dgm:prSet/>
      <dgm:spPr/>
      <dgm:t>
        <a:bodyPr/>
        <a:lstStyle/>
        <a:p>
          <a:endParaRPr lang="es-CO"/>
        </a:p>
      </dgm:t>
    </dgm:pt>
    <dgm:pt modelId="{043F9C9B-E8BB-48FD-9A08-682F5D2BAB33}">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fotos de la institucion</a:t>
          </a:r>
        </a:p>
      </dgm:t>
    </dgm:pt>
    <dgm:pt modelId="{A4126D2D-48E5-4EED-A710-4221D553240A}" type="parTrans" cxnId="{EB88AD4B-3CCB-4DC2-85BE-E57500054555}">
      <dgm:prSet/>
      <dgm:spPr/>
      <dgm:t>
        <a:bodyPr/>
        <a:lstStyle/>
        <a:p>
          <a:endParaRPr lang="es-CO"/>
        </a:p>
      </dgm:t>
    </dgm:pt>
    <dgm:pt modelId="{FA46F0D3-43AA-4DEC-B2AE-4672627B0198}" type="sibTrans" cxnId="{EB88AD4B-3CCB-4DC2-85BE-E57500054555}">
      <dgm:prSet/>
      <dgm:spPr/>
      <dgm:t>
        <a:bodyPr/>
        <a:lstStyle/>
        <a:p>
          <a:endParaRPr lang="es-CO"/>
        </a:p>
      </dgm:t>
    </dgm:pt>
    <dgm:pt modelId="{797EF079-FAB2-48B0-B861-60929B71C21E}">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videos de la institucion</a:t>
          </a:r>
        </a:p>
      </dgm:t>
    </dgm:pt>
    <dgm:pt modelId="{72338CE0-640D-4F16-9827-BB3B11D60D26}" type="parTrans" cxnId="{974D5444-2C86-4B2F-B153-75215563A861}">
      <dgm:prSet/>
      <dgm:spPr/>
      <dgm:t>
        <a:bodyPr/>
        <a:lstStyle/>
        <a:p>
          <a:endParaRPr lang="es-CO"/>
        </a:p>
      </dgm:t>
    </dgm:pt>
    <dgm:pt modelId="{A1E9BB54-79A6-42C9-A859-B46B8ADE1CEB}" type="sibTrans" cxnId="{974D5444-2C86-4B2F-B153-75215563A861}">
      <dgm:prSet/>
      <dgm:spPr/>
      <dgm:t>
        <a:bodyPr/>
        <a:lstStyle/>
        <a:p>
          <a:endParaRPr lang="es-CO"/>
        </a:p>
      </dgm:t>
    </dgm:pt>
    <dgm:pt modelId="{ED53485C-079D-401C-B274-D475D1BDB87B}" type="pres">
      <dgm:prSet presAssocID="{0C36DBC1-9C07-42CB-A4D2-32212249D72C}" presName="hierChild1" presStyleCnt="0">
        <dgm:presLayoutVars>
          <dgm:orgChart val="1"/>
          <dgm:chPref val="1"/>
          <dgm:dir/>
          <dgm:animOne val="branch"/>
          <dgm:animLvl val="lvl"/>
          <dgm:resizeHandles/>
        </dgm:presLayoutVars>
      </dgm:prSet>
      <dgm:spPr/>
    </dgm:pt>
    <dgm:pt modelId="{3BDB55DC-1370-4849-BD74-3B94A9C13E44}" type="pres">
      <dgm:prSet presAssocID="{E69AC5CE-C07C-4964-A130-A70FBFC2B9A8}" presName="hierRoot1" presStyleCnt="0">
        <dgm:presLayoutVars>
          <dgm:hierBranch val="init"/>
        </dgm:presLayoutVars>
      </dgm:prSet>
      <dgm:spPr/>
    </dgm:pt>
    <dgm:pt modelId="{95292DFA-9F4F-44F6-AD47-9948729C189E}" type="pres">
      <dgm:prSet presAssocID="{E69AC5CE-C07C-4964-A130-A70FBFC2B9A8}" presName="rootComposite1" presStyleCnt="0"/>
      <dgm:spPr/>
    </dgm:pt>
    <dgm:pt modelId="{8A7197F6-F0D3-4007-B3B8-3133F60610B0}" type="pres">
      <dgm:prSet presAssocID="{E69AC5CE-C07C-4964-A130-A70FBFC2B9A8}" presName="rootText1" presStyleLbl="node0" presStyleIdx="0" presStyleCnt="1">
        <dgm:presLayoutVars>
          <dgm:chPref val="3"/>
        </dgm:presLayoutVars>
      </dgm:prSet>
      <dgm:spPr/>
    </dgm:pt>
    <dgm:pt modelId="{47ACA853-AFFD-4081-BD68-D4ABE2575BA9}" type="pres">
      <dgm:prSet presAssocID="{E69AC5CE-C07C-4964-A130-A70FBFC2B9A8}" presName="rootConnector1" presStyleLbl="node1" presStyleIdx="0" presStyleCnt="0"/>
      <dgm:spPr/>
    </dgm:pt>
    <dgm:pt modelId="{F8E29EB4-3BB2-4390-B125-23B445A85AA1}" type="pres">
      <dgm:prSet presAssocID="{E69AC5CE-C07C-4964-A130-A70FBFC2B9A8}" presName="hierChild2" presStyleCnt="0"/>
      <dgm:spPr/>
    </dgm:pt>
    <dgm:pt modelId="{9A16D92E-EC44-43DA-B63C-D51986C58ECE}" type="pres">
      <dgm:prSet presAssocID="{C0670B00-391E-4323-A4BB-B701BA5CADA3}" presName="Name37" presStyleLbl="parChTrans1D2" presStyleIdx="0" presStyleCnt="5"/>
      <dgm:spPr/>
    </dgm:pt>
    <dgm:pt modelId="{02960763-34FF-4045-B3D8-52F41FAF6554}" type="pres">
      <dgm:prSet presAssocID="{F07E33E8-9A6C-40CF-87D8-9DD7B6A738F9}" presName="hierRoot2" presStyleCnt="0">
        <dgm:presLayoutVars>
          <dgm:hierBranch val="init"/>
        </dgm:presLayoutVars>
      </dgm:prSet>
      <dgm:spPr/>
    </dgm:pt>
    <dgm:pt modelId="{F925131E-61E6-4D5B-A2CE-1D03E06CA8EF}" type="pres">
      <dgm:prSet presAssocID="{F07E33E8-9A6C-40CF-87D8-9DD7B6A738F9}" presName="rootComposite" presStyleCnt="0"/>
      <dgm:spPr/>
    </dgm:pt>
    <dgm:pt modelId="{5BC47002-4568-4AF9-9416-FD93003DCDA1}" type="pres">
      <dgm:prSet presAssocID="{F07E33E8-9A6C-40CF-87D8-9DD7B6A738F9}" presName="rootText" presStyleLbl="node2" presStyleIdx="0" presStyleCnt="5">
        <dgm:presLayoutVars>
          <dgm:chPref val="3"/>
        </dgm:presLayoutVars>
      </dgm:prSet>
      <dgm:spPr/>
    </dgm:pt>
    <dgm:pt modelId="{37BC9A31-CDA9-4B8A-B7AE-CDA2222ABB56}" type="pres">
      <dgm:prSet presAssocID="{F07E33E8-9A6C-40CF-87D8-9DD7B6A738F9}" presName="rootConnector" presStyleLbl="node2" presStyleIdx="0" presStyleCnt="5"/>
      <dgm:spPr/>
    </dgm:pt>
    <dgm:pt modelId="{5AFA6079-8140-482C-971F-956B6D0D6CBD}" type="pres">
      <dgm:prSet presAssocID="{F07E33E8-9A6C-40CF-87D8-9DD7B6A738F9}" presName="hierChild4" presStyleCnt="0"/>
      <dgm:spPr/>
    </dgm:pt>
    <dgm:pt modelId="{895F36C9-0730-4CB1-A361-0A8F8F034E57}" type="pres">
      <dgm:prSet presAssocID="{41ABC277-4AB8-4AEF-8A86-2995512D9001}" presName="Name37" presStyleLbl="parChTrans1D3" presStyleIdx="0" presStyleCnt="5"/>
      <dgm:spPr/>
    </dgm:pt>
    <dgm:pt modelId="{A4B78995-E161-4997-83CF-F5BBD9CDFCBB}" type="pres">
      <dgm:prSet presAssocID="{0EF10983-0D98-4575-AE2B-28C50790F63B}" presName="hierRoot2" presStyleCnt="0">
        <dgm:presLayoutVars>
          <dgm:hierBranch val="init"/>
        </dgm:presLayoutVars>
      </dgm:prSet>
      <dgm:spPr/>
    </dgm:pt>
    <dgm:pt modelId="{631ED90A-90B7-4A49-B5AE-D9A76F493850}" type="pres">
      <dgm:prSet presAssocID="{0EF10983-0D98-4575-AE2B-28C50790F63B}" presName="rootComposite" presStyleCnt="0"/>
      <dgm:spPr/>
    </dgm:pt>
    <dgm:pt modelId="{E13F1E90-DD7C-4784-BE52-7857E25E833E}" type="pres">
      <dgm:prSet presAssocID="{0EF10983-0D98-4575-AE2B-28C50790F63B}" presName="rootText" presStyleLbl="node3" presStyleIdx="0" presStyleCnt="5">
        <dgm:presLayoutVars>
          <dgm:chPref val="3"/>
        </dgm:presLayoutVars>
      </dgm:prSet>
      <dgm:spPr/>
    </dgm:pt>
    <dgm:pt modelId="{EF72079F-D46E-4811-BB74-96BF21FC5CF8}" type="pres">
      <dgm:prSet presAssocID="{0EF10983-0D98-4575-AE2B-28C50790F63B}" presName="rootConnector" presStyleLbl="node3" presStyleIdx="0" presStyleCnt="5"/>
      <dgm:spPr/>
    </dgm:pt>
    <dgm:pt modelId="{16212408-E669-4138-A125-4C6DC7D5A853}" type="pres">
      <dgm:prSet presAssocID="{0EF10983-0D98-4575-AE2B-28C50790F63B}" presName="hierChild4" presStyleCnt="0"/>
      <dgm:spPr/>
    </dgm:pt>
    <dgm:pt modelId="{D3C0059E-6393-4B79-9083-F1600075E0BA}" type="pres">
      <dgm:prSet presAssocID="{0EF10983-0D98-4575-AE2B-28C50790F63B}" presName="hierChild5" presStyleCnt="0"/>
      <dgm:spPr/>
    </dgm:pt>
    <dgm:pt modelId="{0318B6AF-397B-47FD-AE93-C7DBFCD1B2AF}" type="pres">
      <dgm:prSet presAssocID="{F07E33E8-9A6C-40CF-87D8-9DD7B6A738F9}" presName="hierChild5" presStyleCnt="0"/>
      <dgm:spPr/>
    </dgm:pt>
    <dgm:pt modelId="{683D46E4-5213-4039-B250-0D04A502FD57}" type="pres">
      <dgm:prSet presAssocID="{0AC6600D-A025-46F3-B8CF-34B71F0C3DA9}" presName="Name37" presStyleLbl="parChTrans1D2" presStyleIdx="1" presStyleCnt="5"/>
      <dgm:spPr/>
    </dgm:pt>
    <dgm:pt modelId="{022A86FA-1403-406B-8BDA-8502D8A1130A}" type="pres">
      <dgm:prSet presAssocID="{AB51C80A-777F-4779-B1B7-745D9905A42F}" presName="hierRoot2" presStyleCnt="0">
        <dgm:presLayoutVars>
          <dgm:hierBranch val="init"/>
        </dgm:presLayoutVars>
      </dgm:prSet>
      <dgm:spPr/>
    </dgm:pt>
    <dgm:pt modelId="{5615FCE0-501A-4133-B6A3-2530749232C8}" type="pres">
      <dgm:prSet presAssocID="{AB51C80A-777F-4779-B1B7-745D9905A42F}" presName="rootComposite" presStyleCnt="0"/>
      <dgm:spPr/>
    </dgm:pt>
    <dgm:pt modelId="{45AE1215-8A65-4620-A730-D016682BC95A}" type="pres">
      <dgm:prSet presAssocID="{AB51C80A-777F-4779-B1B7-745D9905A42F}" presName="rootText" presStyleLbl="node2" presStyleIdx="1" presStyleCnt="5">
        <dgm:presLayoutVars>
          <dgm:chPref val="3"/>
        </dgm:presLayoutVars>
      </dgm:prSet>
      <dgm:spPr/>
    </dgm:pt>
    <dgm:pt modelId="{9E70EEC1-34E2-44A0-8BB2-03C5404499BA}" type="pres">
      <dgm:prSet presAssocID="{AB51C80A-777F-4779-B1B7-745D9905A42F}" presName="rootConnector" presStyleLbl="node2" presStyleIdx="1" presStyleCnt="5"/>
      <dgm:spPr/>
    </dgm:pt>
    <dgm:pt modelId="{D77A4E71-8C72-493A-BC94-5A6DFCE8438E}" type="pres">
      <dgm:prSet presAssocID="{AB51C80A-777F-4779-B1B7-745D9905A42F}" presName="hierChild4" presStyleCnt="0"/>
      <dgm:spPr/>
    </dgm:pt>
    <dgm:pt modelId="{73C91F0D-C76A-4CB7-B5BB-B1F9B9BD7ACB}" type="pres">
      <dgm:prSet presAssocID="{E2D8B01F-9683-4174-9A02-8B34ED484DD6}" presName="Name37" presStyleLbl="parChTrans1D3" presStyleIdx="1" presStyleCnt="5"/>
      <dgm:spPr/>
    </dgm:pt>
    <dgm:pt modelId="{B078ADC6-857C-4CBC-AEC4-2BCB406B3D3C}" type="pres">
      <dgm:prSet presAssocID="{2B07BD75-EEC2-440C-B153-0D5F98ECCB92}" presName="hierRoot2" presStyleCnt="0">
        <dgm:presLayoutVars>
          <dgm:hierBranch val="init"/>
        </dgm:presLayoutVars>
      </dgm:prSet>
      <dgm:spPr/>
    </dgm:pt>
    <dgm:pt modelId="{71B94D55-D456-4BD9-83E3-8C7E79F8F201}" type="pres">
      <dgm:prSet presAssocID="{2B07BD75-EEC2-440C-B153-0D5F98ECCB92}" presName="rootComposite" presStyleCnt="0"/>
      <dgm:spPr/>
    </dgm:pt>
    <dgm:pt modelId="{8FF786E6-3625-4429-9BB3-0D405A78CE01}" type="pres">
      <dgm:prSet presAssocID="{2B07BD75-EEC2-440C-B153-0D5F98ECCB92}" presName="rootText" presStyleLbl="node3" presStyleIdx="1" presStyleCnt="5">
        <dgm:presLayoutVars>
          <dgm:chPref val="3"/>
        </dgm:presLayoutVars>
      </dgm:prSet>
      <dgm:spPr/>
    </dgm:pt>
    <dgm:pt modelId="{1CE31F3C-A6F1-4256-B0E6-500B837BD801}" type="pres">
      <dgm:prSet presAssocID="{2B07BD75-EEC2-440C-B153-0D5F98ECCB92}" presName="rootConnector" presStyleLbl="node3" presStyleIdx="1" presStyleCnt="5"/>
      <dgm:spPr/>
    </dgm:pt>
    <dgm:pt modelId="{E8ED79ED-4FE6-4D9E-85B6-A6433CA40183}" type="pres">
      <dgm:prSet presAssocID="{2B07BD75-EEC2-440C-B153-0D5F98ECCB92}" presName="hierChild4" presStyleCnt="0"/>
      <dgm:spPr/>
    </dgm:pt>
    <dgm:pt modelId="{76354D3D-29C7-44B3-8C57-3EB1B97AB968}" type="pres">
      <dgm:prSet presAssocID="{2B07BD75-EEC2-440C-B153-0D5F98ECCB92}" presName="hierChild5" presStyleCnt="0"/>
      <dgm:spPr/>
    </dgm:pt>
    <dgm:pt modelId="{C43E87F0-2606-4EF9-BD96-247ECE761EBA}" type="pres">
      <dgm:prSet presAssocID="{AB51C80A-777F-4779-B1B7-745D9905A42F}" presName="hierChild5" presStyleCnt="0"/>
      <dgm:spPr/>
    </dgm:pt>
    <dgm:pt modelId="{0C56DF14-2FA1-4ECE-BEC6-FA35B4BD0F37}" type="pres">
      <dgm:prSet presAssocID="{3CFD983C-F89A-4B3C-B0D2-61A31404E235}" presName="Name37" presStyleLbl="parChTrans1D2" presStyleIdx="2" presStyleCnt="5"/>
      <dgm:spPr/>
    </dgm:pt>
    <dgm:pt modelId="{97B98E79-1728-41A8-B784-92FF194FE977}" type="pres">
      <dgm:prSet presAssocID="{5264FB48-CF7F-49DC-9CD8-9254B978E133}" presName="hierRoot2" presStyleCnt="0">
        <dgm:presLayoutVars>
          <dgm:hierBranch val="init"/>
        </dgm:presLayoutVars>
      </dgm:prSet>
      <dgm:spPr/>
    </dgm:pt>
    <dgm:pt modelId="{C3B39CF4-EEAD-47FE-A693-08CA2EC0DC09}" type="pres">
      <dgm:prSet presAssocID="{5264FB48-CF7F-49DC-9CD8-9254B978E133}" presName="rootComposite" presStyleCnt="0"/>
      <dgm:spPr/>
    </dgm:pt>
    <dgm:pt modelId="{9D7D572B-2E4A-429A-A80F-CE2D496F3F62}" type="pres">
      <dgm:prSet presAssocID="{5264FB48-CF7F-49DC-9CD8-9254B978E133}" presName="rootText" presStyleLbl="node2" presStyleIdx="2" presStyleCnt="5">
        <dgm:presLayoutVars>
          <dgm:chPref val="3"/>
        </dgm:presLayoutVars>
      </dgm:prSet>
      <dgm:spPr/>
    </dgm:pt>
    <dgm:pt modelId="{F132E2DA-2906-4DCA-88B1-96AFAE03006E}" type="pres">
      <dgm:prSet presAssocID="{5264FB48-CF7F-49DC-9CD8-9254B978E133}" presName="rootConnector" presStyleLbl="node2" presStyleIdx="2" presStyleCnt="5"/>
      <dgm:spPr/>
    </dgm:pt>
    <dgm:pt modelId="{310F5A91-2F98-43FD-BE6E-3F2F96A9C202}" type="pres">
      <dgm:prSet presAssocID="{5264FB48-CF7F-49DC-9CD8-9254B978E133}" presName="hierChild4" presStyleCnt="0"/>
      <dgm:spPr/>
    </dgm:pt>
    <dgm:pt modelId="{6224B768-E210-46F3-B6C0-3ADCB63184B5}" type="pres">
      <dgm:prSet presAssocID="{15942CEA-EBD1-4A22-B6ED-3AB7A6A82C82}" presName="Name37" presStyleLbl="parChTrans1D3" presStyleIdx="2" presStyleCnt="5"/>
      <dgm:spPr/>
    </dgm:pt>
    <dgm:pt modelId="{B414C369-0AD0-4340-B401-6D1C4FBFF74A}" type="pres">
      <dgm:prSet presAssocID="{D342D957-F882-46BF-9B92-49BBB8F4ED57}" presName="hierRoot2" presStyleCnt="0">
        <dgm:presLayoutVars>
          <dgm:hierBranch val="init"/>
        </dgm:presLayoutVars>
      </dgm:prSet>
      <dgm:spPr/>
    </dgm:pt>
    <dgm:pt modelId="{481D6876-B11F-48C4-B278-B6CF19EC4BAA}" type="pres">
      <dgm:prSet presAssocID="{D342D957-F882-46BF-9B92-49BBB8F4ED57}" presName="rootComposite" presStyleCnt="0"/>
      <dgm:spPr/>
    </dgm:pt>
    <dgm:pt modelId="{183F2599-CD3B-41BC-BC2E-4E4251179DBC}" type="pres">
      <dgm:prSet presAssocID="{D342D957-F882-46BF-9B92-49BBB8F4ED57}" presName="rootText" presStyleLbl="node3" presStyleIdx="2" presStyleCnt="5">
        <dgm:presLayoutVars>
          <dgm:chPref val="3"/>
        </dgm:presLayoutVars>
      </dgm:prSet>
      <dgm:spPr/>
    </dgm:pt>
    <dgm:pt modelId="{CB69D03A-8AE9-4ACA-A1EC-09A69D8E31F2}" type="pres">
      <dgm:prSet presAssocID="{D342D957-F882-46BF-9B92-49BBB8F4ED57}" presName="rootConnector" presStyleLbl="node3" presStyleIdx="2" presStyleCnt="5"/>
      <dgm:spPr/>
    </dgm:pt>
    <dgm:pt modelId="{D94C540C-BF2A-4BC4-BEBA-DEAA30DEF8D9}" type="pres">
      <dgm:prSet presAssocID="{D342D957-F882-46BF-9B92-49BBB8F4ED57}" presName="hierChild4" presStyleCnt="0"/>
      <dgm:spPr/>
    </dgm:pt>
    <dgm:pt modelId="{54AF1B30-BBC9-47CB-BD77-B5083090029E}" type="pres">
      <dgm:prSet presAssocID="{D342D957-F882-46BF-9B92-49BBB8F4ED57}" presName="hierChild5" presStyleCnt="0"/>
      <dgm:spPr/>
    </dgm:pt>
    <dgm:pt modelId="{015AD59E-EE91-4846-8F2D-12405AD1B55A}" type="pres">
      <dgm:prSet presAssocID="{5264FB48-CF7F-49DC-9CD8-9254B978E133}" presName="hierChild5" presStyleCnt="0"/>
      <dgm:spPr/>
    </dgm:pt>
    <dgm:pt modelId="{00BF816B-0FD7-400F-8685-36BCF04196C4}" type="pres">
      <dgm:prSet presAssocID="{F8A23AB8-A3AE-45A1-9774-AA5345459129}" presName="Name37" presStyleLbl="parChTrans1D2" presStyleIdx="3" presStyleCnt="5"/>
      <dgm:spPr/>
    </dgm:pt>
    <dgm:pt modelId="{3D3BE0BF-689E-4125-8613-A91B7A671E0C}" type="pres">
      <dgm:prSet presAssocID="{78426493-4F3E-4CB8-BE98-27CDD26FD8F7}" presName="hierRoot2" presStyleCnt="0">
        <dgm:presLayoutVars>
          <dgm:hierBranch val="init"/>
        </dgm:presLayoutVars>
      </dgm:prSet>
      <dgm:spPr/>
    </dgm:pt>
    <dgm:pt modelId="{BDF68EF8-BBC7-4987-9911-8AA26C7973F2}" type="pres">
      <dgm:prSet presAssocID="{78426493-4F3E-4CB8-BE98-27CDD26FD8F7}" presName="rootComposite" presStyleCnt="0"/>
      <dgm:spPr/>
    </dgm:pt>
    <dgm:pt modelId="{F54752E1-1465-4C64-B22F-15979E62382A}" type="pres">
      <dgm:prSet presAssocID="{78426493-4F3E-4CB8-BE98-27CDD26FD8F7}" presName="rootText" presStyleLbl="node2" presStyleIdx="3" presStyleCnt="5">
        <dgm:presLayoutVars>
          <dgm:chPref val="3"/>
        </dgm:presLayoutVars>
      </dgm:prSet>
      <dgm:spPr/>
    </dgm:pt>
    <dgm:pt modelId="{308FFF86-6897-4712-BCEB-1AA457EEBC66}" type="pres">
      <dgm:prSet presAssocID="{78426493-4F3E-4CB8-BE98-27CDD26FD8F7}" presName="rootConnector" presStyleLbl="node2" presStyleIdx="3" presStyleCnt="5"/>
      <dgm:spPr/>
    </dgm:pt>
    <dgm:pt modelId="{527C0D37-5CAA-4B26-8385-D060242931CA}" type="pres">
      <dgm:prSet presAssocID="{78426493-4F3E-4CB8-BE98-27CDD26FD8F7}" presName="hierChild4" presStyleCnt="0"/>
      <dgm:spPr/>
    </dgm:pt>
    <dgm:pt modelId="{D4BD1D34-DD66-480C-8496-B20F7E594BD2}" type="pres">
      <dgm:prSet presAssocID="{A4126D2D-48E5-4EED-A710-4221D553240A}" presName="Name37" presStyleLbl="parChTrans1D3" presStyleIdx="3" presStyleCnt="5"/>
      <dgm:spPr/>
    </dgm:pt>
    <dgm:pt modelId="{71729835-9B62-42C9-96BE-BB637C52C9F9}" type="pres">
      <dgm:prSet presAssocID="{043F9C9B-E8BB-48FD-9A08-682F5D2BAB33}" presName="hierRoot2" presStyleCnt="0">
        <dgm:presLayoutVars>
          <dgm:hierBranch val="init"/>
        </dgm:presLayoutVars>
      </dgm:prSet>
      <dgm:spPr/>
    </dgm:pt>
    <dgm:pt modelId="{DFF3382C-A9F8-4A0C-A3A6-23F26C9FF9FB}" type="pres">
      <dgm:prSet presAssocID="{043F9C9B-E8BB-48FD-9A08-682F5D2BAB33}" presName="rootComposite" presStyleCnt="0"/>
      <dgm:spPr/>
    </dgm:pt>
    <dgm:pt modelId="{154EE99D-88AE-48F6-918C-5C8F1E3211E8}" type="pres">
      <dgm:prSet presAssocID="{043F9C9B-E8BB-48FD-9A08-682F5D2BAB33}" presName="rootText" presStyleLbl="node3" presStyleIdx="3" presStyleCnt="5">
        <dgm:presLayoutVars>
          <dgm:chPref val="3"/>
        </dgm:presLayoutVars>
      </dgm:prSet>
      <dgm:spPr/>
    </dgm:pt>
    <dgm:pt modelId="{416AAA36-CF81-4D43-BF7D-D30A87E1CB15}" type="pres">
      <dgm:prSet presAssocID="{043F9C9B-E8BB-48FD-9A08-682F5D2BAB33}" presName="rootConnector" presStyleLbl="node3" presStyleIdx="3" presStyleCnt="5"/>
      <dgm:spPr/>
    </dgm:pt>
    <dgm:pt modelId="{21DFDDD7-1CDB-4241-9CC0-306D6F9939D4}" type="pres">
      <dgm:prSet presAssocID="{043F9C9B-E8BB-48FD-9A08-682F5D2BAB33}" presName="hierChild4" presStyleCnt="0"/>
      <dgm:spPr/>
    </dgm:pt>
    <dgm:pt modelId="{FDD4A016-C4E4-49DE-B0EC-F04435866338}" type="pres">
      <dgm:prSet presAssocID="{043F9C9B-E8BB-48FD-9A08-682F5D2BAB33}" presName="hierChild5" presStyleCnt="0"/>
      <dgm:spPr/>
    </dgm:pt>
    <dgm:pt modelId="{C9B1E40B-888D-4388-AADE-014CB01109B0}" type="pres">
      <dgm:prSet presAssocID="{78426493-4F3E-4CB8-BE98-27CDD26FD8F7}" presName="hierChild5" presStyleCnt="0"/>
      <dgm:spPr/>
    </dgm:pt>
    <dgm:pt modelId="{6573FB37-9A24-4083-B15B-6A4479BE7638}" type="pres">
      <dgm:prSet presAssocID="{25563B7E-5E49-4737-9CCB-BBF65CC24FBC}" presName="Name37" presStyleLbl="parChTrans1D2" presStyleIdx="4" presStyleCnt="5"/>
      <dgm:spPr/>
    </dgm:pt>
    <dgm:pt modelId="{EEDBE76D-52BF-4B6B-9C6B-47B3EE565BF9}" type="pres">
      <dgm:prSet presAssocID="{A91A8D67-D108-4708-86DE-64D935887A3A}" presName="hierRoot2" presStyleCnt="0">
        <dgm:presLayoutVars>
          <dgm:hierBranch val="init"/>
        </dgm:presLayoutVars>
      </dgm:prSet>
      <dgm:spPr/>
    </dgm:pt>
    <dgm:pt modelId="{DC5C5FD1-51F4-4F58-AB99-A7FFC3265C60}" type="pres">
      <dgm:prSet presAssocID="{A91A8D67-D108-4708-86DE-64D935887A3A}" presName="rootComposite" presStyleCnt="0"/>
      <dgm:spPr/>
    </dgm:pt>
    <dgm:pt modelId="{A9085D05-47FF-4EC4-975D-2BE588EAB2A9}" type="pres">
      <dgm:prSet presAssocID="{A91A8D67-D108-4708-86DE-64D935887A3A}" presName="rootText" presStyleLbl="node2" presStyleIdx="4" presStyleCnt="5">
        <dgm:presLayoutVars>
          <dgm:chPref val="3"/>
        </dgm:presLayoutVars>
      </dgm:prSet>
      <dgm:spPr/>
    </dgm:pt>
    <dgm:pt modelId="{421C79AC-2730-43BD-8671-413AF0A22DA8}" type="pres">
      <dgm:prSet presAssocID="{A91A8D67-D108-4708-86DE-64D935887A3A}" presName="rootConnector" presStyleLbl="node2" presStyleIdx="4" presStyleCnt="5"/>
      <dgm:spPr/>
    </dgm:pt>
    <dgm:pt modelId="{15A32075-4803-4755-811E-C4C77840E3FE}" type="pres">
      <dgm:prSet presAssocID="{A91A8D67-D108-4708-86DE-64D935887A3A}" presName="hierChild4" presStyleCnt="0"/>
      <dgm:spPr/>
    </dgm:pt>
    <dgm:pt modelId="{9AB70284-B694-4077-BB0C-2F8664E0DC0C}" type="pres">
      <dgm:prSet presAssocID="{72338CE0-640D-4F16-9827-BB3B11D60D26}" presName="Name37" presStyleLbl="parChTrans1D3" presStyleIdx="4" presStyleCnt="5"/>
      <dgm:spPr/>
    </dgm:pt>
    <dgm:pt modelId="{3B4A8D25-57E1-4716-9028-4E171F154CC1}" type="pres">
      <dgm:prSet presAssocID="{797EF079-FAB2-48B0-B861-60929B71C21E}" presName="hierRoot2" presStyleCnt="0">
        <dgm:presLayoutVars>
          <dgm:hierBranch val="init"/>
        </dgm:presLayoutVars>
      </dgm:prSet>
      <dgm:spPr/>
    </dgm:pt>
    <dgm:pt modelId="{E9A41396-B0FD-46E9-9632-CDD381D1CDB6}" type="pres">
      <dgm:prSet presAssocID="{797EF079-FAB2-48B0-B861-60929B71C21E}" presName="rootComposite" presStyleCnt="0"/>
      <dgm:spPr/>
    </dgm:pt>
    <dgm:pt modelId="{F4F9220C-BF53-4BEC-B4ED-6515969CB9C5}" type="pres">
      <dgm:prSet presAssocID="{797EF079-FAB2-48B0-B861-60929B71C21E}" presName="rootText" presStyleLbl="node3" presStyleIdx="4" presStyleCnt="5">
        <dgm:presLayoutVars>
          <dgm:chPref val="3"/>
        </dgm:presLayoutVars>
      </dgm:prSet>
      <dgm:spPr/>
    </dgm:pt>
    <dgm:pt modelId="{78F3BBE2-3F98-44DE-855D-C57D2AD5D14F}" type="pres">
      <dgm:prSet presAssocID="{797EF079-FAB2-48B0-B861-60929B71C21E}" presName="rootConnector" presStyleLbl="node3" presStyleIdx="4" presStyleCnt="5"/>
      <dgm:spPr/>
    </dgm:pt>
    <dgm:pt modelId="{77AA36B4-8014-4C9F-9F58-80C18D403233}" type="pres">
      <dgm:prSet presAssocID="{797EF079-FAB2-48B0-B861-60929B71C21E}" presName="hierChild4" presStyleCnt="0"/>
      <dgm:spPr/>
    </dgm:pt>
    <dgm:pt modelId="{4CD75ED5-00EF-4BE2-9016-53CCF288EC9C}" type="pres">
      <dgm:prSet presAssocID="{797EF079-FAB2-48B0-B861-60929B71C21E}" presName="hierChild5" presStyleCnt="0"/>
      <dgm:spPr/>
    </dgm:pt>
    <dgm:pt modelId="{FD21ECE7-918E-4F5E-AC5F-5EFE896F82C1}" type="pres">
      <dgm:prSet presAssocID="{A91A8D67-D108-4708-86DE-64D935887A3A}" presName="hierChild5" presStyleCnt="0"/>
      <dgm:spPr/>
    </dgm:pt>
    <dgm:pt modelId="{9B06FD5F-2160-48BD-80BC-4093F0C1B2F3}" type="pres">
      <dgm:prSet presAssocID="{E69AC5CE-C07C-4964-A130-A70FBFC2B9A8}" presName="hierChild3" presStyleCnt="0"/>
      <dgm:spPr/>
    </dgm:pt>
  </dgm:ptLst>
  <dgm:cxnLst>
    <dgm:cxn modelId="{08468200-7F30-42C8-BAB1-0225C27785D1}" type="presOf" srcId="{E69AC5CE-C07C-4964-A130-A70FBFC2B9A8}" destId="{47ACA853-AFFD-4081-BD68-D4ABE2575BA9}" srcOrd="1" destOrd="0" presId="urn:microsoft.com/office/officeart/2005/8/layout/orgChart1"/>
    <dgm:cxn modelId="{8923C80A-3BAC-47E1-8FB8-6C92FA1A49ED}" type="presOf" srcId="{C0670B00-391E-4323-A4BB-B701BA5CADA3}" destId="{9A16D92E-EC44-43DA-B63C-D51986C58ECE}" srcOrd="0" destOrd="0" presId="urn:microsoft.com/office/officeart/2005/8/layout/orgChart1"/>
    <dgm:cxn modelId="{ED96D60B-2AF3-405E-BBC3-7FCF9CDD8C75}" type="presOf" srcId="{A91A8D67-D108-4708-86DE-64D935887A3A}" destId="{A9085D05-47FF-4EC4-975D-2BE588EAB2A9}" srcOrd="0" destOrd="0" presId="urn:microsoft.com/office/officeart/2005/8/layout/orgChart1"/>
    <dgm:cxn modelId="{4DA9CC0E-05D5-4C58-A58D-975E55AB5391}" type="presOf" srcId="{0EF10983-0D98-4575-AE2B-28C50790F63B}" destId="{E13F1E90-DD7C-4784-BE52-7857E25E833E}" srcOrd="0" destOrd="0" presId="urn:microsoft.com/office/officeart/2005/8/layout/orgChart1"/>
    <dgm:cxn modelId="{C1459113-A1A5-4313-9826-C0C0CCB4CF93}" type="presOf" srcId="{D342D957-F882-46BF-9B92-49BBB8F4ED57}" destId="{183F2599-CD3B-41BC-BC2E-4E4251179DBC}" srcOrd="0" destOrd="0" presId="urn:microsoft.com/office/officeart/2005/8/layout/orgChart1"/>
    <dgm:cxn modelId="{9AACD61A-5ACF-4BEF-930A-6BF93366BB52}" type="presOf" srcId="{E2D8B01F-9683-4174-9A02-8B34ED484DD6}" destId="{73C91F0D-C76A-4CB7-B5BB-B1F9B9BD7ACB}" srcOrd="0" destOrd="0" presId="urn:microsoft.com/office/officeart/2005/8/layout/orgChart1"/>
    <dgm:cxn modelId="{E4A3CA1C-8D7F-4BA8-9592-B1FEB566E4BF}" type="presOf" srcId="{72338CE0-640D-4F16-9827-BB3B11D60D26}" destId="{9AB70284-B694-4077-BB0C-2F8664E0DC0C}" srcOrd="0" destOrd="0" presId="urn:microsoft.com/office/officeart/2005/8/layout/orgChart1"/>
    <dgm:cxn modelId="{EFC76021-BB72-4098-B795-D233CACACBC7}" srcId="{AB51C80A-777F-4779-B1B7-745D9905A42F}" destId="{2B07BD75-EEC2-440C-B153-0D5F98ECCB92}" srcOrd="0" destOrd="0" parTransId="{E2D8B01F-9683-4174-9A02-8B34ED484DD6}" sibTransId="{9802D5B0-CBC7-48CA-B3C1-8B892A639656}"/>
    <dgm:cxn modelId="{2A024C26-AC5F-4F18-ABD4-21160E55A92F}" type="presOf" srcId="{E69AC5CE-C07C-4964-A130-A70FBFC2B9A8}" destId="{8A7197F6-F0D3-4007-B3B8-3133F60610B0}" srcOrd="0" destOrd="0" presId="urn:microsoft.com/office/officeart/2005/8/layout/orgChart1"/>
    <dgm:cxn modelId="{5FF5863D-2960-4E69-BAAF-B50D41AD166C}" type="presOf" srcId="{25563B7E-5E49-4737-9CCB-BBF65CC24FBC}" destId="{6573FB37-9A24-4083-B15B-6A4479BE7638}" srcOrd="0" destOrd="0" presId="urn:microsoft.com/office/officeart/2005/8/layout/orgChart1"/>
    <dgm:cxn modelId="{4E26D43F-3A6E-4BD9-99B1-FD20A158CF79}" type="presOf" srcId="{5264FB48-CF7F-49DC-9CD8-9254B978E133}" destId="{9D7D572B-2E4A-429A-A80F-CE2D496F3F62}" srcOrd="0" destOrd="0" presId="urn:microsoft.com/office/officeart/2005/8/layout/orgChart1"/>
    <dgm:cxn modelId="{AA32475B-91BC-4C2E-9AFC-4389AAFE0D66}" srcId="{F07E33E8-9A6C-40CF-87D8-9DD7B6A738F9}" destId="{0EF10983-0D98-4575-AE2B-28C50790F63B}" srcOrd="0" destOrd="0" parTransId="{41ABC277-4AB8-4AEF-8A86-2995512D9001}" sibTransId="{06463782-CA25-4565-B68C-521AF79E2C49}"/>
    <dgm:cxn modelId="{8D20FB62-F3F0-4AAE-AE12-19EA03FFCAFA}" type="presOf" srcId="{0AC6600D-A025-46F3-B8CF-34B71F0C3DA9}" destId="{683D46E4-5213-4039-B250-0D04A502FD57}" srcOrd="0" destOrd="0" presId="urn:microsoft.com/office/officeart/2005/8/layout/orgChart1"/>
    <dgm:cxn modelId="{E7781263-F74D-49FE-A827-A31638A87EEA}" type="presOf" srcId="{AB51C80A-777F-4779-B1B7-745D9905A42F}" destId="{9E70EEC1-34E2-44A0-8BB2-03C5404499BA}" srcOrd="1" destOrd="0" presId="urn:microsoft.com/office/officeart/2005/8/layout/orgChart1"/>
    <dgm:cxn modelId="{E5D84663-E630-4056-A90C-F5BCE80D950B}" srcId="{E69AC5CE-C07C-4964-A130-A70FBFC2B9A8}" destId="{5264FB48-CF7F-49DC-9CD8-9254B978E133}" srcOrd="2" destOrd="0" parTransId="{3CFD983C-F89A-4B3C-B0D2-61A31404E235}" sibTransId="{FD277543-7FB5-429E-B9FF-96C5A519E4C3}"/>
    <dgm:cxn modelId="{974D5444-2C86-4B2F-B153-75215563A861}" srcId="{A91A8D67-D108-4708-86DE-64D935887A3A}" destId="{797EF079-FAB2-48B0-B861-60929B71C21E}" srcOrd="0" destOrd="0" parTransId="{72338CE0-640D-4F16-9827-BB3B11D60D26}" sibTransId="{A1E9BB54-79A6-42C9-A859-B46B8ADE1CEB}"/>
    <dgm:cxn modelId="{8B51CD44-F4B4-4282-9455-A0882C5D3818}" type="presOf" srcId="{A4126D2D-48E5-4EED-A710-4221D553240A}" destId="{D4BD1D34-DD66-480C-8496-B20F7E594BD2}" srcOrd="0" destOrd="0" presId="urn:microsoft.com/office/officeart/2005/8/layout/orgChart1"/>
    <dgm:cxn modelId="{78303D45-49EA-4F3B-B317-B2B3A59E69F4}" type="presOf" srcId="{043F9C9B-E8BB-48FD-9A08-682F5D2BAB33}" destId="{416AAA36-CF81-4D43-BF7D-D30A87E1CB15}" srcOrd="1" destOrd="0" presId="urn:microsoft.com/office/officeart/2005/8/layout/orgChart1"/>
    <dgm:cxn modelId="{21898065-B6C7-4B09-ABBC-19E4DC887469}" type="presOf" srcId="{0EF10983-0D98-4575-AE2B-28C50790F63B}" destId="{EF72079F-D46E-4811-BB74-96BF21FC5CF8}" srcOrd="1" destOrd="0" presId="urn:microsoft.com/office/officeart/2005/8/layout/orgChart1"/>
    <dgm:cxn modelId="{12DCEB65-F6A8-4F1F-A668-48F24CEAA855}" srcId="{E69AC5CE-C07C-4964-A130-A70FBFC2B9A8}" destId="{A91A8D67-D108-4708-86DE-64D935887A3A}" srcOrd="4" destOrd="0" parTransId="{25563B7E-5E49-4737-9CCB-BBF65CC24FBC}" sibTransId="{25FA953D-7F5A-492E-A118-66C59643FE9F}"/>
    <dgm:cxn modelId="{EB88AD4B-3CCB-4DC2-85BE-E57500054555}" srcId="{78426493-4F3E-4CB8-BE98-27CDD26FD8F7}" destId="{043F9C9B-E8BB-48FD-9A08-682F5D2BAB33}" srcOrd="0" destOrd="0" parTransId="{A4126D2D-48E5-4EED-A710-4221D553240A}" sibTransId="{FA46F0D3-43AA-4DEC-B2AE-4672627B0198}"/>
    <dgm:cxn modelId="{7F5C8671-456D-4E7F-AA4F-BA4C32A032A5}" srcId="{5264FB48-CF7F-49DC-9CD8-9254B978E133}" destId="{D342D957-F882-46BF-9B92-49BBB8F4ED57}" srcOrd="0" destOrd="0" parTransId="{15942CEA-EBD1-4A22-B6ED-3AB7A6A82C82}" sibTransId="{1904BFB6-AA27-40FE-A6FC-2DC3658EED09}"/>
    <dgm:cxn modelId="{2871D971-A54F-4B98-AD1D-B899F454E366}" srcId="{E69AC5CE-C07C-4964-A130-A70FBFC2B9A8}" destId="{78426493-4F3E-4CB8-BE98-27CDD26FD8F7}" srcOrd="3" destOrd="0" parTransId="{F8A23AB8-A3AE-45A1-9774-AA5345459129}" sibTransId="{4CA1A527-1C13-477C-979E-326970C685B9}"/>
    <dgm:cxn modelId="{575A2E53-9BCE-4525-B245-F2423DD4B036}" type="presOf" srcId="{0C36DBC1-9C07-42CB-A4D2-32212249D72C}" destId="{ED53485C-079D-401C-B274-D475D1BDB87B}" srcOrd="0" destOrd="0" presId="urn:microsoft.com/office/officeart/2005/8/layout/orgChart1"/>
    <dgm:cxn modelId="{7750F873-0B25-4BEC-B761-E1CDE93D0459}" type="presOf" srcId="{78426493-4F3E-4CB8-BE98-27CDD26FD8F7}" destId="{F54752E1-1465-4C64-B22F-15979E62382A}" srcOrd="0" destOrd="0" presId="urn:microsoft.com/office/officeart/2005/8/layout/orgChart1"/>
    <dgm:cxn modelId="{718CB15A-5924-4781-AACE-A9AD52BE577B}" srcId="{E69AC5CE-C07C-4964-A130-A70FBFC2B9A8}" destId="{F07E33E8-9A6C-40CF-87D8-9DD7B6A738F9}" srcOrd="0" destOrd="0" parTransId="{C0670B00-391E-4323-A4BB-B701BA5CADA3}" sibTransId="{66639892-8B01-4B15-B74B-55E7132F4B5F}"/>
    <dgm:cxn modelId="{2C4B2390-AE1B-4D7D-B441-6A93ABB31865}" type="presOf" srcId="{F07E33E8-9A6C-40CF-87D8-9DD7B6A738F9}" destId="{37BC9A31-CDA9-4B8A-B7AE-CDA2222ABB56}" srcOrd="1" destOrd="0" presId="urn:microsoft.com/office/officeart/2005/8/layout/orgChart1"/>
    <dgm:cxn modelId="{D694B09F-F5FF-44D8-8C1D-C039AB36D70E}" type="presOf" srcId="{78426493-4F3E-4CB8-BE98-27CDD26FD8F7}" destId="{308FFF86-6897-4712-BCEB-1AA457EEBC66}" srcOrd="1" destOrd="0" presId="urn:microsoft.com/office/officeart/2005/8/layout/orgChart1"/>
    <dgm:cxn modelId="{C1852FA2-76C6-4FBA-A565-1FB3DF11EF64}" type="presOf" srcId="{043F9C9B-E8BB-48FD-9A08-682F5D2BAB33}" destId="{154EE99D-88AE-48F6-918C-5C8F1E3211E8}" srcOrd="0" destOrd="0" presId="urn:microsoft.com/office/officeart/2005/8/layout/orgChart1"/>
    <dgm:cxn modelId="{180643AB-AB16-486B-9719-0709299E506D}" type="presOf" srcId="{3CFD983C-F89A-4B3C-B0D2-61A31404E235}" destId="{0C56DF14-2FA1-4ECE-BEC6-FA35B4BD0F37}" srcOrd="0" destOrd="0" presId="urn:microsoft.com/office/officeart/2005/8/layout/orgChart1"/>
    <dgm:cxn modelId="{DC7D95AB-FC64-41B9-9B41-020FFFE1A9A0}" type="presOf" srcId="{F8A23AB8-A3AE-45A1-9774-AA5345459129}" destId="{00BF816B-0FD7-400F-8685-36BCF04196C4}" srcOrd="0" destOrd="0" presId="urn:microsoft.com/office/officeart/2005/8/layout/orgChart1"/>
    <dgm:cxn modelId="{3E6338AE-1456-41D4-A271-A7C5214DF3E4}" type="presOf" srcId="{A91A8D67-D108-4708-86DE-64D935887A3A}" destId="{421C79AC-2730-43BD-8671-413AF0A22DA8}" srcOrd="1" destOrd="0" presId="urn:microsoft.com/office/officeart/2005/8/layout/orgChart1"/>
    <dgm:cxn modelId="{326351BB-F98F-4F62-881D-4198D726D9E6}" type="presOf" srcId="{5264FB48-CF7F-49DC-9CD8-9254B978E133}" destId="{F132E2DA-2906-4DCA-88B1-96AFAE03006E}" srcOrd="1" destOrd="0" presId="urn:microsoft.com/office/officeart/2005/8/layout/orgChart1"/>
    <dgm:cxn modelId="{4F45E2C3-14F4-4A55-8E8A-3332D8A36A4F}" type="presOf" srcId="{2B07BD75-EEC2-440C-B153-0D5F98ECCB92}" destId="{8FF786E6-3625-4429-9BB3-0D405A78CE01}" srcOrd="0" destOrd="0" presId="urn:microsoft.com/office/officeart/2005/8/layout/orgChart1"/>
    <dgm:cxn modelId="{E7290CC8-A7AF-4C1E-B3C9-2344704FA755}" type="presOf" srcId="{797EF079-FAB2-48B0-B861-60929B71C21E}" destId="{78F3BBE2-3F98-44DE-855D-C57D2AD5D14F}" srcOrd="1" destOrd="0" presId="urn:microsoft.com/office/officeart/2005/8/layout/orgChart1"/>
    <dgm:cxn modelId="{877AB6CB-6E4A-4609-907E-3BA9287EC0E1}" type="presOf" srcId="{D342D957-F882-46BF-9B92-49BBB8F4ED57}" destId="{CB69D03A-8AE9-4ACA-A1EC-09A69D8E31F2}" srcOrd="1" destOrd="0" presId="urn:microsoft.com/office/officeart/2005/8/layout/orgChart1"/>
    <dgm:cxn modelId="{86F3EDCB-4B0B-47A5-AECB-0C13005DA96B}" srcId="{E69AC5CE-C07C-4964-A130-A70FBFC2B9A8}" destId="{AB51C80A-777F-4779-B1B7-745D9905A42F}" srcOrd="1" destOrd="0" parTransId="{0AC6600D-A025-46F3-B8CF-34B71F0C3DA9}" sibTransId="{441B0CD9-E846-430F-80F3-F2865B9D1A42}"/>
    <dgm:cxn modelId="{AC89BED3-F0E5-4856-ABA1-3BC1B281E056}" type="presOf" srcId="{15942CEA-EBD1-4A22-B6ED-3AB7A6A82C82}" destId="{6224B768-E210-46F3-B6C0-3ADCB63184B5}" srcOrd="0" destOrd="0" presId="urn:microsoft.com/office/officeart/2005/8/layout/orgChart1"/>
    <dgm:cxn modelId="{2C1AD6DB-34B7-4073-A0C8-39F8F5CE927E}" type="presOf" srcId="{F07E33E8-9A6C-40CF-87D8-9DD7B6A738F9}" destId="{5BC47002-4568-4AF9-9416-FD93003DCDA1}" srcOrd="0" destOrd="0" presId="urn:microsoft.com/office/officeart/2005/8/layout/orgChart1"/>
    <dgm:cxn modelId="{F51B4ADC-5A56-4DE7-A03E-08C47065132E}" type="presOf" srcId="{AB51C80A-777F-4779-B1B7-745D9905A42F}" destId="{45AE1215-8A65-4620-A730-D016682BC95A}" srcOrd="0" destOrd="0" presId="urn:microsoft.com/office/officeart/2005/8/layout/orgChart1"/>
    <dgm:cxn modelId="{F4C83EDE-4765-40D0-9A1B-F11D76D80FBF}" srcId="{0C36DBC1-9C07-42CB-A4D2-32212249D72C}" destId="{E69AC5CE-C07C-4964-A130-A70FBFC2B9A8}" srcOrd="0" destOrd="0" parTransId="{EEAECC44-3BFE-48DB-89AC-442CBFB6BC53}" sibTransId="{14A2D441-71BD-43B9-B6B4-2D1B8AADDDD0}"/>
    <dgm:cxn modelId="{918630E3-F7A3-4FEE-88EE-4F012913EDA9}" type="presOf" srcId="{797EF079-FAB2-48B0-B861-60929B71C21E}" destId="{F4F9220C-BF53-4BEC-B4ED-6515969CB9C5}" srcOrd="0" destOrd="0" presId="urn:microsoft.com/office/officeart/2005/8/layout/orgChart1"/>
    <dgm:cxn modelId="{66EE73E5-B7F3-4AB6-938D-94F36135F006}" type="presOf" srcId="{41ABC277-4AB8-4AEF-8A86-2995512D9001}" destId="{895F36C9-0730-4CB1-A361-0A8F8F034E57}" srcOrd="0" destOrd="0" presId="urn:microsoft.com/office/officeart/2005/8/layout/orgChart1"/>
    <dgm:cxn modelId="{280E2CF7-2F5A-4B6A-B1CC-BB6FF353ABBE}" type="presOf" srcId="{2B07BD75-EEC2-440C-B153-0D5F98ECCB92}" destId="{1CE31F3C-A6F1-4256-B0E6-500B837BD801}" srcOrd="1" destOrd="0" presId="urn:microsoft.com/office/officeart/2005/8/layout/orgChart1"/>
    <dgm:cxn modelId="{CB614550-94C9-46C4-97CD-7347AD3A68F6}" type="presParOf" srcId="{ED53485C-079D-401C-B274-D475D1BDB87B}" destId="{3BDB55DC-1370-4849-BD74-3B94A9C13E44}" srcOrd="0" destOrd="0" presId="urn:microsoft.com/office/officeart/2005/8/layout/orgChart1"/>
    <dgm:cxn modelId="{0663F15D-A8A0-4AB2-B88B-CF383DB0DC3D}" type="presParOf" srcId="{3BDB55DC-1370-4849-BD74-3B94A9C13E44}" destId="{95292DFA-9F4F-44F6-AD47-9948729C189E}" srcOrd="0" destOrd="0" presId="urn:microsoft.com/office/officeart/2005/8/layout/orgChart1"/>
    <dgm:cxn modelId="{0BDD50B4-DD62-4E92-A7A3-5DCFE8356B71}" type="presParOf" srcId="{95292DFA-9F4F-44F6-AD47-9948729C189E}" destId="{8A7197F6-F0D3-4007-B3B8-3133F60610B0}" srcOrd="0" destOrd="0" presId="urn:microsoft.com/office/officeart/2005/8/layout/orgChart1"/>
    <dgm:cxn modelId="{28092664-FC7B-4C37-9775-4C09739F4A28}" type="presParOf" srcId="{95292DFA-9F4F-44F6-AD47-9948729C189E}" destId="{47ACA853-AFFD-4081-BD68-D4ABE2575BA9}" srcOrd="1" destOrd="0" presId="urn:microsoft.com/office/officeart/2005/8/layout/orgChart1"/>
    <dgm:cxn modelId="{F7323FE0-CC55-4B2C-896B-14BB79DDA843}" type="presParOf" srcId="{3BDB55DC-1370-4849-BD74-3B94A9C13E44}" destId="{F8E29EB4-3BB2-4390-B125-23B445A85AA1}" srcOrd="1" destOrd="0" presId="urn:microsoft.com/office/officeart/2005/8/layout/orgChart1"/>
    <dgm:cxn modelId="{EFA673D4-7158-4E3E-8D21-E8146BF3EF28}" type="presParOf" srcId="{F8E29EB4-3BB2-4390-B125-23B445A85AA1}" destId="{9A16D92E-EC44-43DA-B63C-D51986C58ECE}" srcOrd="0" destOrd="0" presId="urn:microsoft.com/office/officeart/2005/8/layout/orgChart1"/>
    <dgm:cxn modelId="{A50CDC62-CF85-4DF0-A90F-B8925E4DAB08}" type="presParOf" srcId="{F8E29EB4-3BB2-4390-B125-23B445A85AA1}" destId="{02960763-34FF-4045-B3D8-52F41FAF6554}" srcOrd="1" destOrd="0" presId="urn:microsoft.com/office/officeart/2005/8/layout/orgChart1"/>
    <dgm:cxn modelId="{621802DD-103C-41A4-8637-C3B0C932463B}" type="presParOf" srcId="{02960763-34FF-4045-B3D8-52F41FAF6554}" destId="{F925131E-61E6-4D5B-A2CE-1D03E06CA8EF}" srcOrd="0" destOrd="0" presId="urn:microsoft.com/office/officeart/2005/8/layout/orgChart1"/>
    <dgm:cxn modelId="{85FC80FB-B33E-49A3-B38F-E498BA3E3ED6}" type="presParOf" srcId="{F925131E-61E6-4D5B-A2CE-1D03E06CA8EF}" destId="{5BC47002-4568-4AF9-9416-FD93003DCDA1}" srcOrd="0" destOrd="0" presId="urn:microsoft.com/office/officeart/2005/8/layout/orgChart1"/>
    <dgm:cxn modelId="{D25AA608-B107-4BB2-9C67-9E4131F5CE59}" type="presParOf" srcId="{F925131E-61E6-4D5B-A2CE-1D03E06CA8EF}" destId="{37BC9A31-CDA9-4B8A-B7AE-CDA2222ABB56}" srcOrd="1" destOrd="0" presId="urn:microsoft.com/office/officeart/2005/8/layout/orgChart1"/>
    <dgm:cxn modelId="{9049AC7E-0B04-4A90-B7BB-6D8C857B826F}" type="presParOf" srcId="{02960763-34FF-4045-B3D8-52F41FAF6554}" destId="{5AFA6079-8140-482C-971F-956B6D0D6CBD}" srcOrd="1" destOrd="0" presId="urn:microsoft.com/office/officeart/2005/8/layout/orgChart1"/>
    <dgm:cxn modelId="{2344EA62-3A4D-4777-AEB3-8186DA196643}" type="presParOf" srcId="{5AFA6079-8140-482C-971F-956B6D0D6CBD}" destId="{895F36C9-0730-4CB1-A361-0A8F8F034E57}" srcOrd="0" destOrd="0" presId="urn:microsoft.com/office/officeart/2005/8/layout/orgChart1"/>
    <dgm:cxn modelId="{3272B8C9-09EE-42C0-BBAF-83E7DFF54916}" type="presParOf" srcId="{5AFA6079-8140-482C-971F-956B6D0D6CBD}" destId="{A4B78995-E161-4997-83CF-F5BBD9CDFCBB}" srcOrd="1" destOrd="0" presId="urn:microsoft.com/office/officeart/2005/8/layout/orgChart1"/>
    <dgm:cxn modelId="{1137F308-99B3-416E-A4F0-75A1F81E863C}" type="presParOf" srcId="{A4B78995-E161-4997-83CF-F5BBD9CDFCBB}" destId="{631ED90A-90B7-4A49-B5AE-D9A76F493850}" srcOrd="0" destOrd="0" presId="urn:microsoft.com/office/officeart/2005/8/layout/orgChart1"/>
    <dgm:cxn modelId="{FB9C0C02-8643-4553-B46F-9048F8B2D9C1}" type="presParOf" srcId="{631ED90A-90B7-4A49-B5AE-D9A76F493850}" destId="{E13F1E90-DD7C-4784-BE52-7857E25E833E}" srcOrd="0" destOrd="0" presId="urn:microsoft.com/office/officeart/2005/8/layout/orgChart1"/>
    <dgm:cxn modelId="{1F12B679-B57F-497E-B1A8-C8585FA08526}" type="presParOf" srcId="{631ED90A-90B7-4A49-B5AE-D9A76F493850}" destId="{EF72079F-D46E-4811-BB74-96BF21FC5CF8}" srcOrd="1" destOrd="0" presId="urn:microsoft.com/office/officeart/2005/8/layout/orgChart1"/>
    <dgm:cxn modelId="{A2F8691A-EE05-40C5-B331-51A90602D886}" type="presParOf" srcId="{A4B78995-E161-4997-83CF-F5BBD9CDFCBB}" destId="{16212408-E669-4138-A125-4C6DC7D5A853}" srcOrd="1" destOrd="0" presId="urn:microsoft.com/office/officeart/2005/8/layout/orgChart1"/>
    <dgm:cxn modelId="{ECBF631C-F72A-476B-ABC1-3A864C19D548}" type="presParOf" srcId="{A4B78995-E161-4997-83CF-F5BBD9CDFCBB}" destId="{D3C0059E-6393-4B79-9083-F1600075E0BA}" srcOrd="2" destOrd="0" presId="urn:microsoft.com/office/officeart/2005/8/layout/orgChart1"/>
    <dgm:cxn modelId="{DA941D97-7499-45DD-B883-E21658080179}" type="presParOf" srcId="{02960763-34FF-4045-B3D8-52F41FAF6554}" destId="{0318B6AF-397B-47FD-AE93-C7DBFCD1B2AF}" srcOrd="2" destOrd="0" presId="urn:microsoft.com/office/officeart/2005/8/layout/orgChart1"/>
    <dgm:cxn modelId="{61BD7CE3-50F8-4DD5-A1FD-452FCD3CE73E}" type="presParOf" srcId="{F8E29EB4-3BB2-4390-B125-23B445A85AA1}" destId="{683D46E4-5213-4039-B250-0D04A502FD57}" srcOrd="2" destOrd="0" presId="urn:microsoft.com/office/officeart/2005/8/layout/orgChart1"/>
    <dgm:cxn modelId="{22EB6C30-B53E-408D-B73A-C5925A2547DD}" type="presParOf" srcId="{F8E29EB4-3BB2-4390-B125-23B445A85AA1}" destId="{022A86FA-1403-406B-8BDA-8502D8A1130A}" srcOrd="3" destOrd="0" presId="urn:microsoft.com/office/officeart/2005/8/layout/orgChart1"/>
    <dgm:cxn modelId="{6B553024-C3EF-473E-B52E-E092AE30995A}" type="presParOf" srcId="{022A86FA-1403-406B-8BDA-8502D8A1130A}" destId="{5615FCE0-501A-4133-B6A3-2530749232C8}" srcOrd="0" destOrd="0" presId="urn:microsoft.com/office/officeart/2005/8/layout/orgChart1"/>
    <dgm:cxn modelId="{85F227EB-D741-4B75-9EE1-6C45375FA238}" type="presParOf" srcId="{5615FCE0-501A-4133-B6A3-2530749232C8}" destId="{45AE1215-8A65-4620-A730-D016682BC95A}" srcOrd="0" destOrd="0" presId="urn:microsoft.com/office/officeart/2005/8/layout/orgChart1"/>
    <dgm:cxn modelId="{1B27D0CC-96E6-40E6-A87C-98B4F35892CC}" type="presParOf" srcId="{5615FCE0-501A-4133-B6A3-2530749232C8}" destId="{9E70EEC1-34E2-44A0-8BB2-03C5404499BA}" srcOrd="1" destOrd="0" presId="urn:microsoft.com/office/officeart/2005/8/layout/orgChart1"/>
    <dgm:cxn modelId="{E54D3D36-8F50-47D7-9590-3246673A2429}" type="presParOf" srcId="{022A86FA-1403-406B-8BDA-8502D8A1130A}" destId="{D77A4E71-8C72-493A-BC94-5A6DFCE8438E}" srcOrd="1" destOrd="0" presId="urn:microsoft.com/office/officeart/2005/8/layout/orgChart1"/>
    <dgm:cxn modelId="{C829A948-697C-46A1-B665-A9CC7C94AEE0}" type="presParOf" srcId="{D77A4E71-8C72-493A-BC94-5A6DFCE8438E}" destId="{73C91F0D-C76A-4CB7-B5BB-B1F9B9BD7ACB}" srcOrd="0" destOrd="0" presId="urn:microsoft.com/office/officeart/2005/8/layout/orgChart1"/>
    <dgm:cxn modelId="{69906838-2FD7-4B82-82E7-FDAE625C64F6}" type="presParOf" srcId="{D77A4E71-8C72-493A-BC94-5A6DFCE8438E}" destId="{B078ADC6-857C-4CBC-AEC4-2BCB406B3D3C}" srcOrd="1" destOrd="0" presId="urn:microsoft.com/office/officeart/2005/8/layout/orgChart1"/>
    <dgm:cxn modelId="{2FAC085C-0D7B-4AAB-996E-3B4AADA7168B}" type="presParOf" srcId="{B078ADC6-857C-4CBC-AEC4-2BCB406B3D3C}" destId="{71B94D55-D456-4BD9-83E3-8C7E79F8F201}" srcOrd="0" destOrd="0" presId="urn:microsoft.com/office/officeart/2005/8/layout/orgChart1"/>
    <dgm:cxn modelId="{A778AFE9-509C-43C9-9F0D-C4B0DFBDE1E7}" type="presParOf" srcId="{71B94D55-D456-4BD9-83E3-8C7E79F8F201}" destId="{8FF786E6-3625-4429-9BB3-0D405A78CE01}" srcOrd="0" destOrd="0" presId="urn:microsoft.com/office/officeart/2005/8/layout/orgChart1"/>
    <dgm:cxn modelId="{2CCB9B35-850A-4496-BAC0-26C3F8285B6A}" type="presParOf" srcId="{71B94D55-D456-4BD9-83E3-8C7E79F8F201}" destId="{1CE31F3C-A6F1-4256-B0E6-500B837BD801}" srcOrd="1" destOrd="0" presId="urn:microsoft.com/office/officeart/2005/8/layout/orgChart1"/>
    <dgm:cxn modelId="{A6160D82-423B-47CF-9050-2D47EA9D8382}" type="presParOf" srcId="{B078ADC6-857C-4CBC-AEC4-2BCB406B3D3C}" destId="{E8ED79ED-4FE6-4D9E-85B6-A6433CA40183}" srcOrd="1" destOrd="0" presId="urn:microsoft.com/office/officeart/2005/8/layout/orgChart1"/>
    <dgm:cxn modelId="{9B1468EE-30D1-457C-A1FA-C84FA43DBDD2}" type="presParOf" srcId="{B078ADC6-857C-4CBC-AEC4-2BCB406B3D3C}" destId="{76354D3D-29C7-44B3-8C57-3EB1B97AB968}" srcOrd="2" destOrd="0" presId="urn:microsoft.com/office/officeart/2005/8/layout/orgChart1"/>
    <dgm:cxn modelId="{E3BE10DF-0D7F-4876-8F82-974B150E26B9}" type="presParOf" srcId="{022A86FA-1403-406B-8BDA-8502D8A1130A}" destId="{C43E87F0-2606-4EF9-BD96-247ECE761EBA}" srcOrd="2" destOrd="0" presId="urn:microsoft.com/office/officeart/2005/8/layout/orgChart1"/>
    <dgm:cxn modelId="{2D269A15-23D7-448B-BFEE-D575AEBDB9FE}" type="presParOf" srcId="{F8E29EB4-3BB2-4390-B125-23B445A85AA1}" destId="{0C56DF14-2FA1-4ECE-BEC6-FA35B4BD0F37}" srcOrd="4" destOrd="0" presId="urn:microsoft.com/office/officeart/2005/8/layout/orgChart1"/>
    <dgm:cxn modelId="{A5586297-2A7D-427B-81A9-486AA9A7E463}" type="presParOf" srcId="{F8E29EB4-3BB2-4390-B125-23B445A85AA1}" destId="{97B98E79-1728-41A8-B784-92FF194FE977}" srcOrd="5" destOrd="0" presId="urn:microsoft.com/office/officeart/2005/8/layout/orgChart1"/>
    <dgm:cxn modelId="{B4FA33F9-CDF1-40D3-8608-12A7E09F4954}" type="presParOf" srcId="{97B98E79-1728-41A8-B784-92FF194FE977}" destId="{C3B39CF4-EEAD-47FE-A693-08CA2EC0DC09}" srcOrd="0" destOrd="0" presId="urn:microsoft.com/office/officeart/2005/8/layout/orgChart1"/>
    <dgm:cxn modelId="{653BA517-96C5-42A4-9366-41A313898076}" type="presParOf" srcId="{C3B39CF4-EEAD-47FE-A693-08CA2EC0DC09}" destId="{9D7D572B-2E4A-429A-A80F-CE2D496F3F62}" srcOrd="0" destOrd="0" presId="urn:microsoft.com/office/officeart/2005/8/layout/orgChart1"/>
    <dgm:cxn modelId="{A966E1C4-EADD-4EE2-8881-D355AF999C9D}" type="presParOf" srcId="{C3B39CF4-EEAD-47FE-A693-08CA2EC0DC09}" destId="{F132E2DA-2906-4DCA-88B1-96AFAE03006E}" srcOrd="1" destOrd="0" presId="urn:microsoft.com/office/officeart/2005/8/layout/orgChart1"/>
    <dgm:cxn modelId="{18A32BCE-E4EE-46B9-93C4-AF32560853AB}" type="presParOf" srcId="{97B98E79-1728-41A8-B784-92FF194FE977}" destId="{310F5A91-2F98-43FD-BE6E-3F2F96A9C202}" srcOrd="1" destOrd="0" presId="urn:microsoft.com/office/officeart/2005/8/layout/orgChart1"/>
    <dgm:cxn modelId="{1BE63A18-FEF7-4D48-A5D4-4494EA24BA9F}" type="presParOf" srcId="{310F5A91-2F98-43FD-BE6E-3F2F96A9C202}" destId="{6224B768-E210-46F3-B6C0-3ADCB63184B5}" srcOrd="0" destOrd="0" presId="urn:microsoft.com/office/officeart/2005/8/layout/orgChart1"/>
    <dgm:cxn modelId="{3DEC4FDC-D0D5-4752-AD4B-0F3D7187F3FA}" type="presParOf" srcId="{310F5A91-2F98-43FD-BE6E-3F2F96A9C202}" destId="{B414C369-0AD0-4340-B401-6D1C4FBFF74A}" srcOrd="1" destOrd="0" presId="urn:microsoft.com/office/officeart/2005/8/layout/orgChart1"/>
    <dgm:cxn modelId="{8EC734C6-2BBB-4FDC-9AE2-76C29BF6DF2F}" type="presParOf" srcId="{B414C369-0AD0-4340-B401-6D1C4FBFF74A}" destId="{481D6876-B11F-48C4-B278-B6CF19EC4BAA}" srcOrd="0" destOrd="0" presId="urn:microsoft.com/office/officeart/2005/8/layout/orgChart1"/>
    <dgm:cxn modelId="{4FFF7E50-0B60-4A89-9E44-63B1948ECA4B}" type="presParOf" srcId="{481D6876-B11F-48C4-B278-B6CF19EC4BAA}" destId="{183F2599-CD3B-41BC-BC2E-4E4251179DBC}" srcOrd="0" destOrd="0" presId="urn:microsoft.com/office/officeart/2005/8/layout/orgChart1"/>
    <dgm:cxn modelId="{6EA33920-B12D-4288-B111-9BBA9A979CB4}" type="presParOf" srcId="{481D6876-B11F-48C4-B278-B6CF19EC4BAA}" destId="{CB69D03A-8AE9-4ACA-A1EC-09A69D8E31F2}" srcOrd="1" destOrd="0" presId="urn:microsoft.com/office/officeart/2005/8/layout/orgChart1"/>
    <dgm:cxn modelId="{E519844A-50C6-4B3E-8EA7-BBC28AC771B2}" type="presParOf" srcId="{B414C369-0AD0-4340-B401-6D1C4FBFF74A}" destId="{D94C540C-BF2A-4BC4-BEBA-DEAA30DEF8D9}" srcOrd="1" destOrd="0" presId="urn:microsoft.com/office/officeart/2005/8/layout/orgChart1"/>
    <dgm:cxn modelId="{7E91C14B-689B-4E56-B5D5-54F73DC3E675}" type="presParOf" srcId="{B414C369-0AD0-4340-B401-6D1C4FBFF74A}" destId="{54AF1B30-BBC9-47CB-BD77-B5083090029E}" srcOrd="2" destOrd="0" presId="urn:microsoft.com/office/officeart/2005/8/layout/orgChart1"/>
    <dgm:cxn modelId="{23907642-F538-45A6-BEE7-5BA1892AEDB7}" type="presParOf" srcId="{97B98E79-1728-41A8-B784-92FF194FE977}" destId="{015AD59E-EE91-4846-8F2D-12405AD1B55A}" srcOrd="2" destOrd="0" presId="urn:microsoft.com/office/officeart/2005/8/layout/orgChart1"/>
    <dgm:cxn modelId="{06097E94-9068-4DDB-B4A0-3C2E323CFE63}" type="presParOf" srcId="{F8E29EB4-3BB2-4390-B125-23B445A85AA1}" destId="{00BF816B-0FD7-400F-8685-36BCF04196C4}" srcOrd="6" destOrd="0" presId="urn:microsoft.com/office/officeart/2005/8/layout/orgChart1"/>
    <dgm:cxn modelId="{16E2943C-DB89-45B1-BF05-89A4A0EF17C3}" type="presParOf" srcId="{F8E29EB4-3BB2-4390-B125-23B445A85AA1}" destId="{3D3BE0BF-689E-4125-8613-A91B7A671E0C}" srcOrd="7" destOrd="0" presId="urn:microsoft.com/office/officeart/2005/8/layout/orgChart1"/>
    <dgm:cxn modelId="{D2710103-3054-486C-A9FD-684CC25AE95F}" type="presParOf" srcId="{3D3BE0BF-689E-4125-8613-A91B7A671E0C}" destId="{BDF68EF8-BBC7-4987-9911-8AA26C7973F2}" srcOrd="0" destOrd="0" presId="urn:microsoft.com/office/officeart/2005/8/layout/orgChart1"/>
    <dgm:cxn modelId="{6DD6C7EF-9079-4083-B1A8-4C5F9CD77D5E}" type="presParOf" srcId="{BDF68EF8-BBC7-4987-9911-8AA26C7973F2}" destId="{F54752E1-1465-4C64-B22F-15979E62382A}" srcOrd="0" destOrd="0" presId="urn:microsoft.com/office/officeart/2005/8/layout/orgChart1"/>
    <dgm:cxn modelId="{24B48ABA-8009-4B2E-9A37-C75780B38A33}" type="presParOf" srcId="{BDF68EF8-BBC7-4987-9911-8AA26C7973F2}" destId="{308FFF86-6897-4712-BCEB-1AA457EEBC66}" srcOrd="1" destOrd="0" presId="urn:microsoft.com/office/officeart/2005/8/layout/orgChart1"/>
    <dgm:cxn modelId="{B69CA6DD-2E2B-49E2-A319-38A482A87CB7}" type="presParOf" srcId="{3D3BE0BF-689E-4125-8613-A91B7A671E0C}" destId="{527C0D37-5CAA-4B26-8385-D060242931CA}" srcOrd="1" destOrd="0" presId="urn:microsoft.com/office/officeart/2005/8/layout/orgChart1"/>
    <dgm:cxn modelId="{D0A3945E-FF7D-4E9B-95FF-2E5BC3200FC4}" type="presParOf" srcId="{527C0D37-5CAA-4B26-8385-D060242931CA}" destId="{D4BD1D34-DD66-480C-8496-B20F7E594BD2}" srcOrd="0" destOrd="0" presId="urn:microsoft.com/office/officeart/2005/8/layout/orgChart1"/>
    <dgm:cxn modelId="{2159055F-3AE2-4786-9C21-E3A481954436}" type="presParOf" srcId="{527C0D37-5CAA-4B26-8385-D060242931CA}" destId="{71729835-9B62-42C9-96BE-BB637C52C9F9}" srcOrd="1" destOrd="0" presId="urn:microsoft.com/office/officeart/2005/8/layout/orgChart1"/>
    <dgm:cxn modelId="{D274486E-7EB8-4377-8587-624CA055CBCD}" type="presParOf" srcId="{71729835-9B62-42C9-96BE-BB637C52C9F9}" destId="{DFF3382C-A9F8-4A0C-A3A6-23F26C9FF9FB}" srcOrd="0" destOrd="0" presId="urn:microsoft.com/office/officeart/2005/8/layout/orgChart1"/>
    <dgm:cxn modelId="{53B09D2B-8709-41AA-BD1E-235137668B77}" type="presParOf" srcId="{DFF3382C-A9F8-4A0C-A3A6-23F26C9FF9FB}" destId="{154EE99D-88AE-48F6-918C-5C8F1E3211E8}" srcOrd="0" destOrd="0" presId="urn:microsoft.com/office/officeart/2005/8/layout/orgChart1"/>
    <dgm:cxn modelId="{9DE34005-02F8-4B82-8042-F65FFA6EB9E2}" type="presParOf" srcId="{DFF3382C-A9F8-4A0C-A3A6-23F26C9FF9FB}" destId="{416AAA36-CF81-4D43-BF7D-D30A87E1CB15}" srcOrd="1" destOrd="0" presId="urn:microsoft.com/office/officeart/2005/8/layout/orgChart1"/>
    <dgm:cxn modelId="{B9945C6C-27BB-40DD-B2F1-9D58E9E591CC}" type="presParOf" srcId="{71729835-9B62-42C9-96BE-BB637C52C9F9}" destId="{21DFDDD7-1CDB-4241-9CC0-306D6F9939D4}" srcOrd="1" destOrd="0" presId="urn:microsoft.com/office/officeart/2005/8/layout/orgChart1"/>
    <dgm:cxn modelId="{5C3D2B17-FC0F-4EAE-8FE4-288C050E1BCD}" type="presParOf" srcId="{71729835-9B62-42C9-96BE-BB637C52C9F9}" destId="{FDD4A016-C4E4-49DE-B0EC-F04435866338}" srcOrd="2" destOrd="0" presId="urn:microsoft.com/office/officeart/2005/8/layout/orgChart1"/>
    <dgm:cxn modelId="{93618463-9126-4714-B72B-0125B7066B7D}" type="presParOf" srcId="{3D3BE0BF-689E-4125-8613-A91B7A671E0C}" destId="{C9B1E40B-888D-4388-AADE-014CB01109B0}" srcOrd="2" destOrd="0" presId="urn:microsoft.com/office/officeart/2005/8/layout/orgChart1"/>
    <dgm:cxn modelId="{B937E712-BFCB-4FA4-8FEB-DD8E54F08598}" type="presParOf" srcId="{F8E29EB4-3BB2-4390-B125-23B445A85AA1}" destId="{6573FB37-9A24-4083-B15B-6A4479BE7638}" srcOrd="8" destOrd="0" presId="urn:microsoft.com/office/officeart/2005/8/layout/orgChart1"/>
    <dgm:cxn modelId="{B0F96520-0693-4A4C-AECB-CC101D05626D}" type="presParOf" srcId="{F8E29EB4-3BB2-4390-B125-23B445A85AA1}" destId="{EEDBE76D-52BF-4B6B-9C6B-47B3EE565BF9}" srcOrd="9" destOrd="0" presId="urn:microsoft.com/office/officeart/2005/8/layout/orgChart1"/>
    <dgm:cxn modelId="{FF917DF5-D9DE-4BEA-8259-241AAAEBB495}" type="presParOf" srcId="{EEDBE76D-52BF-4B6B-9C6B-47B3EE565BF9}" destId="{DC5C5FD1-51F4-4F58-AB99-A7FFC3265C60}" srcOrd="0" destOrd="0" presId="urn:microsoft.com/office/officeart/2005/8/layout/orgChart1"/>
    <dgm:cxn modelId="{7412ED4F-36B4-4446-B7D4-2BF9AA46A1A1}" type="presParOf" srcId="{DC5C5FD1-51F4-4F58-AB99-A7FFC3265C60}" destId="{A9085D05-47FF-4EC4-975D-2BE588EAB2A9}" srcOrd="0" destOrd="0" presId="urn:microsoft.com/office/officeart/2005/8/layout/orgChart1"/>
    <dgm:cxn modelId="{0F827B68-CC6E-42E5-B333-9EA1231D1BF9}" type="presParOf" srcId="{DC5C5FD1-51F4-4F58-AB99-A7FFC3265C60}" destId="{421C79AC-2730-43BD-8671-413AF0A22DA8}" srcOrd="1" destOrd="0" presId="urn:microsoft.com/office/officeart/2005/8/layout/orgChart1"/>
    <dgm:cxn modelId="{A91A3404-A518-4F43-A558-9D43597D7561}" type="presParOf" srcId="{EEDBE76D-52BF-4B6B-9C6B-47B3EE565BF9}" destId="{15A32075-4803-4755-811E-C4C77840E3FE}" srcOrd="1" destOrd="0" presId="urn:microsoft.com/office/officeart/2005/8/layout/orgChart1"/>
    <dgm:cxn modelId="{7A6DBB6C-6EDB-4517-B8FA-6DDABD73FAD0}" type="presParOf" srcId="{15A32075-4803-4755-811E-C4C77840E3FE}" destId="{9AB70284-B694-4077-BB0C-2F8664E0DC0C}" srcOrd="0" destOrd="0" presId="urn:microsoft.com/office/officeart/2005/8/layout/orgChart1"/>
    <dgm:cxn modelId="{460C277D-D367-4B48-A2DA-A1862AAA19D7}" type="presParOf" srcId="{15A32075-4803-4755-811E-C4C77840E3FE}" destId="{3B4A8D25-57E1-4716-9028-4E171F154CC1}" srcOrd="1" destOrd="0" presId="urn:microsoft.com/office/officeart/2005/8/layout/orgChart1"/>
    <dgm:cxn modelId="{B045C715-9982-4136-9130-6D2A3C608DD2}" type="presParOf" srcId="{3B4A8D25-57E1-4716-9028-4E171F154CC1}" destId="{E9A41396-B0FD-46E9-9632-CDD381D1CDB6}" srcOrd="0" destOrd="0" presId="urn:microsoft.com/office/officeart/2005/8/layout/orgChart1"/>
    <dgm:cxn modelId="{754B5F17-B86D-49A9-9557-63F6BF79A221}" type="presParOf" srcId="{E9A41396-B0FD-46E9-9632-CDD381D1CDB6}" destId="{F4F9220C-BF53-4BEC-B4ED-6515969CB9C5}" srcOrd="0" destOrd="0" presId="urn:microsoft.com/office/officeart/2005/8/layout/orgChart1"/>
    <dgm:cxn modelId="{EB8D11FF-DBAB-437F-91A7-87ACC9B1C4AD}" type="presParOf" srcId="{E9A41396-B0FD-46E9-9632-CDD381D1CDB6}" destId="{78F3BBE2-3F98-44DE-855D-C57D2AD5D14F}" srcOrd="1" destOrd="0" presId="urn:microsoft.com/office/officeart/2005/8/layout/orgChart1"/>
    <dgm:cxn modelId="{14A71781-1779-4233-979F-AD0EE8E8BE82}" type="presParOf" srcId="{3B4A8D25-57E1-4716-9028-4E171F154CC1}" destId="{77AA36B4-8014-4C9F-9F58-80C18D403233}" srcOrd="1" destOrd="0" presId="urn:microsoft.com/office/officeart/2005/8/layout/orgChart1"/>
    <dgm:cxn modelId="{5C8A6F0A-1864-47F4-BF90-26E68B182E82}" type="presParOf" srcId="{3B4A8D25-57E1-4716-9028-4E171F154CC1}" destId="{4CD75ED5-00EF-4BE2-9016-53CCF288EC9C}" srcOrd="2" destOrd="0" presId="urn:microsoft.com/office/officeart/2005/8/layout/orgChart1"/>
    <dgm:cxn modelId="{7117B117-CFBB-43A5-9FBC-262C3A4A6E0C}" type="presParOf" srcId="{EEDBE76D-52BF-4B6B-9C6B-47B3EE565BF9}" destId="{FD21ECE7-918E-4F5E-AC5F-5EFE896F82C1}" srcOrd="2" destOrd="0" presId="urn:microsoft.com/office/officeart/2005/8/layout/orgChart1"/>
    <dgm:cxn modelId="{BA454ED7-98C0-4936-AECF-42C2F0CC9F72}" type="presParOf" srcId="{3BDB55DC-1370-4849-BD74-3B94A9C13E44}" destId="{9B06FD5F-2160-48BD-80BC-4093F0C1B2F3}"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A62BEC-F985-4FBD-AAE1-0DA7B59E4F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O"/>
        </a:p>
      </dgm:t>
    </dgm:pt>
    <dgm:pt modelId="{2B05E1A6-E516-4559-9549-49CAA079677B}">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CO"/>
            <a:t>contacto</a:t>
          </a:r>
        </a:p>
      </dgm:t>
    </dgm:pt>
    <dgm:pt modelId="{B27A3E87-CD1B-4C12-8C0A-14C54270E5AF}" type="parTrans" cxnId="{AA17AEE1-0E76-463C-BE80-235A7B7AA82C}">
      <dgm:prSet/>
      <dgm:spPr/>
      <dgm:t>
        <a:bodyPr/>
        <a:lstStyle/>
        <a:p>
          <a:endParaRPr lang="es-CO"/>
        </a:p>
      </dgm:t>
    </dgm:pt>
    <dgm:pt modelId="{C29B7C79-2655-4FAF-92BA-B106D0DDD9D6}" type="sibTrans" cxnId="{AA17AEE1-0E76-463C-BE80-235A7B7AA82C}">
      <dgm:prSet/>
      <dgm:spPr/>
      <dgm:t>
        <a:bodyPr/>
        <a:lstStyle/>
        <a:p>
          <a:endParaRPr lang="es-CO"/>
        </a:p>
      </dgm:t>
    </dgm:pt>
    <dgm:pt modelId="{50894CB8-3310-4A6A-B285-3F2642BC204D}">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informacion</a:t>
          </a:r>
        </a:p>
      </dgm:t>
    </dgm:pt>
    <dgm:pt modelId="{55193D10-E94B-4DD7-B126-DF67DEC64735}" type="parTrans" cxnId="{2BA5C972-1A2C-481D-BA8A-BAE5D59CB090}">
      <dgm:prSet/>
      <dgm:spPr/>
      <dgm:t>
        <a:bodyPr/>
        <a:lstStyle/>
        <a:p>
          <a:endParaRPr lang="es-CO"/>
        </a:p>
      </dgm:t>
    </dgm:pt>
    <dgm:pt modelId="{2081E47D-0A2D-40B4-BB54-56A08392927F}" type="sibTrans" cxnId="{2BA5C972-1A2C-481D-BA8A-BAE5D59CB090}">
      <dgm:prSet/>
      <dgm:spPr/>
      <dgm:t>
        <a:bodyPr/>
        <a:lstStyle/>
        <a:p>
          <a:endParaRPr lang="es-CO"/>
        </a:p>
      </dgm:t>
    </dgm:pt>
    <dgm:pt modelId="{5E4E8F9B-1E6B-44B8-A79D-AFBF2ED9D4EA}">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ayuda</a:t>
          </a:r>
        </a:p>
      </dgm:t>
    </dgm:pt>
    <dgm:pt modelId="{24273F6A-8BA4-458E-B215-7B34749868F7}" type="parTrans" cxnId="{603F2B44-4679-4AA4-97F5-6BABC2FAE946}">
      <dgm:prSet/>
      <dgm:spPr/>
      <dgm:t>
        <a:bodyPr/>
        <a:lstStyle/>
        <a:p>
          <a:endParaRPr lang="es-CO"/>
        </a:p>
      </dgm:t>
    </dgm:pt>
    <dgm:pt modelId="{1220BBC4-19D9-43F8-9373-543B1B5CD4CA}" type="sibTrans" cxnId="{603F2B44-4679-4AA4-97F5-6BABC2FAE946}">
      <dgm:prSet/>
      <dgm:spPr/>
      <dgm:t>
        <a:bodyPr/>
        <a:lstStyle/>
        <a:p>
          <a:endParaRPr lang="es-CO"/>
        </a:p>
      </dgm:t>
    </dgm:pt>
    <dgm:pt modelId="{1AE93510-C8DD-484A-8DAE-6CE632F145F0}">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informacion de la institucion</a:t>
          </a:r>
        </a:p>
      </dgm:t>
    </dgm:pt>
    <dgm:pt modelId="{0EAF0F09-FA7D-461F-92A7-80AD5DC24191}" type="parTrans" cxnId="{5C01C112-ED87-4795-B258-C120B21A1D51}">
      <dgm:prSet/>
      <dgm:spPr/>
      <dgm:t>
        <a:bodyPr/>
        <a:lstStyle/>
        <a:p>
          <a:endParaRPr lang="es-CO"/>
        </a:p>
      </dgm:t>
    </dgm:pt>
    <dgm:pt modelId="{AC932F5B-1188-481A-8233-1730062D85A1}" type="sibTrans" cxnId="{5C01C112-ED87-4795-B258-C120B21A1D51}">
      <dgm:prSet/>
      <dgm:spPr/>
      <dgm:t>
        <a:bodyPr/>
        <a:lstStyle/>
        <a:p>
          <a:endParaRPr lang="es-CO"/>
        </a:p>
      </dgm:t>
    </dgm:pt>
    <dgm:pt modelId="{92C94338-DC9A-4D2B-9574-778EC829CC28}">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ayudas posibles</a:t>
          </a:r>
        </a:p>
      </dgm:t>
    </dgm:pt>
    <dgm:pt modelId="{6144A3AF-67CB-4439-9B9E-0842C60354B7}" type="parTrans" cxnId="{5E2DEDB9-0800-403D-BF32-6876553FD97E}">
      <dgm:prSet/>
      <dgm:spPr/>
      <dgm:t>
        <a:bodyPr/>
        <a:lstStyle/>
        <a:p>
          <a:endParaRPr lang="es-CO"/>
        </a:p>
      </dgm:t>
    </dgm:pt>
    <dgm:pt modelId="{074ACB96-9E07-48E6-B5EC-DEA46A082459}" type="sibTrans" cxnId="{5E2DEDB9-0800-403D-BF32-6876553FD97E}">
      <dgm:prSet/>
      <dgm:spPr/>
      <dgm:t>
        <a:bodyPr/>
        <a:lstStyle/>
        <a:p>
          <a:endParaRPr lang="es-CO"/>
        </a:p>
      </dgm:t>
    </dgm:pt>
    <dgm:pt modelId="{A337C7EE-E94C-4D7F-AC65-00A2634795D1}" type="pres">
      <dgm:prSet presAssocID="{77A62BEC-F985-4FBD-AAE1-0DA7B59E4FFE}" presName="hierChild1" presStyleCnt="0">
        <dgm:presLayoutVars>
          <dgm:orgChart val="1"/>
          <dgm:chPref val="1"/>
          <dgm:dir/>
          <dgm:animOne val="branch"/>
          <dgm:animLvl val="lvl"/>
          <dgm:resizeHandles/>
        </dgm:presLayoutVars>
      </dgm:prSet>
      <dgm:spPr/>
    </dgm:pt>
    <dgm:pt modelId="{E188E58C-CE6C-4C88-9B37-1660DA32AD9F}" type="pres">
      <dgm:prSet presAssocID="{2B05E1A6-E516-4559-9549-49CAA079677B}" presName="hierRoot1" presStyleCnt="0">
        <dgm:presLayoutVars>
          <dgm:hierBranch val="init"/>
        </dgm:presLayoutVars>
      </dgm:prSet>
      <dgm:spPr/>
    </dgm:pt>
    <dgm:pt modelId="{96157246-4B3E-4468-BF97-5156E0B4FC6A}" type="pres">
      <dgm:prSet presAssocID="{2B05E1A6-E516-4559-9549-49CAA079677B}" presName="rootComposite1" presStyleCnt="0"/>
      <dgm:spPr/>
    </dgm:pt>
    <dgm:pt modelId="{F08B7DD3-0546-4CF8-A90D-AF98F6D61EAD}" type="pres">
      <dgm:prSet presAssocID="{2B05E1A6-E516-4559-9549-49CAA079677B}" presName="rootText1" presStyleLbl="node0" presStyleIdx="0" presStyleCnt="1">
        <dgm:presLayoutVars>
          <dgm:chPref val="3"/>
        </dgm:presLayoutVars>
      </dgm:prSet>
      <dgm:spPr/>
    </dgm:pt>
    <dgm:pt modelId="{3A9E471A-F52D-4304-9E7D-76058AC3F718}" type="pres">
      <dgm:prSet presAssocID="{2B05E1A6-E516-4559-9549-49CAA079677B}" presName="rootConnector1" presStyleLbl="node1" presStyleIdx="0" presStyleCnt="0"/>
      <dgm:spPr/>
    </dgm:pt>
    <dgm:pt modelId="{B8AF3266-C9A3-4BB7-9818-CB265B5BD96A}" type="pres">
      <dgm:prSet presAssocID="{2B05E1A6-E516-4559-9549-49CAA079677B}" presName="hierChild2" presStyleCnt="0"/>
      <dgm:spPr/>
    </dgm:pt>
    <dgm:pt modelId="{C8733EEA-B95F-459B-A66A-37823FCE1B30}" type="pres">
      <dgm:prSet presAssocID="{55193D10-E94B-4DD7-B126-DF67DEC64735}" presName="Name37" presStyleLbl="parChTrans1D2" presStyleIdx="0" presStyleCnt="2"/>
      <dgm:spPr/>
    </dgm:pt>
    <dgm:pt modelId="{8D9C4816-9858-44FD-BD4D-8BA8055E2DD6}" type="pres">
      <dgm:prSet presAssocID="{50894CB8-3310-4A6A-B285-3F2642BC204D}" presName="hierRoot2" presStyleCnt="0">
        <dgm:presLayoutVars>
          <dgm:hierBranch val="init"/>
        </dgm:presLayoutVars>
      </dgm:prSet>
      <dgm:spPr/>
    </dgm:pt>
    <dgm:pt modelId="{F3B85B87-079B-412F-9D34-E512D7940B01}" type="pres">
      <dgm:prSet presAssocID="{50894CB8-3310-4A6A-B285-3F2642BC204D}" presName="rootComposite" presStyleCnt="0"/>
      <dgm:spPr/>
    </dgm:pt>
    <dgm:pt modelId="{0A4FF9A2-85CD-466C-A8B7-E2D8541D93B8}" type="pres">
      <dgm:prSet presAssocID="{50894CB8-3310-4A6A-B285-3F2642BC204D}" presName="rootText" presStyleLbl="node2" presStyleIdx="0" presStyleCnt="2">
        <dgm:presLayoutVars>
          <dgm:chPref val="3"/>
        </dgm:presLayoutVars>
      </dgm:prSet>
      <dgm:spPr/>
    </dgm:pt>
    <dgm:pt modelId="{EC135354-EFC0-4EEC-BDE7-F7B97BA6B76B}" type="pres">
      <dgm:prSet presAssocID="{50894CB8-3310-4A6A-B285-3F2642BC204D}" presName="rootConnector" presStyleLbl="node2" presStyleIdx="0" presStyleCnt="2"/>
      <dgm:spPr/>
    </dgm:pt>
    <dgm:pt modelId="{1408A3C2-5565-439D-B0EE-8EB56A26BFE4}" type="pres">
      <dgm:prSet presAssocID="{50894CB8-3310-4A6A-B285-3F2642BC204D}" presName="hierChild4" presStyleCnt="0"/>
      <dgm:spPr/>
    </dgm:pt>
    <dgm:pt modelId="{E2A65EA1-6603-41D0-B8C6-B047BE36FD79}" type="pres">
      <dgm:prSet presAssocID="{0EAF0F09-FA7D-461F-92A7-80AD5DC24191}" presName="Name37" presStyleLbl="parChTrans1D3" presStyleIdx="0" presStyleCnt="2"/>
      <dgm:spPr/>
    </dgm:pt>
    <dgm:pt modelId="{6BD54301-D71E-4FAE-AA4F-7E288D21C899}" type="pres">
      <dgm:prSet presAssocID="{1AE93510-C8DD-484A-8DAE-6CE632F145F0}" presName="hierRoot2" presStyleCnt="0">
        <dgm:presLayoutVars>
          <dgm:hierBranch val="init"/>
        </dgm:presLayoutVars>
      </dgm:prSet>
      <dgm:spPr/>
    </dgm:pt>
    <dgm:pt modelId="{E3D77A91-2042-49FD-B262-F75B428CAB52}" type="pres">
      <dgm:prSet presAssocID="{1AE93510-C8DD-484A-8DAE-6CE632F145F0}" presName="rootComposite" presStyleCnt="0"/>
      <dgm:spPr/>
    </dgm:pt>
    <dgm:pt modelId="{2E08DC9B-2612-4D45-B34C-0FEFE6BFB455}" type="pres">
      <dgm:prSet presAssocID="{1AE93510-C8DD-484A-8DAE-6CE632F145F0}" presName="rootText" presStyleLbl="node3" presStyleIdx="0" presStyleCnt="2">
        <dgm:presLayoutVars>
          <dgm:chPref val="3"/>
        </dgm:presLayoutVars>
      </dgm:prSet>
      <dgm:spPr/>
    </dgm:pt>
    <dgm:pt modelId="{12E3A640-7322-4AD4-8F0B-697B0F084265}" type="pres">
      <dgm:prSet presAssocID="{1AE93510-C8DD-484A-8DAE-6CE632F145F0}" presName="rootConnector" presStyleLbl="node3" presStyleIdx="0" presStyleCnt="2"/>
      <dgm:spPr/>
    </dgm:pt>
    <dgm:pt modelId="{9B001F4A-B3B6-44B9-BD59-23ABDB6D625C}" type="pres">
      <dgm:prSet presAssocID="{1AE93510-C8DD-484A-8DAE-6CE632F145F0}" presName="hierChild4" presStyleCnt="0"/>
      <dgm:spPr/>
    </dgm:pt>
    <dgm:pt modelId="{1939326A-C70F-4362-8925-69179BEA5461}" type="pres">
      <dgm:prSet presAssocID="{1AE93510-C8DD-484A-8DAE-6CE632F145F0}" presName="hierChild5" presStyleCnt="0"/>
      <dgm:spPr/>
    </dgm:pt>
    <dgm:pt modelId="{0A6A75CE-EE73-4A7A-BCE7-5B9FC53C175A}" type="pres">
      <dgm:prSet presAssocID="{50894CB8-3310-4A6A-B285-3F2642BC204D}" presName="hierChild5" presStyleCnt="0"/>
      <dgm:spPr/>
    </dgm:pt>
    <dgm:pt modelId="{2746E68A-B778-46D3-8AB0-F17F3947B90D}" type="pres">
      <dgm:prSet presAssocID="{24273F6A-8BA4-458E-B215-7B34749868F7}" presName="Name37" presStyleLbl="parChTrans1D2" presStyleIdx="1" presStyleCnt="2"/>
      <dgm:spPr/>
    </dgm:pt>
    <dgm:pt modelId="{8CBAD6C5-8D73-488C-92A7-A7D7B5A1E0E3}" type="pres">
      <dgm:prSet presAssocID="{5E4E8F9B-1E6B-44B8-A79D-AFBF2ED9D4EA}" presName="hierRoot2" presStyleCnt="0">
        <dgm:presLayoutVars>
          <dgm:hierBranch val="init"/>
        </dgm:presLayoutVars>
      </dgm:prSet>
      <dgm:spPr/>
    </dgm:pt>
    <dgm:pt modelId="{58AB2526-0964-4B1D-8D5C-8BD064121AEB}" type="pres">
      <dgm:prSet presAssocID="{5E4E8F9B-1E6B-44B8-A79D-AFBF2ED9D4EA}" presName="rootComposite" presStyleCnt="0"/>
      <dgm:spPr/>
    </dgm:pt>
    <dgm:pt modelId="{AFD8BD3F-5694-4B31-9407-04E8A04F0E02}" type="pres">
      <dgm:prSet presAssocID="{5E4E8F9B-1E6B-44B8-A79D-AFBF2ED9D4EA}" presName="rootText" presStyleLbl="node2" presStyleIdx="1" presStyleCnt="2">
        <dgm:presLayoutVars>
          <dgm:chPref val="3"/>
        </dgm:presLayoutVars>
      </dgm:prSet>
      <dgm:spPr/>
    </dgm:pt>
    <dgm:pt modelId="{3A41297A-25AE-45DC-8FD3-614DB065DB13}" type="pres">
      <dgm:prSet presAssocID="{5E4E8F9B-1E6B-44B8-A79D-AFBF2ED9D4EA}" presName="rootConnector" presStyleLbl="node2" presStyleIdx="1" presStyleCnt="2"/>
      <dgm:spPr/>
    </dgm:pt>
    <dgm:pt modelId="{04DE337B-110A-4C6E-B6CE-52D71F3E63B5}" type="pres">
      <dgm:prSet presAssocID="{5E4E8F9B-1E6B-44B8-A79D-AFBF2ED9D4EA}" presName="hierChild4" presStyleCnt="0"/>
      <dgm:spPr/>
    </dgm:pt>
    <dgm:pt modelId="{74F9706C-8334-4794-A3A4-2781181D39EB}" type="pres">
      <dgm:prSet presAssocID="{6144A3AF-67CB-4439-9B9E-0842C60354B7}" presName="Name37" presStyleLbl="parChTrans1D3" presStyleIdx="1" presStyleCnt="2"/>
      <dgm:spPr/>
    </dgm:pt>
    <dgm:pt modelId="{7D86484E-BF7C-4C81-8C2E-A208A68C0037}" type="pres">
      <dgm:prSet presAssocID="{92C94338-DC9A-4D2B-9574-778EC829CC28}" presName="hierRoot2" presStyleCnt="0">
        <dgm:presLayoutVars>
          <dgm:hierBranch val="init"/>
        </dgm:presLayoutVars>
      </dgm:prSet>
      <dgm:spPr/>
    </dgm:pt>
    <dgm:pt modelId="{4C6E2742-0DDE-4310-8C9A-55FF3E31C43B}" type="pres">
      <dgm:prSet presAssocID="{92C94338-DC9A-4D2B-9574-778EC829CC28}" presName="rootComposite" presStyleCnt="0"/>
      <dgm:spPr/>
    </dgm:pt>
    <dgm:pt modelId="{C25A7509-9AAF-496C-92AB-9CA03FD397ED}" type="pres">
      <dgm:prSet presAssocID="{92C94338-DC9A-4D2B-9574-778EC829CC28}" presName="rootText" presStyleLbl="node3" presStyleIdx="1" presStyleCnt="2">
        <dgm:presLayoutVars>
          <dgm:chPref val="3"/>
        </dgm:presLayoutVars>
      </dgm:prSet>
      <dgm:spPr/>
    </dgm:pt>
    <dgm:pt modelId="{58DE0283-5177-4CFE-A290-97BAFD4266D2}" type="pres">
      <dgm:prSet presAssocID="{92C94338-DC9A-4D2B-9574-778EC829CC28}" presName="rootConnector" presStyleLbl="node3" presStyleIdx="1" presStyleCnt="2"/>
      <dgm:spPr/>
    </dgm:pt>
    <dgm:pt modelId="{514AB3CD-E02C-464D-9517-6BFC555F6AE3}" type="pres">
      <dgm:prSet presAssocID="{92C94338-DC9A-4D2B-9574-778EC829CC28}" presName="hierChild4" presStyleCnt="0"/>
      <dgm:spPr/>
    </dgm:pt>
    <dgm:pt modelId="{482869F6-12D8-4103-9D9F-759722F12DA0}" type="pres">
      <dgm:prSet presAssocID="{92C94338-DC9A-4D2B-9574-778EC829CC28}" presName="hierChild5" presStyleCnt="0"/>
      <dgm:spPr/>
    </dgm:pt>
    <dgm:pt modelId="{EB9C126F-B9A3-4A68-B4D1-F141BE5C94F4}" type="pres">
      <dgm:prSet presAssocID="{5E4E8F9B-1E6B-44B8-A79D-AFBF2ED9D4EA}" presName="hierChild5" presStyleCnt="0"/>
      <dgm:spPr/>
    </dgm:pt>
    <dgm:pt modelId="{7841D623-3D22-4FE6-ABE3-DB6CAE62C26C}" type="pres">
      <dgm:prSet presAssocID="{2B05E1A6-E516-4559-9549-49CAA079677B}" presName="hierChild3" presStyleCnt="0"/>
      <dgm:spPr/>
    </dgm:pt>
  </dgm:ptLst>
  <dgm:cxnLst>
    <dgm:cxn modelId="{12251C0E-3FC6-4173-B0F5-635EA2DD5ABB}" type="presOf" srcId="{77A62BEC-F985-4FBD-AAE1-0DA7B59E4FFE}" destId="{A337C7EE-E94C-4D7F-AC65-00A2634795D1}" srcOrd="0" destOrd="0" presId="urn:microsoft.com/office/officeart/2005/8/layout/orgChart1"/>
    <dgm:cxn modelId="{5C01C112-ED87-4795-B258-C120B21A1D51}" srcId="{50894CB8-3310-4A6A-B285-3F2642BC204D}" destId="{1AE93510-C8DD-484A-8DAE-6CE632F145F0}" srcOrd="0" destOrd="0" parTransId="{0EAF0F09-FA7D-461F-92A7-80AD5DC24191}" sibTransId="{AC932F5B-1188-481A-8233-1730062D85A1}"/>
    <dgm:cxn modelId="{E602BB5C-7D49-4D72-9277-8CAFC598296D}" type="presOf" srcId="{24273F6A-8BA4-458E-B215-7B34749868F7}" destId="{2746E68A-B778-46D3-8AB0-F17F3947B90D}" srcOrd="0" destOrd="0" presId="urn:microsoft.com/office/officeart/2005/8/layout/orgChart1"/>
    <dgm:cxn modelId="{603F2B44-4679-4AA4-97F5-6BABC2FAE946}" srcId="{2B05E1A6-E516-4559-9549-49CAA079677B}" destId="{5E4E8F9B-1E6B-44B8-A79D-AFBF2ED9D4EA}" srcOrd="1" destOrd="0" parTransId="{24273F6A-8BA4-458E-B215-7B34749868F7}" sibTransId="{1220BBC4-19D9-43F8-9373-543B1B5CD4CA}"/>
    <dgm:cxn modelId="{1130FB4C-89AB-48A6-8758-593194D4597E}" type="presOf" srcId="{50894CB8-3310-4A6A-B285-3F2642BC204D}" destId="{0A4FF9A2-85CD-466C-A8B7-E2D8541D93B8}" srcOrd="0" destOrd="0" presId="urn:microsoft.com/office/officeart/2005/8/layout/orgChart1"/>
    <dgm:cxn modelId="{2BA5C972-1A2C-481D-BA8A-BAE5D59CB090}" srcId="{2B05E1A6-E516-4559-9549-49CAA079677B}" destId="{50894CB8-3310-4A6A-B285-3F2642BC204D}" srcOrd="0" destOrd="0" parTransId="{55193D10-E94B-4DD7-B126-DF67DEC64735}" sibTransId="{2081E47D-0A2D-40B4-BB54-56A08392927F}"/>
    <dgm:cxn modelId="{32EE5587-C331-4C8A-8E31-2770086368D1}" type="presOf" srcId="{2B05E1A6-E516-4559-9549-49CAA079677B}" destId="{F08B7DD3-0546-4CF8-A90D-AF98F6D61EAD}" srcOrd="0" destOrd="0" presId="urn:microsoft.com/office/officeart/2005/8/layout/orgChart1"/>
    <dgm:cxn modelId="{D11A6A89-4EB0-4DDE-8108-63D613DE0F7E}" type="presOf" srcId="{92C94338-DC9A-4D2B-9574-778EC829CC28}" destId="{C25A7509-9AAF-496C-92AB-9CA03FD397ED}" srcOrd="0" destOrd="0" presId="urn:microsoft.com/office/officeart/2005/8/layout/orgChart1"/>
    <dgm:cxn modelId="{C7AE1A96-2F4E-4B46-BEB0-4EFC8C682AC1}" type="presOf" srcId="{5E4E8F9B-1E6B-44B8-A79D-AFBF2ED9D4EA}" destId="{3A41297A-25AE-45DC-8FD3-614DB065DB13}" srcOrd="1" destOrd="0" presId="urn:microsoft.com/office/officeart/2005/8/layout/orgChart1"/>
    <dgm:cxn modelId="{0E11729D-9BA0-4E86-B3C6-F1F0629CFD23}" type="presOf" srcId="{50894CB8-3310-4A6A-B285-3F2642BC204D}" destId="{EC135354-EFC0-4EEC-BDE7-F7B97BA6B76B}" srcOrd="1" destOrd="0" presId="urn:microsoft.com/office/officeart/2005/8/layout/orgChart1"/>
    <dgm:cxn modelId="{0DE147B7-ECD5-4A4E-9C01-E0E10796A9EB}" type="presOf" srcId="{1AE93510-C8DD-484A-8DAE-6CE632F145F0}" destId="{2E08DC9B-2612-4D45-B34C-0FEFE6BFB455}" srcOrd="0" destOrd="0" presId="urn:microsoft.com/office/officeart/2005/8/layout/orgChart1"/>
    <dgm:cxn modelId="{5E2DEDB9-0800-403D-BF32-6876553FD97E}" srcId="{5E4E8F9B-1E6B-44B8-A79D-AFBF2ED9D4EA}" destId="{92C94338-DC9A-4D2B-9574-778EC829CC28}" srcOrd="0" destOrd="0" parTransId="{6144A3AF-67CB-4439-9B9E-0842C60354B7}" sibTransId="{074ACB96-9E07-48E6-B5EC-DEA46A082459}"/>
    <dgm:cxn modelId="{F8A7A4BE-C19E-42CC-948B-C0D1C14039FC}" type="presOf" srcId="{2B05E1A6-E516-4559-9549-49CAA079677B}" destId="{3A9E471A-F52D-4304-9E7D-76058AC3F718}" srcOrd="1" destOrd="0" presId="urn:microsoft.com/office/officeart/2005/8/layout/orgChart1"/>
    <dgm:cxn modelId="{0F8280D2-533E-4223-98BE-B259B446FB10}" type="presOf" srcId="{55193D10-E94B-4DD7-B126-DF67DEC64735}" destId="{C8733EEA-B95F-459B-A66A-37823FCE1B30}" srcOrd="0" destOrd="0" presId="urn:microsoft.com/office/officeart/2005/8/layout/orgChart1"/>
    <dgm:cxn modelId="{BA5509D3-04CA-46DB-96D8-056A33806C7D}" type="presOf" srcId="{5E4E8F9B-1E6B-44B8-A79D-AFBF2ED9D4EA}" destId="{AFD8BD3F-5694-4B31-9407-04E8A04F0E02}" srcOrd="0" destOrd="0" presId="urn:microsoft.com/office/officeart/2005/8/layout/orgChart1"/>
    <dgm:cxn modelId="{84495ED6-3A1A-4D7A-899F-2E2C12E348F8}" type="presOf" srcId="{6144A3AF-67CB-4439-9B9E-0842C60354B7}" destId="{74F9706C-8334-4794-A3A4-2781181D39EB}" srcOrd="0" destOrd="0" presId="urn:microsoft.com/office/officeart/2005/8/layout/orgChart1"/>
    <dgm:cxn modelId="{AA17AEE1-0E76-463C-BE80-235A7B7AA82C}" srcId="{77A62BEC-F985-4FBD-AAE1-0DA7B59E4FFE}" destId="{2B05E1A6-E516-4559-9549-49CAA079677B}" srcOrd="0" destOrd="0" parTransId="{B27A3E87-CD1B-4C12-8C0A-14C54270E5AF}" sibTransId="{C29B7C79-2655-4FAF-92BA-B106D0DDD9D6}"/>
    <dgm:cxn modelId="{3CBD8DE8-3CF6-4E7B-B2B6-5853BAE0C978}" type="presOf" srcId="{92C94338-DC9A-4D2B-9574-778EC829CC28}" destId="{58DE0283-5177-4CFE-A290-97BAFD4266D2}" srcOrd="1" destOrd="0" presId="urn:microsoft.com/office/officeart/2005/8/layout/orgChart1"/>
    <dgm:cxn modelId="{B0FA5FE9-FBC7-4A47-A8D4-EA7BE1239DC1}" type="presOf" srcId="{1AE93510-C8DD-484A-8DAE-6CE632F145F0}" destId="{12E3A640-7322-4AD4-8F0B-697B0F084265}" srcOrd="1" destOrd="0" presId="urn:microsoft.com/office/officeart/2005/8/layout/orgChart1"/>
    <dgm:cxn modelId="{620821F5-A2B0-426D-8785-1AA53AA53A22}" type="presOf" srcId="{0EAF0F09-FA7D-461F-92A7-80AD5DC24191}" destId="{E2A65EA1-6603-41D0-B8C6-B047BE36FD79}" srcOrd="0" destOrd="0" presId="urn:microsoft.com/office/officeart/2005/8/layout/orgChart1"/>
    <dgm:cxn modelId="{A7AB7E3F-F59E-4015-B75D-D847EC684521}" type="presParOf" srcId="{A337C7EE-E94C-4D7F-AC65-00A2634795D1}" destId="{E188E58C-CE6C-4C88-9B37-1660DA32AD9F}" srcOrd="0" destOrd="0" presId="urn:microsoft.com/office/officeart/2005/8/layout/orgChart1"/>
    <dgm:cxn modelId="{68F1508C-EB6F-48C6-AFA0-3D750E524E89}" type="presParOf" srcId="{E188E58C-CE6C-4C88-9B37-1660DA32AD9F}" destId="{96157246-4B3E-4468-BF97-5156E0B4FC6A}" srcOrd="0" destOrd="0" presId="urn:microsoft.com/office/officeart/2005/8/layout/orgChart1"/>
    <dgm:cxn modelId="{78F98A5D-25BC-400E-9FB9-78490DA7EEA1}" type="presParOf" srcId="{96157246-4B3E-4468-BF97-5156E0B4FC6A}" destId="{F08B7DD3-0546-4CF8-A90D-AF98F6D61EAD}" srcOrd="0" destOrd="0" presId="urn:microsoft.com/office/officeart/2005/8/layout/orgChart1"/>
    <dgm:cxn modelId="{290FA031-DC8E-4904-9311-487EAE8742A8}" type="presParOf" srcId="{96157246-4B3E-4468-BF97-5156E0B4FC6A}" destId="{3A9E471A-F52D-4304-9E7D-76058AC3F718}" srcOrd="1" destOrd="0" presId="urn:microsoft.com/office/officeart/2005/8/layout/orgChart1"/>
    <dgm:cxn modelId="{A43C64C0-BA58-45D8-B93B-C33A732F38EA}" type="presParOf" srcId="{E188E58C-CE6C-4C88-9B37-1660DA32AD9F}" destId="{B8AF3266-C9A3-4BB7-9818-CB265B5BD96A}" srcOrd="1" destOrd="0" presId="urn:microsoft.com/office/officeart/2005/8/layout/orgChart1"/>
    <dgm:cxn modelId="{AC42B940-DFE5-41B0-872A-ABBA461C119B}" type="presParOf" srcId="{B8AF3266-C9A3-4BB7-9818-CB265B5BD96A}" destId="{C8733EEA-B95F-459B-A66A-37823FCE1B30}" srcOrd="0" destOrd="0" presId="urn:microsoft.com/office/officeart/2005/8/layout/orgChart1"/>
    <dgm:cxn modelId="{5B9072D1-1692-470C-A583-4690C42B3052}" type="presParOf" srcId="{B8AF3266-C9A3-4BB7-9818-CB265B5BD96A}" destId="{8D9C4816-9858-44FD-BD4D-8BA8055E2DD6}" srcOrd="1" destOrd="0" presId="urn:microsoft.com/office/officeart/2005/8/layout/orgChart1"/>
    <dgm:cxn modelId="{BB2282E6-A5D9-413A-8E6D-75D936FA6FCA}" type="presParOf" srcId="{8D9C4816-9858-44FD-BD4D-8BA8055E2DD6}" destId="{F3B85B87-079B-412F-9D34-E512D7940B01}" srcOrd="0" destOrd="0" presId="urn:microsoft.com/office/officeart/2005/8/layout/orgChart1"/>
    <dgm:cxn modelId="{55E5E9D3-5399-4834-9AFA-24859F957612}" type="presParOf" srcId="{F3B85B87-079B-412F-9D34-E512D7940B01}" destId="{0A4FF9A2-85CD-466C-A8B7-E2D8541D93B8}" srcOrd="0" destOrd="0" presId="urn:microsoft.com/office/officeart/2005/8/layout/orgChart1"/>
    <dgm:cxn modelId="{55B9918F-3811-4186-B85F-CD68BE95DB0C}" type="presParOf" srcId="{F3B85B87-079B-412F-9D34-E512D7940B01}" destId="{EC135354-EFC0-4EEC-BDE7-F7B97BA6B76B}" srcOrd="1" destOrd="0" presId="urn:microsoft.com/office/officeart/2005/8/layout/orgChart1"/>
    <dgm:cxn modelId="{7F9EFC4F-F582-48E3-AA8D-8C546A505B1B}" type="presParOf" srcId="{8D9C4816-9858-44FD-BD4D-8BA8055E2DD6}" destId="{1408A3C2-5565-439D-B0EE-8EB56A26BFE4}" srcOrd="1" destOrd="0" presId="urn:microsoft.com/office/officeart/2005/8/layout/orgChart1"/>
    <dgm:cxn modelId="{99A1D39A-76E7-4D7C-9D58-B20C43F2DC90}" type="presParOf" srcId="{1408A3C2-5565-439D-B0EE-8EB56A26BFE4}" destId="{E2A65EA1-6603-41D0-B8C6-B047BE36FD79}" srcOrd="0" destOrd="0" presId="urn:microsoft.com/office/officeart/2005/8/layout/orgChart1"/>
    <dgm:cxn modelId="{2973E07D-B3D2-4048-850E-AE05604BBC37}" type="presParOf" srcId="{1408A3C2-5565-439D-B0EE-8EB56A26BFE4}" destId="{6BD54301-D71E-4FAE-AA4F-7E288D21C899}" srcOrd="1" destOrd="0" presId="urn:microsoft.com/office/officeart/2005/8/layout/orgChart1"/>
    <dgm:cxn modelId="{E8894E24-82FB-473D-8406-7D8F23C35A90}" type="presParOf" srcId="{6BD54301-D71E-4FAE-AA4F-7E288D21C899}" destId="{E3D77A91-2042-49FD-B262-F75B428CAB52}" srcOrd="0" destOrd="0" presId="urn:microsoft.com/office/officeart/2005/8/layout/orgChart1"/>
    <dgm:cxn modelId="{803A0B0B-1594-4D03-8698-6856A148A873}" type="presParOf" srcId="{E3D77A91-2042-49FD-B262-F75B428CAB52}" destId="{2E08DC9B-2612-4D45-B34C-0FEFE6BFB455}" srcOrd="0" destOrd="0" presId="urn:microsoft.com/office/officeart/2005/8/layout/orgChart1"/>
    <dgm:cxn modelId="{2655787D-16D9-4623-8605-E5E90A2827F4}" type="presParOf" srcId="{E3D77A91-2042-49FD-B262-F75B428CAB52}" destId="{12E3A640-7322-4AD4-8F0B-697B0F084265}" srcOrd="1" destOrd="0" presId="urn:microsoft.com/office/officeart/2005/8/layout/orgChart1"/>
    <dgm:cxn modelId="{64E1AC1C-263E-40E6-ABC1-45111FFCC8E2}" type="presParOf" srcId="{6BD54301-D71E-4FAE-AA4F-7E288D21C899}" destId="{9B001F4A-B3B6-44B9-BD59-23ABDB6D625C}" srcOrd="1" destOrd="0" presId="urn:microsoft.com/office/officeart/2005/8/layout/orgChart1"/>
    <dgm:cxn modelId="{1BD3A5E6-BA40-41DD-9629-F294C514D344}" type="presParOf" srcId="{6BD54301-D71E-4FAE-AA4F-7E288D21C899}" destId="{1939326A-C70F-4362-8925-69179BEA5461}" srcOrd="2" destOrd="0" presId="urn:microsoft.com/office/officeart/2005/8/layout/orgChart1"/>
    <dgm:cxn modelId="{F68AC027-E813-4BE2-9186-E4A30B145B6F}" type="presParOf" srcId="{8D9C4816-9858-44FD-BD4D-8BA8055E2DD6}" destId="{0A6A75CE-EE73-4A7A-BCE7-5B9FC53C175A}" srcOrd="2" destOrd="0" presId="urn:microsoft.com/office/officeart/2005/8/layout/orgChart1"/>
    <dgm:cxn modelId="{8B42D52B-1A5C-4AEC-8DFC-BC6306A01D13}" type="presParOf" srcId="{B8AF3266-C9A3-4BB7-9818-CB265B5BD96A}" destId="{2746E68A-B778-46D3-8AB0-F17F3947B90D}" srcOrd="2" destOrd="0" presId="urn:microsoft.com/office/officeart/2005/8/layout/orgChart1"/>
    <dgm:cxn modelId="{64E9E26B-C73C-460E-88D3-FB04A3C6CFF9}" type="presParOf" srcId="{B8AF3266-C9A3-4BB7-9818-CB265B5BD96A}" destId="{8CBAD6C5-8D73-488C-92A7-A7D7B5A1E0E3}" srcOrd="3" destOrd="0" presId="urn:microsoft.com/office/officeart/2005/8/layout/orgChart1"/>
    <dgm:cxn modelId="{C62E38F8-8C6D-41F1-B9AD-1DAA9385BBDE}" type="presParOf" srcId="{8CBAD6C5-8D73-488C-92A7-A7D7B5A1E0E3}" destId="{58AB2526-0964-4B1D-8D5C-8BD064121AEB}" srcOrd="0" destOrd="0" presId="urn:microsoft.com/office/officeart/2005/8/layout/orgChart1"/>
    <dgm:cxn modelId="{6F8194B3-5D4E-4745-B06E-90F788F8900B}" type="presParOf" srcId="{58AB2526-0964-4B1D-8D5C-8BD064121AEB}" destId="{AFD8BD3F-5694-4B31-9407-04E8A04F0E02}" srcOrd="0" destOrd="0" presId="urn:microsoft.com/office/officeart/2005/8/layout/orgChart1"/>
    <dgm:cxn modelId="{661E5E27-13C2-4412-8696-EDCB9979EBDA}" type="presParOf" srcId="{58AB2526-0964-4B1D-8D5C-8BD064121AEB}" destId="{3A41297A-25AE-45DC-8FD3-614DB065DB13}" srcOrd="1" destOrd="0" presId="urn:microsoft.com/office/officeart/2005/8/layout/orgChart1"/>
    <dgm:cxn modelId="{FF0BC22C-7FEF-461A-A5EA-2B01AAA0D5D7}" type="presParOf" srcId="{8CBAD6C5-8D73-488C-92A7-A7D7B5A1E0E3}" destId="{04DE337B-110A-4C6E-B6CE-52D71F3E63B5}" srcOrd="1" destOrd="0" presId="urn:microsoft.com/office/officeart/2005/8/layout/orgChart1"/>
    <dgm:cxn modelId="{86D0F306-AEE1-4D7A-85C3-3FED04E86F01}" type="presParOf" srcId="{04DE337B-110A-4C6E-B6CE-52D71F3E63B5}" destId="{74F9706C-8334-4794-A3A4-2781181D39EB}" srcOrd="0" destOrd="0" presId="urn:microsoft.com/office/officeart/2005/8/layout/orgChart1"/>
    <dgm:cxn modelId="{B0B23A72-3D5F-401F-BA21-06B107CEC1CC}" type="presParOf" srcId="{04DE337B-110A-4C6E-B6CE-52D71F3E63B5}" destId="{7D86484E-BF7C-4C81-8C2E-A208A68C0037}" srcOrd="1" destOrd="0" presId="urn:microsoft.com/office/officeart/2005/8/layout/orgChart1"/>
    <dgm:cxn modelId="{68919450-36B9-497E-BB51-23430E3AE724}" type="presParOf" srcId="{7D86484E-BF7C-4C81-8C2E-A208A68C0037}" destId="{4C6E2742-0DDE-4310-8C9A-55FF3E31C43B}" srcOrd="0" destOrd="0" presId="urn:microsoft.com/office/officeart/2005/8/layout/orgChart1"/>
    <dgm:cxn modelId="{0FE4EF5A-09B8-4949-BFAD-8193EA5399BA}" type="presParOf" srcId="{4C6E2742-0DDE-4310-8C9A-55FF3E31C43B}" destId="{C25A7509-9AAF-496C-92AB-9CA03FD397ED}" srcOrd="0" destOrd="0" presId="urn:microsoft.com/office/officeart/2005/8/layout/orgChart1"/>
    <dgm:cxn modelId="{B6BE6BD2-F372-4942-BAC6-6D6F26BA6614}" type="presParOf" srcId="{4C6E2742-0DDE-4310-8C9A-55FF3E31C43B}" destId="{58DE0283-5177-4CFE-A290-97BAFD4266D2}" srcOrd="1" destOrd="0" presId="urn:microsoft.com/office/officeart/2005/8/layout/orgChart1"/>
    <dgm:cxn modelId="{475B02C5-D69A-46B2-9A1F-CF833FCC873D}" type="presParOf" srcId="{7D86484E-BF7C-4C81-8C2E-A208A68C0037}" destId="{514AB3CD-E02C-464D-9517-6BFC555F6AE3}" srcOrd="1" destOrd="0" presId="urn:microsoft.com/office/officeart/2005/8/layout/orgChart1"/>
    <dgm:cxn modelId="{9A93F7F4-E395-4980-B105-2B2E68D6DE2A}" type="presParOf" srcId="{7D86484E-BF7C-4C81-8C2E-A208A68C0037}" destId="{482869F6-12D8-4103-9D9F-759722F12DA0}" srcOrd="2" destOrd="0" presId="urn:microsoft.com/office/officeart/2005/8/layout/orgChart1"/>
    <dgm:cxn modelId="{119D1868-E436-4E8C-9B4A-F2C751B8D8BA}" type="presParOf" srcId="{8CBAD6C5-8D73-488C-92A7-A7D7B5A1E0E3}" destId="{EB9C126F-B9A3-4A68-B4D1-F141BE5C94F4}" srcOrd="2" destOrd="0" presId="urn:microsoft.com/office/officeart/2005/8/layout/orgChart1"/>
    <dgm:cxn modelId="{77F423C5-3EEC-4211-82F9-DF3E24D7271C}" type="presParOf" srcId="{E188E58C-CE6C-4C88-9B37-1660DA32AD9F}" destId="{7841D623-3D22-4FE6-ABE3-DB6CAE62C26C}"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3BE0F1-3506-40FE-8033-B27A7AB6A3CE}">
      <dsp:nvSpPr>
        <dsp:cNvPr id="0" name=""/>
        <dsp:cNvSpPr/>
      </dsp:nvSpPr>
      <dsp:spPr>
        <a:xfrm>
          <a:off x="848123" y="1020346"/>
          <a:ext cx="126432" cy="387726"/>
        </a:xfrm>
        <a:custGeom>
          <a:avLst/>
          <a:gdLst/>
          <a:ahLst/>
          <a:cxnLst/>
          <a:rect l="0" t="0" r="0" b="0"/>
          <a:pathLst>
            <a:path>
              <a:moveTo>
                <a:pt x="0" y="0"/>
              </a:moveTo>
              <a:lnTo>
                <a:pt x="0" y="387726"/>
              </a:lnTo>
              <a:lnTo>
                <a:pt x="126432" y="3877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DB8F5-B6C2-41D5-8B9C-B804653015F7}">
      <dsp:nvSpPr>
        <dsp:cNvPr id="0" name=""/>
        <dsp:cNvSpPr/>
      </dsp:nvSpPr>
      <dsp:spPr>
        <a:xfrm>
          <a:off x="1139556" y="421898"/>
          <a:ext cx="91440" cy="177005"/>
        </a:xfrm>
        <a:custGeom>
          <a:avLst/>
          <a:gdLst/>
          <a:ahLst/>
          <a:cxnLst/>
          <a:rect l="0" t="0" r="0" b="0"/>
          <a:pathLst>
            <a:path>
              <a:moveTo>
                <a:pt x="45720" y="0"/>
              </a:moveTo>
              <a:lnTo>
                <a:pt x="45720" y="1770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5147F-34C2-4890-A2D6-CCD58DBCD7AC}">
      <dsp:nvSpPr>
        <dsp:cNvPr id="0" name=""/>
        <dsp:cNvSpPr/>
      </dsp:nvSpPr>
      <dsp:spPr>
        <a:xfrm>
          <a:off x="763834" y="455"/>
          <a:ext cx="842884" cy="4214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CO" sz="1500" kern="1200"/>
            <a:t>inicio</a:t>
          </a:r>
        </a:p>
      </dsp:txBody>
      <dsp:txXfrm>
        <a:off x="763834" y="455"/>
        <a:ext cx="842884" cy="421442"/>
      </dsp:txXfrm>
    </dsp:sp>
    <dsp:sp modelId="{EC87E415-DD02-4E10-8028-B7E68C6F65D8}">
      <dsp:nvSpPr>
        <dsp:cNvPr id="0" name=""/>
        <dsp:cNvSpPr/>
      </dsp:nvSpPr>
      <dsp:spPr>
        <a:xfrm>
          <a:off x="763834" y="598903"/>
          <a:ext cx="842884" cy="4214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CO" sz="1500" kern="1200"/>
            <a:t>menu principal</a:t>
          </a:r>
        </a:p>
      </dsp:txBody>
      <dsp:txXfrm>
        <a:off x="763834" y="598903"/>
        <a:ext cx="842884" cy="421442"/>
      </dsp:txXfrm>
    </dsp:sp>
    <dsp:sp modelId="{01AF9582-5BF2-4BA1-A621-08B259FB1051}">
      <dsp:nvSpPr>
        <dsp:cNvPr id="0" name=""/>
        <dsp:cNvSpPr/>
      </dsp:nvSpPr>
      <dsp:spPr>
        <a:xfrm>
          <a:off x="974555" y="1197351"/>
          <a:ext cx="842884" cy="4214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CO" sz="1500" kern="1200"/>
            <a:t>noticias</a:t>
          </a:r>
        </a:p>
      </dsp:txBody>
      <dsp:txXfrm>
        <a:off x="974555" y="1197351"/>
        <a:ext cx="842884" cy="4214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AB13FF-1BE9-475F-8A12-1282D2FA995B}">
      <dsp:nvSpPr>
        <dsp:cNvPr id="0" name=""/>
        <dsp:cNvSpPr/>
      </dsp:nvSpPr>
      <dsp:spPr>
        <a:xfrm>
          <a:off x="1338262" y="344868"/>
          <a:ext cx="417079" cy="144771"/>
        </a:xfrm>
        <a:custGeom>
          <a:avLst/>
          <a:gdLst/>
          <a:ahLst/>
          <a:cxnLst/>
          <a:rect l="0" t="0" r="0" b="0"/>
          <a:pathLst>
            <a:path>
              <a:moveTo>
                <a:pt x="0" y="0"/>
              </a:moveTo>
              <a:lnTo>
                <a:pt x="0" y="72385"/>
              </a:lnTo>
              <a:lnTo>
                <a:pt x="417079" y="72385"/>
              </a:lnTo>
              <a:lnTo>
                <a:pt x="417079" y="144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20F776-D3F3-4EAF-81F6-DABEB0585D2A}">
      <dsp:nvSpPr>
        <dsp:cNvPr id="0" name=""/>
        <dsp:cNvSpPr/>
      </dsp:nvSpPr>
      <dsp:spPr>
        <a:xfrm>
          <a:off x="645427" y="834334"/>
          <a:ext cx="103408" cy="317118"/>
        </a:xfrm>
        <a:custGeom>
          <a:avLst/>
          <a:gdLst/>
          <a:ahLst/>
          <a:cxnLst/>
          <a:rect l="0" t="0" r="0" b="0"/>
          <a:pathLst>
            <a:path>
              <a:moveTo>
                <a:pt x="0" y="0"/>
              </a:moveTo>
              <a:lnTo>
                <a:pt x="0" y="317118"/>
              </a:lnTo>
              <a:lnTo>
                <a:pt x="103408" y="317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91B4CB-3878-47BB-BE89-BA450FA8133E}">
      <dsp:nvSpPr>
        <dsp:cNvPr id="0" name=""/>
        <dsp:cNvSpPr/>
      </dsp:nvSpPr>
      <dsp:spPr>
        <a:xfrm>
          <a:off x="921182" y="344868"/>
          <a:ext cx="417079" cy="144771"/>
        </a:xfrm>
        <a:custGeom>
          <a:avLst/>
          <a:gdLst/>
          <a:ahLst/>
          <a:cxnLst/>
          <a:rect l="0" t="0" r="0" b="0"/>
          <a:pathLst>
            <a:path>
              <a:moveTo>
                <a:pt x="417079" y="0"/>
              </a:moveTo>
              <a:lnTo>
                <a:pt x="417079" y="72385"/>
              </a:lnTo>
              <a:lnTo>
                <a:pt x="0" y="72385"/>
              </a:lnTo>
              <a:lnTo>
                <a:pt x="0" y="144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80E61-2D46-4EE1-83EB-A6C12C7519FC}">
      <dsp:nvSpPr>
        <dsp:cNvPr id="0" name=""/>
        <dsp:cNvSpPr/>
      </dsp:nvSpPr>
      <dsp:spPr>
        <a:xfrm>
          <a:off x="993568" y="174"/>
          <a:ext cx="689388" cy="344694"/>
        </a:xfrm>
        <a:prstGeom prst="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 perfil</a:t>
          </a:r>
        </a:p>
      </dsp:txBody>
      <dsp:txXfrm>
        <a:off x="993568" y="174"/>
        <a:ext cx="689388" cy="344694"/>
      </dsp:txXfrm>
    </dsp:sp>
    <dsp:sp modelId="{4B1AF53E-EEC4-4354-8936-8624EA71F34C}">
      <dsp:nvSpPr>
        <dsp:cNvPr id="0" name=""/>
        <dsp:cNvSpPr/>
      </dsp:nvSpPr>
      <dsp:spPr>
        <a:xfrm>
          <a:off x="576488" y="489640"/>
          <a:ext cx="689388" cy="34469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Mis notas</a:t>
          </a:r>
        </a:p>
      </dsp:txBody>
      <dsp:txXfrm>
        <a:off x="576488" y="489640"/>
        <a:ext cx="689388" cy="344694"/>
      </dsp:txXfrm>
    </dsp:sp>
    <dsp:sp modelId="{CEB1C9B4-39AE-47FC-94E7-AA639137FA91}">
      <dsp:nvSpPr>
        <dsp:cNvPr id="0" name=""/>
        <dsp:cNvSpPr/>
      </dsp:nvSpPr>
      <dsp:spPr>
        <a:xfrm>
          <a:off x="748835" y="979106"/>
          <a:ext cx="689388" cy="34469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observar notas</a:t>
          </a:r>
        </a:p>
      </dsp:txBody>
      <dsp:txXfrm>
        <a:off x="748835" y="979106"/>
        <a:ext cx="689388" cy="344694"/>
      </dsp:txXfrm>
    </dsp:sp>
    <dsp:sp modelId="{7C960244-6F8F-4446-BD2C-65D6089928A7}">
      <dsp:nvSpPr>
        <dsp:cNvPr id="0" name=""/>
        <dsp:cNvSpPr/>
      </dsp:nvSpPr>
      <dsp:spPr>
        <a:xfrm>
          <a:off x="1410648" y="489640"/>
          <a:ext cx="689388" cy="344694"/>
        </a:xfrm>
        <a:prstGeom prst="rect">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Mis archivos</a:t>
          </a:r>
        </a:p>
      </dsp:txBody>
      <dsp:txXfrm>
        <a:off x="1410648" y="489640"/>
        <a:ext cx="689388" cy="3446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66AC2C-A032-498C-8A15-32CF9D6EFB10}">
      <dsp:nvSpPr>
        <dsp:cNvPr id="0" name=""/>
        <dsp:cNvSpPr/>
      </dsp:nvSpPr>
      <dsp:spPr>
        <a:xfrm>
          <a:off x="1096562" y="810360"/>
          <a:ext cx="100453" cy="308058"/>
        </a:xfrm>
        <a:custGeom>
          <a:avLst/>
          <a:gdLst/>
          <a:ahLst/>
          <a:cxnLst/>
          <a:rect l="0" t="0" r="0" b="0"/>
          <a:pathLst>
            <a:path>
              <a:moveTo>
                <a:pt x="0" y="0"/>
              </a:moveTo>
              <a:lnTo>
                <a:pt x="0" y="308058"/>
              </a:lnTo>
              <a:lnTo>
                <a:pt x="100453" y="3080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3AB40C-42F7-46AC-83B0-0097A31E8A02}">
      <dsp:nvSpPr>
        <dsp:cNvPr id="0" name=""/>
        <dsp:cNvSpPr/>
      </dsp:nvSpPr>
      <dsp:spPr>
        <a:xfrm>
          <a:off x="959276" y="334845"/>
          <a:ext cx="405163" cy="140668"/>
        </a:xfrm>
        <a:custGeom>
          <a:avLst/>
          <a:gdLst/>
          <a:ahLst/>
          <a:cxnLst/>
          <a:rect l="0" t="0" r="0" b="0"/>
          <a:pathLst>
            <a:path>
              <a:moveTo>
                <a:pt x="0" y="0"/>
              </a:moveTo>
              <a:lnTo>
                <a:pt x="0" y="70351"/>
              </a:lnTo>
              <a:lnTo>
                <a:pt x="405163" y="70351"/>
              </a:lnTo>
              <a:lnTo>
                <a:pt x="405163" y="1406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297D76-AFA0-41BE-A7B4-EFBCA2B3AC91}">
      <dsp:nvSpPr>
        <dsp:cNvPr id="0" name=""/>
        <dsp:cNvSpPr/>
      </dsp:nvSpPr>
      <dsp:spPr>
        <a:xfrm>
          <a:off x="286235" y="810360"/>
          <a:ext cx="100453" cy="308058"/>
        </a:xfrm>
        <a:custGeom>
          <a:avLst/>
          <a:gdLst/>
          <a:ahLst/>
          <a:cxnLst/>
          <a:rect l="0" t="0" r="0" b="0"/>
          <a:pathLst>
            <a:path>
              <a:moveTo>
                <a:pt x="0" y="0"/>
              </a:moveTo>
              <a:lnTo>
                <a:pt x="0" y="308058"/>
              </a:lnTo>
              <a:lnTo>
                <a:pt x="100453" y="3080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69B24-96C7-4305-9A6F-4E44E3F741EF}">
      <dsp:nvSpPr>
        <dsp:cNvPr id="0" name=""/>
        <dsp:cNvSpPr/>
      </dsp:nvSpPr>
      <dsp:spPr>
        <a:xfrm>
          <a:off x="554112" y="334845"/>
          <a:ext cx="405163" cy="140668"/>
        </a:xfrm>
        <a:custGeom>
          <a:avLst/>
          <a:gdLst/>
          <a:ahLst/>
          <a:cxnLst/>
          <a:rect l="0" t="0" r="0" b="0"/>
          <a:pathLst>
            <a:path>
              <a:moveTo>
                <a:pt x="405163" y="0"/>
              </a:moveTo>
              <a:lnTo>
                <a:pt x="405163" y="70351"/>
              </a:lnTo>
              <a:lnTo>
                <a:pt x="0" y="70351"/>
              </a:lnTo>
              <a:lnTo>
                <a:pt x="0" y="1406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337B2-14FD-459F-9A1F-666E75E972B4}">
      <dsp:nvSpPr>
        <dsp:cNvPr id="0" name=""/>
        <dsp:cNvSpPr/>
      </dsp:nvSpPr>
      <dsp:spPr>
        <a:xfrm>
          <a:off x="624430" y="0"/>
          <a:ext cx="669691" cy="334845"/>
        </a:xfrm>
        <a:prstGeom prst="rect">
          <a:avLst/>
        </a:prstGeom>
        <a:solidFill>
          <a:schemeClr val="accent3"/>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3"/>
        </a:fillRef>
        <a:effectRef idx="1">
          <a:schemeClr val="accent3"/>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Biblioteca</a:t>
          </a:r>
        </a:p>
      </dsp:txBody>
      <dsp:txXfrm>
        <a:off x="624430" y="0"/>
        <a:ext cx="669691" cy="334845"/>
      </dsp:txXfrm>
    </dsp:sp>
    <dsp:sp modelId="{32D2DCDF-5D6A-4730-BE14-2BE269D8B6DF}">
      <dsp:nvSpPr>
        <dsp:cNvPr id="0" name=""/>
        <dsp:cNvSpPr/>
      </dsp:nvSpPr>
      <dsp:spPr>
        <a:xfrm>
          <a:off x="219266" y="475514"/>
          <a:ext cx="669691" cy="334845"/>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blogs</a:t>
          </a:r>
        </a:p>
      </dsp:txBody>
      <dsp:txXfrm>
        <a:off x="219266" y="475514"/>
        <a:ext cx="669691" cy="334845"/>
      </dsp:txXfrm>
    </dsp:sp>
    <dsp:sp modelId="{E51AE985-24E1-4E92-8825-DE88DB81A5C2}">
      <dsp:nvSpPr>
        <dsp:cNvPr id="0" name=""/>
        <dsp:cNvSpPr/>
      </dsp:nvSpPr>
      <dsp:spPr>
        <a:xfrm>
          <a:off x="386689" y="950995"/>
          <a:ext cx="669691" cy="334845"/>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contenido</a:t>
          </a:r>
        </a:p>
      </dsp:txBody>
      <dsp:txXfrm>
        <a:off x="386689" y="950995"/>
        <a:ext cx="669691" cy="334845"/>
      </dsp:txXfrm>
    </dsp:sp>
    <dsp:sp modelId="{A7AC9139-BB30-4CCB-8231-9763ECDD3DF7}">
      <dsp:nvSpPr>
        <dsp:cNvPr id="0" name=""/>
        <dsp:cNvSpPr/>
      </dsp:nvSpPr>
      <dsp:spPr>
        <a:xfrm>
          <a:off x="1029593" y="475514"/>
          <a:ext cx="669691" cy="334845"/>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videos</a:t>
          </a:r>
        </a:p>
      </dsp:txBody>
      <dsp:txXfrm>
        <a:off x="1029593" y="475514"/>
        <a:ext cx="669691" cy="334845"/>
      </dsp:txXfrm>
    </dsp:sp>
    <dsp:sp modelId="{0744007E-27F1-4797-A338-4DD18FFDDDD4}">
      <dsp:nvSpPr>
        <dsp:cNvPr id="0" name=""/>
        <dsp:cNvSpPr/>
      </dsp:nvSpPr>
      <dsp:spPr>
        <a:xfrm>
          <a:off x="1197016" y="950995"/>
          <a:ext cx="669691" cy="334845"/>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contenido</a:t>
          </a:r>
        </a:p>
      </dsp:txBody>
      <dsp:txXfrm>
        <a:off x="1197016" y="950995"/>
        <a:ext cx="669691" cy="3348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B70284-B694-4077-BB0C-2F8664E0DC0C}">
      <dsp:nvSpPr>
        <dsp:cNvPr id="0" name=""/>
        <dsp:cNvSpPr/>
      </dsp:nvSpPr>
      <dsp:spPr>
        <a:xfrm>
          <a:off x="4450182" y="1825395"/>
          <a:ext cx="135117" cy="414359"/>
        </a:xfrm>
        <a:custGeom>
          <a:avLst/>
          <a:gdLst/>
          <a:ahLst/>
          <a:cxnLst/>
          <a:rect l="0" t="0" r="0" b="0"/>
          <a:pathLst>
            <a:path>
              <a:moveTo>
                <a:pt x="0" y="0"/>
              </a:moveTo>
              <a:lnTo>
                <a:pt x="0" y="414359"/>
              </a:lnTo>
              <a:lnTo>
                <a:pt x="135117" y="414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73FB37-9A24-4083-B15B-6A4479BE7638}">
      <dsp:nvSpPr>
        <dsp:cNvPr id="0" name=""/>
        <dsp:cNvSpPr/>
      </dsp:nvSpPr>
      <dsp:spPr>
        <a:xfrm>
          <a:off x="2630602" y="1185840"/>
          <a:ext cx="2179892" cy="189164"/>
        </a:xfrm>
        <a:custGeom>
          <a:avLst/>
          <a:gdLst/>
          <a:ahLst/>
          <a:cxnLst/>
          <a:rect l="0" t="0" r="0" b="0"/>
          <a:pathLst>
            <a:path>
              <a:moveTo>
                <a:pt x="0" y="0"/>
              </a:moveTo>
              <a:lnTo>
                <a:pt x="0" y="94582"/>
              </a:lnTo>
              <a:lnTo>
                <a:pt x="2179892" y="94582"/>
              </a:lnTo>
              <a:lnTo>
                <a:pt x="2179892" y="189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BD1D34-DD66-480C-8496-B20F7E594BD2}">
      <dsp:nvSpPr>
        <dsp:cNvPr id="0" name=""/>
        <dsp:cNvSpPr/>
      </dsp:nvSpPr>
      <dsp:spPr>
        <a:xfrm>
          <a:off x="3360235" y="1825395"/>
          <a:ext cx="135117" cy="414359"/>
        </a:xfrm>
        <a:custGeom>
          <a:avLst/>
          <a:gdLst/>
          <a:ahLst/>
          <a:cxnLst/>
          <a:rect l="0" t="0" r="0" b="0"/>
          <a:pathLst>
            <a:path>
              <a:moveTo>
                <a:pt x="0" y="0"/>
              </a:moveTo>
              <a:lnTo>
                <a:pt x="0" y="414359"/>
              </a:lnTo>
              <a:lnTo>
                <a:pt x="135117" y="414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BF816B-0FD7-400F-8685-36BCF04196C4}">
      <dsp:nvSpPr>
        <dsp:cNvPr id="0" name=""/>
        <dsp:cNvSpPr/>
      </dsp:nvSpPr>
      <dsp:spPr>
        <a:xfrm>
          <a:off x="2630602" y="1185840"/>
          <a:ext cx="1089946" cy="189164"/>
        </a:xfrm>
        <a:custGeom>
          <a:avLst/>
          <a:gdLst/>
          <a:ahLst/>
          <a:cxnLst/>
          <a:rect l="0" t="0" r="0" b="0"/>
          <a:pathLst>
            <a:path>
              <a:moveTo>
                <a:pt x="0" y="0"/>
              </a:moveTo>
              <a:lnTo>
                <a:pt x="0" y="94582"/>
              </a:lnTo>
              <a:lnTo>
                <a:pt x="1089946" y="94582"/>
              </a:lnTo>
              <a:lnTo>
                <a:pt x="1089946" y="189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24B768-E210-46F3-B6C0-3ADCB63184B5}">
      <dsp:nvSpPr>
        <dsp:cNvPr id="0" name=""/>
        <dsp:cNvSpPr/>
      </dsp:nvSpPr>
      <dsp:spPr>
        <a:xfrm>
          <a:off x="2270289" y="1825395"/>
          <a:ext cx="135117" cy="414359"/>
        </a:xfrm>
        <a:custGeom>
          <a:avLst/>
          <a:gdLst/>
          <a:ahLst/>
          <a:cxnLst/>
          <a:rect l="0" t="0" r="0" b="0"/>
          <a:pathLst>
            <a:path>
              <a:moveTo>
                <a:pt x="0" y="0"/>
              </a:moveTo>
              <a:lnTo>
                <a:pt x="0" y="414359"/>
              </a:lnTo>
              <a:lnTo>
                <a:pt x="135117" y="414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56DF14-2FA1-4ECE-BEC6-FA35B4BD0F37}">
      <dsp:nvSpPr>
        <dsp:cNvPr id="0" name=""/>
        <dsp:cNvSpPr/>
      </dsp:nvSpPr>
      <dsp:spPr>
        <a:xfrm>
          <a:off x="2584882" y="1185840"/>
          <a:ext cx="91440" cy="189164"/>
        </a:xfrm>
        <a:custGeom>
          <a:avLst/>
          <a:gdLst/>
          <a:ahLst/>
          <a:cxnLst/>
          <a:rect l="0" t="0" r="0" b="0"/>
          <a:pathLst>
            <a:path>
              <a:moveTo>
                <a:pt x="45720" y="0"/>
              </a:moveTo>
              <a:lnTo>
                <a:pt x="45720" y="189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91F0D-C76A-4CB7-B5BB-B1F9B9BD7ACB}">
      <dsp:nvSpPr>
        <dsp:cNvPr id="0" name=""/>
        <dsp:cNvSpPr/>
      </dsp:nvSpPr>
      <dsp:spPr>
        <a:xfrm>
          <a:off x="1180342" y="1825395"/>
          <a:ext cx="135117" cy="414359"/>
        </a:xfrm>
        <a:custGeom>
          <a:avLst/>
          <a:gdLst/>
          <a:ahLst/>
          <a:cxnLst/>
          <a:rect l="0" t="0" r="0" b="0"/>
          <a:pathLst>
            <a:path>
              <a:moveTo>
                <a:pt x="0" y="0"/>
              </a:moveTo>
              <a:lnTo>
                <a:pt x="0" y="414359"/>
              </a:lnTo>
              <a:lnTo>
                <a:pt x="135117" y="414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D46E4-5213-4039-B250-0D04A502FD57}">
      <dsp:nvSpPr>
        <dsp:cNvPr id="0" name=""/>
        <dsp:cNvSpPr/>
      </dsp:nvSpPr>
      <dsp:spPr>
        <a:xfrm>
          <a:off x="1540655" y="1185840"/>
          <a:ext cx="1089946" cy="189164"/>
        </a:xfrm>
        <a:custGeom>
          <a:avLst/>
          <a:gdLst/>
          <a:ahLst/>
          <a:cxnLst/>
          <a:rect l="0" t="0" r="0" b="0"/>
          <a:pathLst>
            <a:path>
              <a:moveTo>
                <a:pt x="1089946" y="0"/>
              </a:moveTo>
              <a:lnTo>
                <a:pt x="1089946" y="94582"/>
              </a:lnTo>
              <a:lnTo>
                <a:pt x="0" y="94582"/>
              </a:lnTo>
              <a:lnTo>
                <a:pt x="0" y="189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5F36C9-0730-4CB1-A361-0A8F8F034E57}">
      <dsp:nvSpPr>
        <dsp:cNvPr id="0" name=""/>
        <dsp:cNvSpPr/>
      </dsp:nvSpPr>
      <dsp:spPr>
        <a:xfrm>
          <a:off x="90396" y="1825395"/>
          <a:ext cx="135117" cy="414359"/>
        </a:xfrm>
        <a:custGeom>
          <a:avLst/>
          <a:gdLst/>
          <a:ahLst/>
          <a:cxnLst/>
          <a:rect l="0" t="0" r="0" b="0"/>
          <a:pathLst>
            <a:path>
              <a:moveTo>
                <a:pt x="0" y="0"/>
              </a:moveTo>
              <a:lnTo>
                <a:pt x="0" y="414359"/>
              </a:lnTo>
              <a:lnTo>
                <a:pt x="135117" y="414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6D92E-EC44-43DA-B63C-D51986C58ECE}">
      <dsp:nvSpPr>
        <dsp:cNvPr id="0" name=""/>
        <dsp:cNvSpPr/>
      </dsp:nvSpPr>
      <dsp:spPr>
        <a:xfrm>
          <a:off x="450709" y="1185840"/>
          <a:ext cx="2179892" cy="189164"/>
        </a:xfrm>
        <a:custGeom>
          <a:avLst/>
          <a:gdLst/>
          <a:ahLst/>
          <a:cxnLst/>
          <a:rect l="0" t="0" r="0" b="0"/>
          <a:pathLst>
            <a:path>
              <a:moveTo>
                <a:pt x="2179892" y="0"/>
              </a:moveTo>
              <a:lnTo>
                <a:pt x="2179892" y="94582"/>
              </a:lnTo>
              <a:lnTo>
                <a:pt x="0" y="94582"/>
              </a:lnTo>
              <a:lnTo>
                <a:pt x="0" y="1891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197F6-F0D3-4007-B3B8-3133F60610B0}">
      <dsp:nvSpPr>
        <dsp:cNvPr id="0" name=""/>
        <dsp:cNvSpPr/>
      </dsp:nvSpPr>
      <dsp:spPr>
        <a:xfrm>
          <a:off x="2180211" y="735449"/>
          <a:ext cx="900782" cy="450391"/>
        </a:xfrm>
        <a:prstGeom prst="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 I.E</a:t>
          </a:r>
        </a:p>
      </dsp:txBody>
      <dsp:txXfrm>
        <a:off x="2180211" y="735449"/>
        <a:ext cx="900782" cy="450391"/>
      </dsp:txXfrm>
    </dsp:sp>
    <dsp:sp modelId="{5BC47002-4568-4AF9-9416-FD93003DCDA1}">
      <dsp:nvSpPr>
        <dsp:cNvPr id="0" name=""/>
        <dsp:cNvSpPr/>
      </dsp:nvSpPr>
      <dsp:spPr>
        <a:xfrm>
          <a:off x="318" y="1375004"/>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mision</a:t>
          </a:r>
        </a:p>
      </dsp:txBody>
      <dsp:txXfrm>
        <a:off x="318" y="1375004"/>
        <a:ext cx="900782" cy="450391"/>
      </dsp:txXfrm>
    </dsp:sp>
    <dsp:sp modelId="{E13F1E90-DD7C-4784-BE52-7857E25E833E}">
      <dsp:nvSpPr>
        <dsp:cNvPr id="0" name=""/>
        <dsp:cNvSpPr/>
      </dsp:nvSpPr>
      <dsp:spPr>
        <a:xfrm>
          <a:off x="225513" y="2014559"/>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mision de la instituicion</a:t>
          </a:r>
        </a:p>
      </dsp:txBody>
      <dsp:txXfrm>
        <a:off x="225513" y="2014559"/>
        <a:ext cx="900782" cy="450391"/>
      </dsp:txXfrm>
    </dsp:sp>
    <dsp:sp modelId="{45AE1215-8A65-4620-A730-D016682BC95A}">
      <dsp:nvSpPr>
        <dsp:cNvPr id="0" name=""/>
        <dsp:cNvSpPr/>
      </dsp:nvSpPr>
      <dsp:spPr>
        <a:xfrm>
          <a:off x="1090264" y="1375004"/>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vision</a:t>
          </a:r>
        </a:p>
      </dsp:txBody>
      <dsp:txXfrm>
        <a:off x="1090264" y="1375004"/>
        <a:ext cx="900782" cy="450391"/>
      </dsp:txXfrm>
    </dsp:sp>
    <dsp:sp modelId="{8FF786E6-3625-4429-9BB3-0D405A78CE01}">
      <dsp:nvSpPr>
        <dsp:cNvPr id="0" name=""/>
        <dsp:cNvSpPr/>
      </dsp:nvSpPr>
      <dsp:spPr>
        <a:xfrm>
          <a:off x="1315460" y="2014559"/>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vision de la institucion</a:t>
          </a:r>
        </a:p>
      </dsp:txBody>
      <dsp:txXfrm>
        <a:off x="1315460" y="2014559"/>
        <a:ext cx="900782" cy="450391"/>
      </dsp:txXfrm>
    </dsp:sp>
    <dsp:sp modelId="{9D7D572B-2E4A-429A-A80F-CE2D496F3F62}">
      <dsp:nvSpPr>
        <dsp:cNvPr id="0" name=""/>
        <dsp:cNvSpPr/>
      </dsp:nvSpPr>
      <dsp:spPr>
        <a:xfrm>
          <a:off x="2180211" y="1375004"/>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manual</a:t>
          </a:r>
        </a:p>
      </dsp:txBody>
      <dsp:txXfrm>
        <a:off x="2180211" y="1375004"/>
        <a:ext cx="900782" cy="450391"/>
      </dsp:txXfrm>
    </dsp:sp>
    <dsp:sp modelId="{183F2599-CD3B-41BC-BC2E-4E4251179DBC}">
      <dsp:nvSpPr>
        <dsp:cNvPr id="0" name=""/>
        <dsp:cNvSpPr/>
      </dsp:nvSpPr>
      <dsp:spPr>
        <a:xfrm>
          <a:off x="2405406" y="2014559"/>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manual de la institucion</a:t>
          </a:r>
        </a:p>
      </dsp:txBody>
      <dsp:txXfrm>
        <a:off x="2405406" y="2014559"/>
        <a:ext cx="900782" cy="450391"/>
      </dsp:txXfrm>
    </dsp:sp>
    <dsp:sp modelId="{F54752E1-1465-4C64-B22F-15979E62382A}">
      <dsp:nvSpPr>
        <dsp:cNvPr id="0" name=""/>
        <dsp:cNvSpPr/>
      </dsp:nvSpPr>
      <dsp:spPr>
        <a:xfrm>
          <a:off x="3270157" y="1375004"/>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fotos</a:t>
          </a:r>
        </a:p>
      </dsp:txBody>
      <dsp:txXfrm>
        <a:off x="3270157" y="1375004"/>
        <a:ext cx="900782" cy="450391"/>
      </dsp:txXfrm>
    </dsp:sp>
    <dsp:sp modelId="{154EE99D-88AE-48F6-918C-5C8F1E3211E8}">
      <dsp:nvSpPr>
        <dsp:cNvPr id="0" name=""/>
        <dsp:cNvSpPr/>
      </dsp:nvSpPr>
      <dsp:spPr>
        <a:xfrm>
          <a:off x="3495353" y="2014559"/>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fotos de la institucion</a:t>
          </a:r>
        </a:p>
      </dsp:txBody>
      <dsp:txXfrm>
        <a:off x="3495353" y="2014559"/>
        <a:ext cx="900782" cy="450391"/>
      </dsp:txXfrm>
    </dsp:sp>
    <dsp:sp modelId="{A9085D05-47FF-4EC4-975D-2BE588EAB2A9}">
      <dsp:nvSpPr>
        <dsp:cNvPr id="0" name=""/>
        <dsp:cNvSpPr/>
      </dsp:nvSpPr>
      <dsp:spPr>
        <a:xfrm>
          <a:off x="4360104" y="1375004"/>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videos</a:t>
          </a:r>
        </a:p>
      </dsp:txBody>
      <dsp:txXfrm>
        <a:off x="4360104" y="1375004"/>
        <a:ext cx="900782" cy="450391"/>
      </dsp:txXfrm>
    </dsp:sp>
    <dsp:sp modelId="{F4F9220C-BF53-4BEC-B4ED-6515969CB9C5}">
      <dsp:nvSpPr>
        <dsp:cNvPr id="0" name=""/>
        <dsp:cNvSpPr/>
      </dsp:nvSpPr>
      <dsp:spPr>
        <a:xfrm>
          <a:off x="4585299" y="2014559"/>
          <a:ext cx="900782" cy="450391"/>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videos de la institucion</a:t>
          </a:r>
        </a:p>
      </dsp:txBody>
      <dsp:txXfrm>
        <a:off x="4585299" y="2014559"/>
        <a:ext cx="900782" cy="45039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F9706C-8334-4794-A3A4-2781181D39EB}">
      <dsp:nvSpPr>
        <dsp:cNvPr id="0" name=""/>
        <dsp:cNvSpPr/>
      </dsp:nvSpPr>
      <dsp:spPr>
        <a:xfrm>
          <a:off x="1579898" y="1350424"/>
          <a:ext cx="167317" cy="513106"/>
        </a:xfrm>
        <a:custGeom>
          <a:avLst/>
          <a:gdLst/>
          <a:ahLst/>
          <a:cxnLst/>
          <a:rect l="0" t="0" r="0" b="0"/>
          <a:pathLst>
            <a:path>
              <a:moveTo>
                <a:pt x="0" y="0"/>
              </a:moveTo>
              <a:lnTo>
                <a:pt x="0" y="513106"/>
              </a:lnTo>
              <a:lnTo>
                <a:pt x="167317" y="5131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46E68A-B778-46D3-8AB0-F17F3947B90D}">
      <dsp:nvSpPr>
        <dsp:cNvPr id="0" name=""/>
        <dsp:cNvSpPr/>
      </dsp:nvSpPr>
      <dsp:spPr>
        <a:xfrm>
          <a:off x="1351231" y="558455"/>
          <a:ext cx="674846" cy="234244"/>
        </a:xfrm>
        <a:custGeom>
          <a:avLst/>
          <a:gdLst/>
          <a:ahLst/>
          <a:cxnLst/>
          <a:rect l="0" t="0" r="0" b="0"/>
          <a:pathLst>
            <a:path>
              <a:moveTo>
                <a:pt x="0" y="0"/>
              </a:moveTo>
              <a:lnTo>
                <a:pt x="0" y="117122"/>
              </a:lnTo>
              <a:lnTo>
                <a:pt x="674846" y="117122"/>
              </a:lnTo>
              <a:lnTo>
                <a:pt x="674846" y="2342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65EA1-6603-41D0-B8C6-B047BE36FD79}">
      <dsp:nvSpPr>
        <dsp:cNvPr id="0" name=""/>
        <dsp:cNvSpPr/>
      </dsp:nvSpPr>
      <dsp:spPr>
        <a:xfrm>
          <a:off x="230204" y="1350424"/>
          <a:ext cx="167317" cy="513106"/>
        </a:xfrm>
        <a:custGeom>
          <a:avLst/>
          <a:gdLst/>
          <a:ahLst/>
          <a:cxnLst/>
          <a:rect l="0" t="0" r="0" b="0"/>
          <a:pathLst>
            <a:path>
              <a:moveTo>
                <a:pt x="0" y="0"/>
              </a:moveTo>
              <a:lnTo>
                <a:pt x="0" y="513106"/>
              </a:lnTo>
              <a:lnTo>
                <a:pt x="167317" y="5131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733EEA-B95F-459B-A66A-37823FCE1B30}">
      <dsp:nvSpPr>
        <dsp:cNvPr id="0" name=""/>
        <dsp:cNvSpPr/>
      </dsp:nvSpPr>
      <dsp:spPr>
        <a:xfrm>
          <a:off x="676384" y="558455"/>
          <a:ext cx="674846" cy="234244"/>
        </a:xfrm>
        <a:custGeom>
          <a:avLst/>
          <a:gdLst/>
          <a:ahLst/>
          <a:cxnLst/>
          <a:rect l="0" t="0" r="0" b="0"/>
          <a:pathLst>
            <a:path>
              <a:moveTo>
                <a:pt x="674846" y="0"/>
              </a:moveTo>
              <a:lnTo>
                <a:pt x="674846" y="117122"/>
              </a:lnTo>
              <a:lnTo>
                <a:pt x="0" y="117122"/>
              </a:lnTo>
              <a:lnTo>
                <a:pt x="0" y="2342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B7DD3-0546-4CF8-A90D-AF98F6D61EAD}">
      <dsp:nvSpPr>
        <dsp:cNvPr id="0" name=""/>
        <dsp:cNvSpPr/>
      </dsp:nvSpPr>
      <dsp:spPr>
        <a:xfrm>
          <a:off x="793506" y="731"/>
          <a:ext cx="1115449" cy="557724"/>
        </a:xfrm>
        <a:prstGeom prst="rect">
          <a:avLst/>
        </a:prstGeom>
        <a:solidFill>
          <a:schemeClr val="accent4"/>
        </a:solidFill>
        <a:ln w="25400" cap="flat" cmpd="sng" algn="ctr">
          <a:solidFill>
            <a:schemeClr val="accent4">
              <a:shade val="50000"/>
            </a:schemeClr>
          </a:solidFill>
          <a:prstDash val="solid"/>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contacto</a:t>
          </a:r>
        </a:p>
      </dsp:txBody>
      <dsp:txXfrm>
        <a:off x="793506" y="731"/>
        <a:ext cx="1115449" cy="557724"/>
      </dsp:txXfrm>
    </dsp:sp>
    <dsp:sp modelId="{0A4FF9A2-85CD-466C-A8B7-E2D8541D93B8}">
      <dsp:nvSpPr>
        <dsp:cNvPr id="0" name=""/>
        <dsp:cNvSpPr/>
      </dsp:nvSpPr>
      <dsp:spPr>
        <a:xfrm>
          <a:off x="118659" y="792700"/>
          <a:ext cx="1115449" cy="557724"/>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informacion</a:t>
          </a:r>
        </a:p>
      </dsp:txBody>
      <dsp:txXfrm>
        <a:off x="118659" y="792700"/>
        <a:ext cx="1115449" cy="557724"/>
      </dsp:txXfrm>
    </dsp:sp>
    <dsp:sp modelId="{2E08DC9B-2612-4D45-B34C-0FEFE6BFB455}">
      <dsp:nvSpPr>
        <dsp:cNvPr id="0" name=""/>
        <dsp:cNvSpPr/>
      </dsp:nvSpPr>
      <dsp:spPr>
        <a:xfrm>
          <a:off x="397522" y="1584669"/>
          <a:ext cx="1115449" cy="557724"/>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informacion de la institucion</a:t>
          </a:r>
        </a:p>
      </dsp:txBody>
      <dsp:txXfrm>
        <a:off x="397522" y="1584669"/>
        <a:ext cx="1115449" cy="557724"/>
      </dsp:txXfrm>
    </dsp:sp>
    <dsp:sp modelId="{AFD8BD3F-5694-4B31-9407-04E8A04F0E02}">
      <dsp:nvSpPr>
        <dsp:cNvPr id="0" name=""/>
        <dsp:cNvSpPr/>
      </dsp:nvSpPr>
      <dsp:spPr>
        <a:xfrm>
          <a:off x="1468353" y="792700"/>
          <a:ext cx="1115449" cy="557724"/>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ayuda</a:t>
          </a:r>
        </a:p>
      </dsp:txBody>
      <dsp:txXfrm>
        <a:off x="1468353" y="792700"/>
        <a:ext cx="1115449" cy="557724"/>
      </dsp:txXfrm>
    </dsp:sp>
    <dsp:sp modelId="{C25A7509-9AAF-496C-92AB-9CA03FD397ED}">
      <dsp:nvSpPr>
        <dsp:cNvPr id="0" name=""/>
        <dsp:cNvSpPr/>
      </dsp:nvSpPr>
      <dsp:spPr>
        <a:xfrm>
          <a:off x="1747215" y="1584669"/>
          <a:ext cx="1115449" cy="557724"/>
        </a:xfrm>
        <a:prstGeom prst="rect">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ayudas posibles</a:t>
          </a:r>
        </a:p>
      </dsp:txBody>
      <dsp:txXfrm>
        <a:off x="1747215" y="1584669"/>
        <a:ext cx="1115449" cy="5577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B550B-9C9F-4E20-A3C9-0B6BA94CE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1407</TotalTime>
  <Pages>1</Pages>
  <Words>3125</Words>
  <Characters>17191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20276</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José David Castro</cp:lastModifiedBy>
  <cp:revision>34</cp:revision>
  <cp:lastPrinted>2015-07-23T21:07:00Z</cp:lastPrinted>
  <dcterms:created xsi:type="dcterms:W3CDTF">2017-03-15T18:24:00Z</dcterms:created>
  <dcterms:modified xsi:type="dcterms:W3CDTF">2017-04-07T21:41:00Z</dcterms:modified>
</cp:coreProperties>
</file>